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B70ABE"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HAJK2</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8E2B0C"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860781" w:history="1">
            <w:r w:rsidRPr="00D27C99">
              <w:rPr>
                <w:rStyle w:val="Hyperlnk"/>
                <w:noProof/>
              </w:rPr>
              <w:t>Allmänt</w:t>
            </w:r>
            <w:r>
              <w:rPr>
                <w:noProof/>
                <w:webHidden/>
              </w:rPr>
              <w:tab/>
            </w:r>
            <w:r>
              <w:rPr>
                <w:noProof/>
                <w:webHidden/>
              </w:rPr>
              <w:fldChar w:fldCharType="begin"/>
            </w:r>
            <w:r>
              <w:rPr>
                <w:noProof/>
                <w:webHidden/>
              </w:rPr>
              <w:instrText xml:space="preserve"> PAGEREF _Toc463860781 \h </w:instrText>
            </w:r>
            <w:r>
              <w:rPr>
                <w:noProof/>
                <w:webHidden/>
              </w:rPr>
            </w:r>
            <w:r>
              <w:rPr>
                <w:noProof/>
                <w:webHidden/>
              </w:rPr>
              <w:fldChar w:fldCharType="separate"/>
            </w:r>
            <w:r>
              <w:rPr>
                <w:noProof/>
                <w:webHidden/>
              </w:rPr>
              <w:t>2</w:t>
            </w:r>
            <w:r>
              <w:rPr>
                <w:noProof/>
                <w:webHidden/>
              </w:rPr>
              <w:fldChar w:fldCharType="end"/>
            </w:r>
          </w:hyperlink>
        </w:p>
        <w:p w:rsidR="008E2B0C" w:rsidRDefault="00AD3EEF">
          <w:pPr>
            <w:pStyle w:val="Innehll1"/>
            <w:tabs>
              <w:tab w:val="right" w:pos="8495"/>
            </w:tabs>
            <w:rPr>
              <w:rFonts w:asciiTheme="minorHAnsi" w:eastAsiaTheme="minorEastAsia" w:hAnsiTheme="minorHAnsi" w:cstheme="minorBidi"/>
              <w:noProof/>
              <w:sz w:val="22"/>
              <w:szCs w:val="22"/>
            </w:rPr>
          </w:pPr>
          <w:hyperlink w:anchor="_Toc463860782" w:history="1">
            <w:r w:rsidR="008E2B0C" w:rsidRPr="00D27C99">
              <w:rPr>
                <w:rStyle w:val="Hyperlnk"/>
                <w:noProof/>
              </w:rPr>
              <w:t>Förberedelser</w:t>
            </w:r>
            <w:r w:rsidR="008E2B0C">
              <w:rPr>
                <w:noProof/>
                <w:webHidden/>
              </w:rPr>
              <w:tab/>
            </w:r>
            <w:r w:rsidR="008E2B0C">
              <w:rPr>
                <w:noProof/>
                <w:webHidden/>
              </w:rPr>
              <w:fldChar w:fldCharType="begin"/>
            </w:r>
            <w:r w:rsidR="008E2B0C">
              <w:rPr>
                <w:noProof/>
                <w:webHidden/>
              </w:rPr>
              <w:instrText xml:space="preserve"> PAGEREF _Toc463860782 \h </w:instrText>
            </w:r>
            <w:r w:rsidR="008E2B0C">
              <w:rPr>
                <w:noProof/>
                <w:webHidden/>
              </w:rPr>
            </w:r>
            <w:r w:rsidR="008E2B0C">
              <w:rPr>
                <w:noProof/>
                <w:webHidden/>
              </w:rPr>
              <w:fldChar w:fldCharType="separate"/>
            </w:r>
            <w:r w:rsidR="008E2B0C">
              <w:rPr>
                <w:noProof/>
                <w:webHidden/>
              </w:rPr>
              <w:t>2</w:t>
            </w:r>
            <w:r w:rsidR="008E2B0C">
              <w:rPr>
                <w:noProof/>
                <w:webHidden/>
              </w:rPr>
              <w:fldChar w:fldCharType="end"/>
            </w:r>
          </w:hyperlink>
        </w:p>
        <w:p w:rsidR="008E2B0C" w:rsidRDefault="00AD3EEF">
          <w:pPr>
            <w:pStyle w:val="Innehll1"/>
            <w:tabs>
              <w:tab w:val="right" w:pos="8495"/>
            </w:tabs>
            <w:rPr>
              <w:rFonts w:asciiTheme="minorHAnsi" w:eastAsiaTheme="minorEastAsia" w:hAnsiTheme="minorHAnsi" w:cstheme="minorBidi"/>
              <w:noProof/>
              <w:sz w:val="22"/>
              <w:szCs w:val="22"/>
            </w:rPr>
          </w:pPr>
          <w:hyperlink w:anchor="_Toc463860783" w:history="1">
            <w:r w:rsidR="008E2B0C" w:rsidRPr="00D27C99">
              <w:rPr>
                <w:rStyle w:val="Hyperlnk"/>
                <w:noProof/>
              </w:rPr>
              <w:t>Systemdokumentation HAJK2</w:t>
            </w:r>
            <w:r w:rsidR="008E2B0C">
              <w:rPr>
                <w:noProof/>
                <w:webHidden/>
              </w:rPr>
              <w:tab/>
            </w:r>
            <w:r w:rsidR="008E2B0C">
              <w:rPr>
                <w:noProof/>
                <w:webHidden/>
              </w:rPr>
              <w:fldChar w:fldCharType="begin"/>
            </w:r>
            <w:r w:rsidR="008E2B0C">
              <w:rPr>
                <w:noProof/>
                <w:webHidden/>
              </w:rPr>
              <w:instrText xml:space="preserve"> PAGEREF _Toc463860783 \h </w:instrText>
            </w:r>
            <w:r w:rsidR="008E2B0C">
              <w:rPr>
                <w:noProof/>
                <w:webHidden/>
              </w:rPr>
            </w:r>
            <w:r w:rsidR="008E2B0C">
              <w:rPr>
                <w:noProof/>
                <w:webHidden/>
              </w:rPr>
              <w:fldChar w:fldCharType="separate"/>
            </w:r>
            <w:r w:rsidR="008E2B0C">
              <w:rPr>
                <w:noProof/>
                <w:webHidden/>
              </w:rPr>
              <w:t>3</w:t>
            </w:r>
            <w:r w:rsidR="008E2B0C">
              <w:rPr>
                <w:noProof/>
                <w:webHidden/>
              </w:rPr>
              <w:fldChar w:fldCharType="end"/>
            </w:r>
          </w:hyperlink>
        </w:p>
        <w:p w:rsidR="008E2B0C" w:rsidRDefault="00AD3EEF">
          <w:pPr>
            <w:pStyle w:val="Innehll1"/>
            <w:tabs>
              <w:tab w:val="right" w:pos="8495"/>
            </w:tabs>
            <w:rPr>
              <w:rFonts w:asciiTheme="minorHAnsi" w:eastAsiaTheme="minorEastAsia" w:hAnsiTheme="minorHAnsi" w:cstheme="minorBidi"/>
              <w:noProof/>
              <w:sz w:val="22"/>
              <w:szCs w:val="22"/>
            </w:rPr>
          </w:pPr>
          <w:hyperlink w:anchor="_Toc463860784" w:history="1">
            <w:r w:rsidR="008E2B0C" w:rsidRPr="00D27C99">
              <w:rPr>
                <w:rStyle w:val="Hyperlnk"/>
                <w:noProof/>
              </w:rPr>
              <w:t>Kompilera javascriptapplikationer</w:t>
            </w:r>
            <w:r w:rsidR="008E2B0C">
              <w:rPr>
                <w:noProof/>
                <w:webHidden/>
              </w:rPr>
              <w:tab/>
            </w:r>
            <w:r w:rsidR="008E2B0C">
              <w:rPr>
                <w:noProof/>
                <w:webHidden/>
              </w:rPr>
              <w:fldChar w:fldCharType="begin"/>
            </w:r>
            <w:r w:rsidR="008E2B0C">
              <w:rPr>
                <w:noProof/>
                <w:webHidden/>
              </w:rPr>
              <w:instrText xml:space="preserve"> PAGEREF _Toc463860784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AD3EEF">
          <w:pPr>
            <w:pStyle w:val="Innehll1"/>
            <w:tabs>
              <w:tab w:val="right" w:pos="8495"/>
            </w:tabs>
            <w:rPr>
              <w:rFonts w:asciiTheme="minorHAnsi" w:eastAsiaTheme="minorEastAsia" w:hAnsiTheme="minorHAnsi" w:cstheme="minorBidi"/>
              <w:noProof/>
              <w:sz w:val="22"/>
              <w:szCs w:val="22"/>
            </w:rPr>
          </w:pPr>
          <w:hyperlink w:anchor="_Toc463860785" w:history="1">
            <w:r w:rsidR="008E2B0C" w:rsidRPr="00D27C99">
              <w:rPr>
                <w:rStyle w:val="Hyperlnk"/>
                <w:noProof/>
              </w:rPr>
              <w:t>Kompilera c# applikation</w:t>
            </w:r>
            <w:r w:rsidR="008E2B0C">
              <w:rPr>
                <w:noProof/>
                <w:webHidden/>
              </w:rPr>
              <w:tab/>
            </w:r>
            <w:r w:rsidR="008E2B0C">
              <w:rPr>
                <w:noProof/>
                <w:webHidden/>
              </w:rPr>
              <w:fldChar w:fldCharType="begin"/>
            </w:r>
            <w:r w:rsidR="008E2B0C">
              <w:rPr>
                <w:noProof/>
                <w:webHidden/>
              </w:rPr>
              <w:instrText xml:space="preserve"> PAGEREF _Toc463860785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AD3EEF">
          <w:pPr>
            <w:pStyle w:val="Innehll1"/>
            <w:tabs>
              <w:tab w:val="right" w:pos="8495"/>
            </w:tabs>
            <w:rPr>
              <w:rFonts w:asciiTheme="minorHAnsi" w:eastAsiaTheme="minorEastAsia" w:hAnsiTheme="minorHAnsi" w:cstheme="minorBidi"/>
              <w:noProof/>
              <w:sz w:val="22"/>
              <w:szCs w:val="22"/>
            </w:rPr>
          </w:pPr>
          <w:hyperlink w:anchor="_Toc463860786" w:history="1">
            <w:r w:rsidR="008E2B0C" w:rsidRPr="00D27C99">
              <w:rPr>
                <w:rStyle w:val="Hyperlnk"/>
                <w:noProof/>
              </w:rPr>
              <w:t>Förbered för driftsättning</w:t>
            </w:r>
            <w:r w:rsidR="008E2B0C">
              <w:rPr>
                <w:noProof/>
                <w:webHidden/>
              </w:rPr>
              <w:tab/>
            </w:r>
            <w:r w:rsidR="008E2B0C">
              <w:rPr>
                <w:noProof/>
                <w:webHidden/>
              </w:rPr>
              <w:fldChar w:fldCharType="begin"/>
            </w:r>
            <w:r w:rsidR="008E2B0C">
              <w:rPr>
                <w:noProof/>
                <w:webHidden/>
              </w:rPr>
              <w:instrText xml:space="preserve"> PAGEREF _Toc463860786 \h </w:instrText>
            </w:r>
            <w:r w:rsidR="008E2B0C">
              <w:rPr>
                <w:noProof/>
                <w:webHidden/>
              </w:rPr>
            </w:r>
            <w:r w:rsidR="008E2B0C">
              <w:rPr>
                <w:noProof/>
                <w:webHidden/>
              </w:rPr>
              <w:fldChar w:fldCharType="separate"/>
            </w:r>
            <w:r w:rsidR="008E2B0C">
              <w:rPr>
                <w:noProof/>
                <w:webHidden/>
              </w:rPr>
              <w:t>8</w:t>
            </w:r>
            <w:r w:rsidR="008E2B0C">
              <w:rPr>
                <w:noProof/>
                <w:webHidden/>
              </w:rPr>
              <w:fldChar w:fldCharType="end"/>
            </w:r>
          </w:hyperlink>
        </w:p>
        <w:p w:rsidR="008E2B0C" w:rsidRDefault="00AD3EEF">
          <w:pPr>
            <w:pStyle w:val="Innehll1"/>
            <w:tabs>
              <w:tab w:val="right" w:pos="8495"/>
            </w:tabs>
            <w:rPr>
              <w:rFonts w:asciiTheme="minorHAnsi" w:eastAsiaTheme="minorEastAsia" w:hAnsiTheme="minorHAnsi" w:cstheme="minorBidi"/>
              <w:noProof/>
              <w:sz w:val="22"/>
              <w:szCs w:val="22"/>
            </w:rPr>
          </w:pPr>
          <w:hyperlink w:anchor="_Toc463860787" w:history="1">
            <w:r w:rsidR="008E2B0C" w:rsidRPr="00D27C99">
              <w:rPr>
                <w:rStyle w:val="Hyperlnk"/>
                <w:noProof/>
              </w:rPr>
              <w:t>Driftsättning</w:t>
            </w:r>
            <w:r w:rsidR="008E2B0C">
              <w:rPr>
                <w:noProof/>
                <w:webHidden/>
              </w:rPr>
              <w:tab/>
            </w:r>
            <w:r w:rsidR="008E2B0C">
              <w:rPr>
                <w:noProof/>
                <w:webHidden/>
              </w:rPr>
              <w:fldChar w:fldCharType="begin"/>
            </w:r>
            <w:r w:rsidR="008E2B0C">
              <w:rPr>
                <w:noProof/>
                <w:webHidden/>
              </w:rPr>
              <w:instrText xml:space="preserve"> PAGEREF _Toc463860787 \h </w:instrText>
            </w:r>
            <w:r w:rsidR="008E2B0C">
              <w:rPr>
                <w:noProof/>
                <w:webHidden/>
              </w:rPr>
            </w:r>
            <w:r w:rsidR="008E2B0C">
              <w:rPr>
                <w:noProof/>
                <w:webHidden/>
              </w:rPr>
              <w:fldChar w:fldCharType="separate"/>
            </w:r>
            <w:r w:rsidR="008E2B0C">
              <w:rPr>
                <w:noProof/>
                <w:webHidden/>
              </w:rPr>
              <w:t>9</w:t>
            </w:r>
            <w:r w:rsidR="008E2B0C">
              <w:rPr>
                <w:noProof/>
                <w:webHidden/>
              </w:rPr>
              <w:fldChar w:fldCharType="end"/>
            </w:r>
          </w:hyperlink>
        </w:p>
        <w:p w:rsidR="008E2B0C" w:rsidRDefault="00AD3EEF">
          <w:pPr>
            <w:pStyle w:val="Innehll1"/>
            <w:tabs>
              <w:tab w:val="right" w:pos="8495"/>
            </w:tabs>
            <w:rPr>
              <w:rFonts w:asciiTheme="minorHAnsi" w:eastAsiaTheme="minorEastAsia" w:hAnsiTheme="minorHAnsi" w:cstheme="minorBidi"/>
              <w:noProof/>
              <w:sz w:val="22"/>
              <w:szCs w:val="22"/>
            </w:rPr>
          </w:pPr>
          <w:hyperlink w:anchor="_Toc463860788" w:history="1">
            <w:r w:rsidR="008E2B0C" w:rsidRPr="00D27C99">
              <w:rPr>
                <w:rStyle w:val="Hyperlnk"/>
                <w:noProof/>
              </w:rPr>
              <w:t>Uppdatera applikation</w:t>
            </w:r>
            <w:r w:rsidR="008E2B0C">
              <w:rPr>
                <w:noProof/>
                <w:webHidden/>
              </w:rPr>
              <w:tab/>
            </w:r>
            <w:r w:rsidR="008E2B0C">
              <w:rPr>
                <w:noProof/>
                <w:webHidden/>
              </w:rPr>
              <w:fldChar w:fldCharType="begin"/>
            </w:r>
            <w:r w:rsidR="008E2B0C">
              <w:rPr>
                <w:noProof/>
                <w:webHidden/>
              </w:rPr>
              <w:instrText xml:space="preserve"> PAGEREF _Toc463860788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AD3EEF">
          <w:pPr>
            <w:pStyle w:val="Innehll2"/>
            <w:tabs>
              <w:tab w:val="right" w:pos="8495"/>
            </w:tabs>
            <w:rPr>
              <w:rFonts w:asciiTheme="minorHAnsi" w:eastAsiaTheme="minorEastAsia" w:hAnsiTheme="minorHAnsi" w:cstheme="minorBidi"/>
              <w:noProof/>
              <w:sz w:val="22"/>
              <w:szCs w:val="22"/>
            </w:rPr>
          </w:pPr>
          <w:hyperlink w:anchor="_Toc463860789" w:history="1">
            <w:r w:rsidR="008E2B0C" w:rsidRPr="00D27C99">
              <w:rPr>
                <w:rStyle w:val="Hyperlnk"/>
                <w:noProof/>
              </w:rPr>
              <w:t>Uppdatera admin</w:t>
            </w:r>
            <w:r w:rsidR="008E2B0C">
              <w:rPr>
                <w:noProof/>
                <w:webHidden/>
              </w:rPr>
              <w:tab/>
            </w:r>
            <w:r w:rsidR="008E2B0C">
              <w:rPr>
                <w:noProof/>
                <w:webHidden/>
              </w:rPr>
              <w:fldChar w:fldCharType="begin"/>
            </w:r>
            <w:r w:rsidR="008E2B0C">
              <w:rPr>
                <w:noProof/>
                <w:webHidden/>
              </w:rPr>
              <w:instrText xml:space="preserve"> PAGEREF _Toc463860789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AD3EEF">
          <w:pPr>
            <w:pStyle w:val="Innehll2"/>
            <w:tabs>
              <w:tab w:val="right" w:pos="8495"/>
            </w:tabs>
            <w:rPr>
              <w:rFonts w:asciiTheme="minorHAnsi" w:eastAsiaTheme="minorEastAsia" w:hAnsiTheme="minorHAnsi" w:cstheme="minorBidi"/>
              <w:noProof/>
              <w:sz w:val="22"/>
              <w:szCs w:val="22"/>
            </w:rPr>
          </w:pPr>
          <w:hyperlink w:anchor="_Toc463860790" w:history="1">
            <w:r w:rsidR="008E2B0C" w:rsidRPr="00D27C99">
              <w:rPr>
                <w:rStyle w:val="Hyperlnk"/>
                <w:noProof/>
              </w:rPr>
              <w:t>Uppdatera client</w:t>
            </w:r>
            <w:r w:rsidR="008E2B0C">
              <w:rPr>
                <w:noProof/>
                <w:webHidden/>
              </w:rPr>
              <w:tab/>
            </w:r>
            <w:r w:rsidR="008E2B0C">
              <w:rPr>
                <w:noProof/>
                <w:webHidden/>
              </w:rPr>
              <w:fldChar w:fldCharType="begin"/>
            </w:r>
            <w:r w:rsidR="008E2B0C">
              <w:rPr>
                <w:noProof/>
                <w:webHidden/>
              </w:rPr>
              <w:instrText xml:space="preserve"> PAGEREF _Toc463860790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AD3EEF">
          <w:pPr>
            <w:pStyle w:val="Innehll2"/>
            <w:tabs>
              <w:tab w:val="right" w:pos="8495"/>
            </w:tabs>
            <w:rPr>
              <w:rFonts w:asciiTheme="minorHAnsi" w:eastAsiaTheme="minorEastAsia" w:hAnsiTheme="minorHAnsi" w:cstheme="minorBidi"/>
              <w:noProof/>
              <w:sz w:val="22"/>
              <w:szCs w:val="22"/>
            </w:rPr>
          </w:pPr>
          <w:hyperlink w:anchor="_Toc463860791" w:history="1">
            <w:r w:rsidR="008E2B0C" w:rsidRPr="00D27C99">
              <w:rPr>
                <w:rStyle w:val="Hyperlnk"/>
                <w:noProof/>
              </w:rPr>
              <w:t>Uppdatera backend</w:t>
            </w:r>
            <w:r w:rsidR="008E2B0C">
              <w:rPr>
                <w:noProof/>
                <w:webHidden/>
              </w:rPr>
              <w:tab/>
            </w:r>
            <w:r w:rsidR="008E2B0C">
              <w:rPr>
                <w:noProof/>
                <w:webHidden/>
              </w:rPr>
              <w:fldChar w:fldCharType="begin"/>
            </w:r>
            <w:r w:rsidR="008E2B0C">
              <w:rPr>
                <w:noProof/>
                <w:webHidden/>
              </w:rPr>
              <w:instrText xml:space="preserve"> PAGEREF _Toc463860791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2" w:name="_Toc463860781"/>
      <w:r>
        <w:t>Allmänt</w:t>
      </w:r>
      <w:bookmarkEnd w:id="2"/>
    </w:p>
    <w:p w:rsidR="00B70ABE" w:rsidRDefault="00B70ABE" w:rsidP="00B70ABE">
      <w:pPr>
        <w:pStyle w:val="Brdtext"/>
      </w:pPr>
      <w:r>
        <w:t xml:space="preserve">Plattformen Hajk2 är en applikationsplattform som är till för att distribuera kartor på webben. Plattformen består av tre underliggande applikationer som har benämningen </w:t>
      </w:r>
      <w:proofErr w:type="spellStart"/>
      <w:r>
        <w:t>client</w:t>
      </w:r>
      <w:proofErr w:type="spellEnd"/>
      <w:r>
        <w:t xml:space="preserve">, </w:t>
      </w:r>
      <w:proofErr w:type="spellStart"/>
      <w:r>
        <w:t>admin</w:t>
      </w:r>
      <w:proofErr w:type="spellEnd"/>
      <w:r>
        <w:t xml:space="preserve"> och </w:t>
      </w:r>
      <w:proofErr w:type="spellStart"/>
      <w:r>
        <w:t>backend</w:t>
      </w:r>
      <w:proofErr w:type="spellEnd"/>
      <w:r>
        <w:t xml:space="preserve">. </w:t>
      </w:r>
      <w:proofErr w:type="spellStart"/>
      <w:r>
        <w:t>Client</w:t>
      </w:r>
      <w:proofErr w:type="spellEnd"/>
      <w:r>
        <w:t xml:space="preserve"> är den applikation som används av slutanvändaren, </w:t>
      </w:r>
      <w:proofErr w:type="spellStart"/>
      <w:r>
        <w:t>admin</w:t>
      </w:r>
      <w:proofErr w:type="spellEnd"/>
      <w:r>
        <w:t xml:space="preserve"> är den applikation som används at kartredaktören och </w:t>
      </w:r>
      <w:proofErr w:type="spellStart"/>
      <w:r>
        <w:t>backen</w:t>
      </w:r>
      <w:r w:rsidR="00352B58">
        <w:t>d</w:t>
      </w:r>
      <w:proofErr w:type="spellEnd"/>
      <w:r>
        <w:t xml:space="preserve"> är den applikation som har hand som bakomliggande tekniska operationer så som konfiguration och utskrift. Backen</w:t>
      </w:r>
      <w:r w:rsidR="00352B58">
        <w:t>d</w:t>
      </w:r>
      <w:r>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 xml:space="preserve">JavaScript enligt standarden </w:t>
      </w:r>
      <w:proofErr w:type="spellStart"/>
      <w:r w:rsidR="007E4E83">
        <w:t>EcmaScript</w:t>
      </w:r>
      <w:proofErr w:type="spellEnd"/>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w:t>
      </w:r>
      <w:proofErr w:type="spellStart"/>
      <w:r>
        <w:t>Core</w:t>
      </w:r>
      <w:proofErr w:type="spellEnd"/>
      <w:r>
        <w:t>, detta är dock inget som testats ännu.</w:t>
      </w:r>
    </w:p>
    <w:p w:rsidR="007E4E83" w:rsidRDefault="007E4E83" w:rsidP="00B70ABE">
      <w:pPr>
        <w:pStyle w:val="Brdtext"/>
      </w:pPr>
      <w:r>
        <w:t xml:space="preserve">Backend kompileras enklast med Visual Studio vilken finns att tillgå i en </w:t>
      </w:r>
      <w:proofErr w:type="spellStart"/>
      <w:r>
        <w:t>community</w:t>
      </w:r>
      <w:proofErr w:type="spellEnd"/>
      <w:r>
        <w:t xml:space="preserve"> edition.</w:t>
      </w:r>
    </w:p>
    <w:p w:rsidR="009F6098" w:rsidRDefault="007E4E83" w:rsidP="00B70ABE">
      <w:pPr>
        <w:pStyle w:val="Brdtext"/>
      </w:pPr>
      <w:proofErr w:type="spellStart"/>
      <w:r>
        <w:t>Admin</w:t>
      </w:r>
      <w:proofErr w:type="spellEnd"/>
      <w:r>
        <w:t xml:space="preserve"> och </w:t>
      </w:r>
      <w:proofErr w:type="spellStart"/>
      <w:r>
        <w:t>Client</w:t>
      </w:r>
      <w:proofErr w:type="spellEnd"/>
      <w:r>
        <w:t xml:space="preserve"> använder ramverket </w:t>
      </w:r>
      <w:proofErr w:type="spellStart"/>
      <w:r>
        <w:t>React</w:t>
      </w:r>
      <w:proofErr w:type="spellEnd"/>
      <w:r>
        <w:t xml:space="preserve"> och filformatet .</w:t>
      </w:r>
      <w:proofErr w:type="spellStart"/>
      <w:r>
        <w:t>jsx</w:t>
      </w:r>
      <w:proofErr w:type="spellEnd"/>
      <w:r>
        <w:t xml:space="preserve">. Stilfiler använder less för dynamisk CSS. Dessa filer behöver alltså kompileras innan driftsättning. Dessutom är källkoden </w:t>
      </w:r>
      <w:r w:rsidR="00352B58">
        <w:t xml:space="preserve">programmerad med </w:t>
      </w:r>
      <w:proofErr w:type="spellStart"/>
      <w:r w:rsidR="00352B58">
        <w:t>EcmaScript</w:t>
      </w:r>
      <w:proofErr w:type="spellEnd"/>
      <w:r w:rsidR="00352B58">
        <w:t xml:space="preserve"> 2015 och bör</w:t>
      </w:r>
      <w:r>
        <w:t xml:space="preserve"> därför </w:t>
      </w:r>
      <w:proofErr w:type="spellStart"/>
      <w:r>
        <w:t>transpileras</w:t>
      </w:r>
      <w:proofErr w:type="spellEnd"/>
      <w:r>
        <w:t xml:space="preserve"> till </w:t>
      </w:r>
      <w:proofErr w:type="spellStart"/>
      <w:r>
        <w:t>EcmaScript</w:t>
      </w:r>
      <w:proofErr w:type="spellEnd"/>
      <w:r>
        <w:t xml:space="preserve"> 5 innan driftsättning där äldre browsers som Microsoft Internet Explorer förekommer. I framtiden kan detta steg hoppas över för att köra applikationen nativt, men innan dess behöver </w:t>
      </w:r>
      <w:proofErr w:type="spellStart"/>
      <w:r>
        <w:t>EcmaScript</w:t>
      </w:r>
      <w:proofErr w:type="spellEnd"/>
      <w:r>
        <w:t xml:space="preserve"> 2015 implementeras av alla webbläsare.</w:t>
      </w:r>
      <w:r>
        <w:br/>
      </w:r>
      <w:proofErr w:type="spellStart"/>
      <w:r>
        <w:t>Client</w:t>
      </w:r>
      <w:proofErr w:type="spellEnd"/>
      <w:r>
        <w:t xml:space="preserve"> och </w:t>
      </w:r>
      <w:proofErr w:type="spellStart"/>
      <w:r>
        <w:t>admin</w:t>
      </w:r>
      <w:proofErr w:type="spellEnd"/>
      <w:r>
        <w:t xml:space="preserve"> använder till detta </w:t>
      </w:r>
      <w:proofErr w:type="gramStart"/>
      <w:r>
        <w:t>byggsystemet</w:t>
      </w:r>
      <w:proofErr w:type="gramEnd"/>
      <w:r>
        <w:t xml:space="preserve"> grunt. Grunt kompilerar, transpilerar, packar och </w:t>
      </w:r>
      <w:proofErr w:type="spellStart"/>
      <w:r>
        <w:t>minifierar</w:t>
      </w:r>
      <w:proofErr w:type="spellEnd"/>
      <w:r>
        <w:t xml:space="preserve"> samtliga källkodsfiler för driftsättning.</w:t>
      </w:r>
    </w:p>
    <w:p w:rsidR="009F6098" w:rsidRDefault="009F6098">
      <w:pPr>
        <w:tabs>
          <w:tab w:val="clear" w:pos="0"/>
          <w:tab w:val="clear" w:pos="567"/>
          <w:tab w:val="clear" w:pos="1276"/>
          <w:tab w:val="clear" w:pos="2552"/>
          <w:tab w:val="clear" w:pos="3828"/>
          <w:tab w:val="clear" w:pos="5103"/>
          <w:tab w:val="clear" w:pos="6379"/>
          <w:tab w:val="clear" w:pos="8364"/>
        </w:tabs>
        <w:sectPr w:rsidR="009F6098" w:rsidSect="009F6098">
          <w:headerReference w:type="even" r:id="rId9"/>
          <w:headerReference w:type="default" r:id="rId10"/>
          <w:footerReference w:type="even" r:id="rId11"/>
          <w:footerReference w:type="default" r:id="rId12"/>
          <w:headerReference w:type="first" r:id="rId13"/>
          <w:footerReference w:type="first" r:id="rId14"/>
          <w:pgSz w:w="11907" w:h="16840" w:code="9"/>
          <w:pgMar w:top="567" w:right="1701" w:bottom="2693" w:left="1701" w:header="737" w:footer="624" w:gutter="0"/>
          <w:cols w:space="720"/>
          <w:titlePg/>
        </w:sectPr>
      </w:pPr>
      <w:r>
        <w:br w:type="page"/>
      </w:r>
    </w:p>
    <w:p w:rsidR="00FF1362" w:rsidRDefault="00EE3F70" w:rsidP="00087051">
      <w:pPr>
        <w:pStyle w:val="Rubrik1"/>
      </w:pPr>
      <w:r>
        <w:rPr>
          <w:noProof/>
        </w:rPr>
        <w:lastRenderedPageBreak/>
        <mc:AlternateContent>
          <mc:Choice Requires="wpc">
            <w:drawing>
              <wp:anchor distT="0" distB="0" distL="114300" distR="114300" simplePos="0" relativeHeight="251658240" behindDoc="0" locked="0" layoutInCell="1" allowOverlap="1" wp14:anchorId="7A85A0D5" wp14:editId="73780476">
                <wp:simplePos x="0" y="0"/>
                <wp:positionH relativeFrom="margin">
                  <wp:align>right</wp:align>
                </wp:positionH>
                <wp:positionV relativeFrom="paragraph">
                  <wp:posOffset>385445</wp:posOffset>
                </wp:positionV>
                <wp:extent cx="9773920" cy="4598035"/>
                <wp:effectExtent l="0" t="0" r="0" b="0"/>
                <wp:wrapSquare wrapText="bothSides"/>
                <wp:docPr id="15" name="Arbetsyt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Rektangel med rundade hörn 91"/>
                        <wps:cNvSpPr/>
                        <wps:spPr>
                          <a:xfrm>
                            <a:off x="6935523" y="1835379"/>
                            <a:ext cx="2768151" cy="25298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ktangel med rundade hörn 89"/>
                        <wps:cNvSpPr/>
                        <wps:spPr>
                          <a:xfrm>
                            <a:off x="206594" y="1876097"/>
                            <a:ext cx="2386833" cy="253036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0499" w:rsidRDefault="009A0499" w:rsidP="009A0499">
                              <w:pPr>
                                <w:jc w:val="right"/>
                              </w:pPr>
                              <w:r>
                                <w:t>Hajk2-x.x.x.js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lternativ process 22"/>
                        <wps:cNvSpPr/>
                        <wps:spPr>
                          <a:xfrm>
                            <a:off x="206594" y="687640"/>
                            <a:ext cx="1111469" cy="447474"/>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jc w:val="center"/>
                              </w:pPr>
                              <w:proofErr w:type="spellStart"/>
                              <w:r>
                                <w:t>Client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lternativ process 52"/>
                        <wps:cNvSpPr/>
                        <wps:spPr>
                          <a:xfrm>
                            <a:off x="7148789" y="688074"/>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Admin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Alternativ process 53"/>
                        <wps:cNvSpPr/>
                        <wps:spPr>
                          <a:xfrm>
                            <a:off x="4454963" y="700263"/>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ersidigt dokument 25"/>
                        <wps:cNvSpPr/>
                        <wps:spPr>
                          <a:xfrm>
                            <a:off x="2490953" y="299545"/>
                            <a:ext cx="1182413" cy="124547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882" w:rsidRPr="00D75882" w:rsidRDefault="00D75882" w:rsidP="00D75882">
                              <w:pPr>
                                <w:jc w:val="center"/>
                                <w:rPr>
                                  <w:lang w:val="en-US"/>
                                </w:rPr>
                              </w:pPr>
                              <w:proofErr w:type="spellStart"/>
                              <w:r w:rsidRPr="00D75882">
                                <w:rPr>
                                  <w:lang w:val="en-US"/>
                                </w:rPr>
                                <w:t>App_Data</w:t>
                              </w:r>
                              <w:proofErr w:type="spellEnd"/>
                              <w:r w:rsidRPr="00D75882">
                                <w:rPr>
                                  <w:lang w:val="en-US"/>
                                </w:rPr>
                                <w:br/>
                              </w:r>
                              <w:proofErr w:type="spellStart"/>
                              <w:r w:rsidRPr="00D75882">
                                <w:rPr>
                                  <w:lang w:val="en-US"/>
                                </w:rPr>
                                <w:t>layers.json</w:t>
                              </w:r>
                              <w:proofErr w:type="spellEnd"/>
                            </w:p>
                            <w:p w:rsidR="00D75882" w:rsidRPr="00D75882" w:rsidRDefault="00D75882" w:rsidP="00D75882">
                              <w:pPr>
                                <w:jc w:val="center"/>
                                <w:rPr>
                                  <w:lang w:val="en-US"/>
                                </w:rPr>
                              </w:pPr>
                              <w:r w:rsidRPr="00D75882">
                                <w:rPr>
                                  <w:lang w:val="en-US"/>
                                </w:rPr>
                                <w:t>map_1.json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ak pil 61"/>
                        <wps:cNvCnPr>
                          <a:stCxn id="52" idx="1"/>
                          <a:endCxn id="53" idx="3"/>
                        </wps:cNvCnPr>
                        <wps:spPr>
                          <a:xfrm flipH="1">
                            <a:off x="5566213" y="911594"/>
                            <a:ext cx="1582576" cy="1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Rak pil 62"/>
                        <wps:cNvCnPr>
                          <a:stCxn id="53" idx="1"/>
                          <a:endCxn id="25" idx="3"/>
                        </wps:cNvCnPr>
                        <wps:spPr>
                          <a:xfrm flipH="1" flipV="1">
                            <a:off x="3673366" y="922283"/>
                            <a:ext cx="781597" cy="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ak pil 63"/>
                        <wps:cNvCnPr>
                          <a:stCxn id="25" idx="1"/>
                          <a:endCxn id="22" idx="3"/>
                        </wps:cNvCnPr>
                        <wps:spPr>
                          <a:xfrm flipH="1" flipV="1">
                            <a:off x="1318063" y="911377"/>
                            <a:ext cx="1172890" cy="10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Vinklad  66"/>
                        <wps:cNvCnPr>
                          <a:stCxn id="22" idx="2"/>
                          <a:endCxn id="53" idx="2"/>
                        </wps:cNvCnPr>
                        <wps:spPr>
                          <a:xfrm rot="16200000" flipH="1">
                            <a:off x="2880364" y="-982922"/>
                            <a:ext cx="12189" cy="4248259"/>
                          </a:xfrm>
                          <a:prstGeom prst="bentConnector3">
                            <a:avLst>
                              <a:gd name="adj1" fmla="val 3786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Ellips 73"/>
                        <wps:cNvSpPr/>
                        <wps:spPr>
                          <a:xfrm>
                            <a:off x="315663" y="3616883"/>
                            <a:ext cx="1229360" cy="693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7A1AD9" w:rsidRDefault="007A1AD9" w:rsidP="007A1AD9">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Ellips 74"/>
                        <wps:cNvSpPr/>
                        <wps:spPr>
                          <a:xfrm>
                            <a:off x="353982" y="2822029"/>
                            <a:ext cx="1160070" cy="6069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Ellips 77"/>
                        <wps:cNvSpPr/>
                        <wps:spPr>
                          <a:xfrm>
                            <a:off x="353982" y="1993034"/>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Ellips 78"/>
                        <wps:cNvSpPr/>
                        <wps:spPr>
                          <a:xfrm>
                            <a:off x="7124709" y="1947591"/>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ersidigt dokument 80"/>
                        <wps:cNvSpPr/>
                        <wps:spPr>
                          <a:xfrm>
                            <a:off x="5760993" y="1174532"/>
                            <a:ext cx="845784" cy="890753"/>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7A1AD9" w:rsidRP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proofErr w:type="gramStart"/>
                              <w:r>
                                <w:rPr>
                                  <w:rFonts w:ascii="Arial" w:eastAsia="Times New Roman" w:hAnsi="Arial"/>
                                  <w:sz w:val="20"/>
                                  <w:szCs w:val="20"/>
                                  <w:lang w:val="en-US"/>
                                </w:rPr>
                                <w:t>Temp</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Vinklad  82"/>
                        <wps:cNvCnPr>
                          <a:stCxn id="53" idx="0"/>
                          <a:endCxn id="80" idx="0"/>
                        </wps:cNvCnPr>
                        <wps:spPr>
                          <a:xfrm rot="16200000" flipH="1">
                            <a:off x="5389195" y="321655"/>
                            <a:ext cx="474269" cy="1231484"/>
                          </a:xfrm>
                          <a:prstGeom prst="bentConnector3">
                            <a:avLst>
                              <a:gd name="adj1" fmla="val -482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Ellips 83"/>
                        <wps:cNvSpPr/>
                        <wps:spPr>
                          <a:xfrm>
                            <a:off x="7124709" y="279838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ak pil 84"/>
                        <wps:cNvCnPr>
                          <a:stCxn id="77" idx="4"/>
                          <a:endCxn id="74" idx="0"/>
                        </wps:cNvCnPr>
                        <wps:spPr>
                          <a:xfrm>
                            <a:off x="933737" y="2599459"/>
                            <a:ext cx="280" cy="222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Rak pil 85"/>
                        <wps:cNvCnPr>
                          <a:stCxn id="74" idx="4"/>
                          <a:endCxn id="73" idx="0"/>
                        </wps:cNvCnPr>
                        <wps:spPr>
                          <a:xfrm flipH="1">
                            <a:off x="930343" y="3429003"/>
                            <a:ext cx="3674" cy="187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ak pil 87"/>
                        <wps:cNvCnPr>
                          <a:stCxn id="78" idx="4"/>
                          <a:endCxn id="83" idx="0"/>
                        </wps:cNvCnPr>
                        <wps:spPr>
                          <a:xfrm>
                            <a:off x="7704464" y="2554016"/>
                            <a:ext cx="0" cy="244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ruta 97"/>
                        <wps:cNvSpPr txBox="1"/>
                        <wps:spPr>
                          <a:xfrm>
                            <a:off x="914399" y="1387365"/>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Pr="009A0499" w:rsidRDefault="009A0499">
                              <w:pPr>
                                <w:rPr>
                                  <w:lang w:val="en-US"/>
                                </w:rPr>
                              </w:pPr>
                              <w:r w:rsidRPr="009A0499">
                                <w:rPr>
                                  <w:lang w:val="en-US"/>
                                </w:rPr>
                                <w:t xml:space="preserve">REST-API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98" name="Textruta 97"/>
                        <wps:cNvSpPr txBox="1"/>
                        <wps:spPr>
                          <a:xfrm>
                            <a:off x="1576291" y="687641"/>
                            <a:ext cx="52832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99" name="Textruta 97"/>
                        <wps:cNvSpPr txBox="1"/>
                        <wps:spPr>
                          <a:xfrm>
                            <a:off x="4972717" y="243062"/>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0" name="Textruta 97"/>
                        <wps:cNvSpPr txBox="1"/>
                        <wps:spPr>
                          <a:xfrm>
                            <a:off x="4026786" y="408709"/>
                            <a:ext cx="70993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w:t>
                              </w:r>
                              <w:r w:rsidR="00073CE3">
                                <w:rPr>
                                  <w:rFonts w:ascii="Arial" w:eastAsia="Times New Roman" w:hAnsi="Arial"/>
                                  <w:sz w:val="20"/>
                                  <w:szCs w:val="20"/>
                                  <w:lang w:val="en-US"/>
                                </w:rPr>
                                <w:t>NET</w:t>
                              </w:r>
                              <w:r>
                                <w:rPr>
                                  <w:rFonts w:ascii="Arial" w:eastAsia="Times New Roman" w:hAnsi="Arial"/>
                                  <w:sz w:val="20"/>
                                  <w:szCs w:val="20"/>
                                  <w:lang w:val="en-US"/>
                                </w:rPr>
                                <w:t xml:space="preserve"> 4.5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1" name="Textruta 97"/>
                        <wps:cNvSpPr txBox="1"/>
                        <wps:spPr>
                          <a:xfrm>
                            <a:off x="1725020" y="2048213"/>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2" name="Textruta 97"/>
                        <wps:cNvSpPr txBox="1"/>
                        <wps:spPr>
                          <a:xfrm>
                            <a:off x="8795856" y="1985151"/>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r w:rsidR="009A0499">
                                <w:rPr>
                                  <w:rFonts w:ascii="Arial" w:eastAsia="Times New Roman" w:hAnsi="Arial"/>
                                  <w:sz w:val="20"/>
                                  <w:szCs w:val="20"/>
                                  <w:lang w:val="en-US"/>
                                </w:rPr>
                                <w:t xml:space="preserve">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3" name="Textruta 97"/>
                        <wps:cNvSpPr txBox="1"/>
                        <wps:spPr>
                          <a:xfrm>
                            <a:off x="6383732" y="687640"/>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CE3" w:rsidRDefault="00073CE3"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57" name="Textruta 97"/>
                        <wps:cNvSpPr txBox="1"/>
                        <wps:spPr>
                          <a:xfrm>
                            <a:off x="3640531" y="936636"/>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FE4" w:rsidRDefault="00DC3FE4"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A85A0D5" id="Arbetsyta 15" o:spid="_x0000_s1026" editas="canvas" style="position:absolute;margin-left:718.4pt;margin-top:30.35pt;width:769.6pt;height:362.05pt;z-index:251658240;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39;height:45980;visibility:visible;mso-wrap-style:square">
                  <v:fill o:detectmouseclick="t"/>
                  <v:path o:connecttype="none"/>
                </v:shape>
                <v:roundrect id="Rektangel med rundade hörn 91" o:spid="_x0000_s1028" style="position:absolute;left:69355;top:18353;width:27681;height:252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VMu8UA&#10;AADbAAAADwAAAGRycy9kb3ducmV2LnhtbESPQWuDQBSE74X+h+UVemvWBFqszRokpBB6qzGF3h7u&#10;i4ruW3E3avLrs4VCjsPMfMOsN7PpxEiDaywrWC4iEMSl1Q1XCorD50sMwnlkjZ1lUnAhB5v08WGN&#10;ibYTf9OY+0oECLsEFdTe94mUrqzJoFvYnjh4JzsY9EEOldQDTgFuOrmKojdpsOGwUGNP25rKNj8b&#10;BWd7bX++jnF2Wh33l6zYvVaOfpV6fpqzDxCeZn8P/7f3WsH7Ev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Uy7xQAAANsAAAAPAAAAAAAAAAAAAAAAAJgCAABkcnMv&#10;ZG93bnJldi54bWxQSwUGAAAAAAQABAD1AAAAigMAAAAA&#10;" fillcolor="white [3212]" strokecolor="#243f60 [1604]" strokeweight="2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v:textbox>
                </v:roundrect>
                <v:roundrect id="Rektangel med rundade hörn 89" o:spid="_x0000_s1029" style="position:absolute;left:2065;top:18760;width:23869;height:253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WYMIA&#10;AADbAAAADwAAAGRycy9kb3ducmV2LnhtbESPQYvCMBSE7wv+h/AEb2uqoNRqlCIK4k1XBW+P5tkW&#10;m5fSRK3+eiMIexxm5htmtmhNJe7UuNKygkE/AkGcWV1yruDwt/6NQTiPrLGyTAqe5GAx7/zMMNH2&#10;wTu6730uAoRdggoK7+tESpcVZND1bU0cvIttDPogm1zqBh8Bbio5jKKxNFhyWCiwpmVB2XV/Mwpu&#10;9nU9bY9xehkeN8/0sBrljs5K9bptOgXhqfX/4W97oxXEE/h8CT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tZgwgAAANsAAAAPAAAAAAAAAAAAAAAAAJgCAABkcnMvZG93&#10;bnJldi54bWxQSwUGAAAAAAQABAD1AAAAhwMAAAAA&#10;" fillcolor="white [3212]" strokecolor="#243f60 [1604]" strokeweight="2pt">
                  <v:textbox>
                    <w:txbxContent>
                      <w:p w:rsidR="009A0499" w:rsidRDefault="009A0499" w:rsidP="009A0499">
                        <w:pPr>
                          <w:jc w:val="right"/>
                        </w:pPr>
                        <w:r>
                          <w:t>Hajk2-x.x.x.js</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 process 22" o:spid="_x0000_s1030" type="#_x0000_t176" style="position:absolute;left:2065;top:6876;width:11115;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4A8MA&#10;AADbAAAADwAAAGRycy9kb3ducmV2LnhtbESP3WoCMRCF74W+Q5iCd5p0BZGtUWqhtYII2tLeTjfT&#10;7OJmsiSprm9vhEIvD+fn48yXvWvFiUJsPGt4GCsQxJU3DVsNH+8voxmImJANtp5Jw4UiLBd3gzmW&#10;xp95T6dDsiKPcCxRQ51SV0oZq5ocxrHviLP344PDlGWw0gQ853HXykKpqXTYcCbU2NFzTdXx8Osy&#10;pJhYpb6/tnazWq8/Z/uwe50GrYf3/dMjiER9+g//td+MhqKA25f8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D4A8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jc w:val="center"/>
                        </w:pPr>
                        <w:proofErr w:type="spellStart"/>
                        <w:r>
                          <w:t>Client</w:t>
                        </w:r>
                        <w:proofErr w:type="spellEnd"/>
                      </w:p>
                    </w:txbxContent>
                  </v:textbox>
                </v:shape>
                <v:shape id="Alternativ process 52" o:spid="_x0000_s1031" type="#_x0000_t176" style="position:absolute;left:71487;top:6880;width:11113;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LfsQA&#10;AADbAAAADwAAAGRycy9kb3ducmV2LnhtbESP3WoCMRCF7wt9hzCF3tXElYqsRtFCtYUiaEu9nW6m&#10;2cXNZElS3b69EQq9PJyfjzNb9K4VJwqx8axhOFAgiCtvGrYaPt6fHyYgYkI22HomDb8UYTG/vZlh&#10;afyZd3TaJyvyCMcSNdQpdaWUsarJYRz4jjh73z44TFkGK03Acx53rSyUGkuHDWdCjR091VQd9z8u&#10;Q4qRVerr8GZfV5vN52QXtutx0Pr+rl9OQSTq03/4r/1iNDwWcP2Sf4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mi37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Admin</w:t>
                        </w:r>
                        <w:proofErr w:type="spellEnd"/>
                      </w:p>
                    </w:txbxContent>
                  </v:textbox>
                </v:shape>
                <v:shape id="Alternativ process 53" o:spid="_x0000_s1032" type="#_x0000_t176" style="position:absolute;left:44549;top:7002;width:11113;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5cQA&#10;AADbAAAADwAAAGRycy9kb3ducmV2LnhtbESPW2sCMRCF3wv9D2EKfatJFUW2RmkLXgpF8EJ9HTfT&#10;7NLNZElS3f57IxR8PJzLx5nMOteIE4VYe9bw3FMgiEtvarYa9rv50xhETMgGG8+k4Y8izKb3dxMs&#10;jD/zhk7bZEUe4VighiqltpAylhU5jD3fEmfv2weHKctgpQl4zuOukX2lRtJhzZlQYUvvFZU/21+X&#10;If2BVep4+LQfb8vl13gT1otR0PrxoXt9AZGoS7fwf3tlNAwHcP2Sf4C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qLuX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ersidigt dokument 25" o:spid="_x0000_s1033" type="#_x0000_t115" style="position:absolute;left:24909;top:2995;width:11824;height:12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8j0sUA&#10;AADbAAAADwAAAGRycy9kb3ducmV2LnhtbESPT2vCQBTE74LfYXkFb7qpoGjqKuIfGnoRrdDrI/ua&#10;Tc2+jdmtSfvpu4LQ4zAzv2EWq85W4kaNLx0reB4lIIhzp0suFJzf98MZCB+QNVaOScEPeVgt+70F&#10;ptq1fKTbKRQiQtinqMCEUKdS+tyQRT9yNXH0Pl1jMUTZFFI32Ea4reQ4SabSYslxwWBNG0P55fRt&#10;FRQfW8NZdciu+nd3pq/5Wzt/nSo1eOrWLyACdeE//GhnWsF4Av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yPSxQAAANsAAAAPAAAAAAAAAAAAAAAAAJgCAABkcnMv&#10;ZG93bnJldi54bWxQSwUGAAAAAAQABAD1AAAAigMAAAAA&#10;" fillcolor="#4f81bd [3204]" strokecolor="#243f60 [1604]" strokeweight="2pt">
                  <v:textbox>
                    <w:txbxContent>
                      <w:p w:rsidR="00D75882" w:rsidRPr="00D75882" w:rsidRDefault="00D75882" w:rsidP="00D75882">
                        <w:pPr>
                          <w:jc w:val="center"/>
                          <w:rPr>
                            <w:lang w:val="en-US"/>
                          </w:rPr>
                        </w:pPr>
                        <w:proofErr w:type="spellStart"/>
                        <w:r w:rsidRPr="00D75882">
                          <w:rPr>
                            <w:lang w:val="en-US"/>
                          </w:rPr>
                          <w:t>App_Data</w:t>
                        </w:r>
                        <w:proofErr w:type="spellEnd"/>
                        <w:r w:rsidRPr="00D75882">
                          <w:rPr>
                            <w:lang w:val="en-US"/>
                          </w:rPr>
                          <w:br/>
                        </w:r>
                        <w:proofErr w:type="spellStart"/>
                        <w:r w:rsidRPr="00D75882">
                          <w:rPr>
                            <w:lang w:val="en-US"/>
                          </w:rPr>
                          <w:t>layers.json</w:t>
                        </w:r>
                        <w:proofErr w:type="spellEnd"/>
                      </w:p>
                      <w:p w:rsidR="00D75882" w:rsidRPr="00D75882" w:rsidRDefault="00D75882" w:rsidP="00D75882">
                        <w:pPr>
                          <w:jc w:val="center"/>
                          <w:rPr>
                            <w:lang w:val="en-US"/>
                          </w:rPr>
                        </w:pPr>
                        <w:r w:rsidRPr="00D75882">
                          <w:rPr>
                            <w:lang w:val="en-US"/>
                          </w:rPr>
                          <w:t>map_1.json</w:t>
                        </w:r>
                      </w:p>
                    </w:txbxContent>
                  </v:textbox>
                </v:shape>
                <v:shapetype id="_x0000_t32" coordsize="21600,21600" o:spt="32" o:oned="t" path="m,l21600,21600e" filled="f">
                  <v:path arrowok="t" fillok="f" o:connecttype="none"/>
                  <o:lock v:ext="edit" shapetype="t"/>
                </v:shapetype>
                <v:shape id="Rak pil 61" o:spid="_x0000_s1034" type="#_x0000_t32" style="position:absolute;left:55662;top:9115;width:15825;height: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qYsMAAADbAAAADwAAAGRycy9kb3ducmV2LnhtbESPQUsDMRSE7wX/Q3iCt262SqNsmxYR&#10;FOnNbvH83LxuFjcva5K22/56Iwg9DjPzDbNcj64XRwqx86xhVpQgiBtvOm417OrX6ROImJAN9p5J&#10;w5kirFc3kyVWxp/4g47b1IoM4VihBpvSUEkZG0sOY+EH4uztfXCYsgytNAFPGe56eV+WSjrsOC9Y&#10;HOjFUvO9PTgNX/WPmVtVm0148EqdL5+Pm8Ob1ne34/MCRKIxXcP/7XejQc3g70v+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k6mLDAAAA2wAAAA8AAAAAAAAAAAAA&#10;AAAAoQIAAGRycy9kb3ducmV2LnhtbFBLBQYAAAAABAAEAPkAAACRAwAAAAA=&#10;" strokecolor="#4579b8 [3044]">
                  <v:stroke endarrow="block"/>
                </v:shape>
                <v:shape id="Rak pil 62" o:spid="_x0000_s1035" type="#_x0000_t32" style="position:absolute;left:36733;top:9222;width:7816;height: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Y8QAAADbAAAADwAAAGRycy9kb3ducmV2LnhtbESPQWvCQBSE74X+h+UVvNVNPQSJriK2&#10;iggejP6AR/aZRLNv0901Rn99tyB4HGbmG2Y6700jOnK+tqzga5iAIC6srrlUcDysPscgfEDW2Fgm&#10;BXfyMJ+9v00x0/bGe+ryUIoIYZ+hgiqENpPSFxUZ9EPbEkfvZJ3BEKUrpXZ4i3DTyFGSpNJgzXGh&#10;wpaWFRWX/GoUdC5d75Kf/Lvd6nF+safzfvf7UGrw0S8mIAL14RV+tjdaQTqC/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HBjxAAAANsAAAAPAAAAAAAAAAAA&#10;AAAAAKECAABkcnMvZG93bnJldi54bWxQSwUGAAAAAAQABAD5AAAAkgMAAAAA&#10;" strokecolor="#4579b8 [3044]">
                  <v:stroke endarrow="block"/>
                </v:shape>
                <v:shape id="Rak pil 63" o:spid="_x0000_s1036" type="#_x0000_t32" style="position:absolute;left:13180;top:9113;width:11729;height:1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DV+MUAAADbAAAADwAAAGRycy9kb3ducmV2LnhtbESP0WrCQBRE3wX/YblC33RjC0FS11C0&#10;llLwwdgPuGSvSZrs3bi7xrRf3y0UfBxm5gyzzkfTiYGcbywrWC4SEMSl1Q1XCj5P+/kKhA/IGjvL&#10;pOCbPOSb6WSNmbY3PtJQhEpECPsMFdQh9JmUvqzJoF/Ynjh6Z+sMhihdJbXDW4SbTj4mSSoNNhwX&#10;auxpW1PZFlejYHDp2yF5LXb9h14VrT1/HQ+XH6UeZuPLM4hAY7iH/9vvWkH6BH9f4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DV+MUAAADbAAAADwAAAAAAAAAA&#10;AAAAAAChAgAAZHJzL2Rvd25yZXYueG1sUEsFBgAAAAAEAAQA+QAAAJMDA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lad  66" o:spid="_x0000_s1037" type="#_x0000_t34" style="position:absolute;left:28803;top:-9829;width:122;height:424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5IaMIAAADbAAAADwAAAGRycy9kb3ducmV2LnhtbESPQWvCQBSE74X+h+UVvDUbPYSSukoR&#10;BY821dDjI/uaBHffhuyapP56VxA8DjPzDbNcT9aIgXrfOlYwT1IQxJXTLdcKjj+79w8QPiBrNI5J&#10;wT95WK9eX5aYazfyNw1FqEWEsM9RQRNCl0vpq4Ys+sR1xNH7c73FEGVfS93jGOHWyEWaZtJiy3Gh&#10;wY42DVXn4mIV4K+RruiMme9OBx9seb6W6Vap2dv09Qki0BSe4Ud7rxVkGdy/xB8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5IaMIAAADbAAAADwAAAAAAAAAAAAAA&#10;AAChAgAAZHJzL2Rvd25yZXYueG1sUEsFBgAAAAAEAAQA+QAAAJADAAAAAA==&#10;" adj="817830" strokecolor="#4579b8 [3044]">
                  <v:stroke endarrow="block"/>
                </v:shape>
                <v:oval id="Ellips 73" o:spid="_x0000_s1038" style="position:absolute;left:3156;top:36168;width:12294;height:6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rbwMYA&#10;AADbAAAADwAAAGRycy9kb3ducmV2LnhtbESPT2vCQBTE74V+h+UVeim6USF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rbwM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7A1AD9" w:rsidRDefault="007A1AD9" w:rsidP="007A1AD9">
                        <w:pPr>
                          <w:pStyle w:val="Normalwebb"/>
                          <w:tabs>
                            <w:tab w:val="left" w:pos="1276"/>
                            <w:tab w:val="left" w:pos="2552"/>
                            <w:tab w:val="left" w:pos="3828"/>
                            <w:tab w:val="left" w:pos="6379"/>
                            <w:tab w:val="right" w:pos="8364"/>
                          </w:tabs>
                          <w:spacing w:before="0" w:beforeAutospacing="0" w:after="0" w:afterAutospacing="0"/>
                        </w:pPr>
                      </w:p>
                    </w:txbxContent>
                  </v:textbox>
                </v:oval>
                <v:oval id="Ellips 74" o:spid="_x0000_s1039" style="position:absolute;left:3539;top:28220;width:1160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tMYA&#10;AADbAAAADwAAAGRycy9kb3ducmV2LnhtbESPT2vCQBTE74V+h+UVeim6USR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NDtM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oval id="Ellips 77" o:spid="_x0000_s1040" style="position:absolute;left:3539;top:19930;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Hdw8YA&#10;AADbAAAADwAAAGRycy9kb3ducmV2LnhtbESPT2vCQBTE70K/w/IKXopu9BAldZUqKIIeWv9gvT2y&#10;zyQ0+zZmV4399G6h4HGYmd8wo0ljSnGl2hWWFfS6EQji1OqCMwW77bwzBOE8ssbSMim4k4PJ+KU1&#10;wkTbG3/RdeMzESDsElSQe18lUro0J4Ouayvi4J1sbdAHWWdS13gLcFPKfhTF0mDBYSHHimY5pT+b&#10;i1FwjOdTjj9Xb7yuXDrdL/D3+3BWqv3afLyD8NT4Z/i/vdQKBg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Hdw8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oval id="Ellips 78" o:spid="_x0000_s1041" style="position:absolute;left:71247;top:19475;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JscMA&#10;AADbAAAADwAAAGRycy9kb3ducmV2LnhtbERPTWvCQBC9C/0PywhepG7qIS3RNZiCIuhBbUvtbchO&#10;k9DsbMyuGv317qHg8fG+p2lnanGm1lWWFbyMIhDEudUVFwo+PxbPbyCcR9ZYWyYFV3KQzp56U0y0&#10;vfCOzntfiBDCLkEFpfdNIqXLSzLoRrYhDtyvbQ36ANtC6hYvIdzUchxFsTRYcWgosaH3kvK//cko&#10;+IkXGcfb9ZA3jcuzryXeDt9HpQb9bj4B4anzD/G/e6UVvIa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5JscMAAADbAAAADwAAAAAAAAAAAAAAAACYAgAAZHJzL2Rv&#10;d25yZXYueG1sUEsFBgAAAAAEAAQA9QAAAIg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shape id="Flersidigt dokument 80" o:spid="_x0000_s1042" type="#_x0000_t115" style="position:absolute;left:57609;top:11745;width:8458;height:8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fcMEA&#10;AADbAAAADwAAAGRycy9kb3ducmV2LnhtbERPz2vCMBS+D/wfwhN2m6keRDvTMubE4mVMBa+P5q2p&#10;Ni9dE23nX78cBh4/vt+rfLCNuFHna8cKppMEBHHpdM2VguNh87IA4QOyxsYxKfglD3k2elphql3P&#10;X3Tbh0rEEPYpKjAhtKmUvjRk0U9cSxy5b9dZDBF2ldQd9jHcNnKWJHNpsebYYLCld0PlZX+1CqrT&#10;2nDRfBY/+v5xpPNy1y+3c6Wex8PbK4hAQ3iI/92FVrCI6+OX+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33DBAAAA2wAAAA8AAAAAAAAAAAAAAAAAmAIAAGRycy9kb3du&#10;cmV2LnhtbFBLBQYAAAAABAAEAPUAAACGAw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7A1AD9" w:rsidRP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proofErr w:type="gramStart"/>
                        <w:r>
                          <w:rPr>
                            <w:rFonts w:ascii="Arial" w:eastAsia="Times New Roman" w:hAnsi="Arial"/>
                            <w:sz w:val="20"/>
                            <w:szCs w:val="20"/>
                            <w:lang w:val="en-US"/>
                          </w:rPr>
                          <w:t>Temp</w:t>
                        </w:r>
                        <w:proofErr w:type="gramEnd"/>
                      </w:p>
                    </w:txbxContent>
                  </v:textbox>
                </v:shape>
                <v:shape id="Vinklad  82" o:spid="_x0000_s1043" type="#_x0000_t34" style="position:absolute;left:53891;top:3216;width:4743;height:123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h8qMIAAADbAAAADwAAAGRycy9kb3ducmV2LnhtbESPwWrDMBBE74X+g9hCLyWWk0IwbpRQ&#10;DKE+GerkAxZrbZlaKyOpsfP3VaHQ4zAzb5jDabWTuJEPo2MF2ywHQdw5PfKg4Ho5bwoQISJrnByT&#10;gjsFOB0fHw5YarfwJ93aOIgE4VCiAhPjXEoZOkMWQ+Zm4uT1zluMSfpBao9LgttJ7vJ8Ly2OnBYM&#10;zlQZ6r7ab6ugr62+50sVX+zSsPbtR9WYV6Wen9b3NxCR1vgf/mvXWkGxg98v6QfI4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h8qMIAAADbAAAADwAAAAAAAAAAAAAA&#10;AAChAgAAZHJzL2Rvd25yZXYueG1sUEsFBgAAAAAEAAQA+QAAAJADAAAAAA==&#10;" adj="-10411" strokecolor="#4579b8 [3044]">
                  <v:stroke endarrow="block"/>
                </v:shape>
                <v:oval id="Ellips 83" o:spid="_x0000_s1044" style="position:absolute;left:71247;top:27983;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58UA&#10;AADbAAAADwAAAGRycy9kb3ducmV2LnhtbESPT2vCQBTE74V+h+UVvIhuaiF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6vnxQAAANsAAAAPAAAAAAAAAAAAAAAAAJgCAABkcnMv&#10;ZG93bnJldi54bWxQSwUGAAAAAAQABAD1AAAAigM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shape id="Rak pil 84" o:spid="_x0000_s1045" type="#_x0000_t32" style="position:absolute;left:9337;top:25994;width:3;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RecQAAADbAAAADwAAAGRycy9kb3ducmV2LnhtbESPS4vCQBCE7wv+h6GFvcg68bkSHWUR&#10;xOdFdwWPTaZNgpmekBk1/ntHEPZYVNVX1GRWm0LcqHK5ZQWddgSCOLE651TB3+/iawTCeWSNhWVS&#10;8CAHs2njY4Kxtnfe0+3gUxEg7GJUkHlfxlK6JCODrm1L4uCdbWXQB1mlUld4D3BTyG4UDaXBnMNC&#10;hiXNM0ouh6tRMO99b46tdX85xB37LXdX68HmpNRns/4Zg/BU+//wu73SCkZ9eH0JP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BF5xAAAANsAAAAPAAAAAAAAAAAA&#10;AAAAAKECAABkcnMvZG93bnJldi54bWxQSwUGAAAAAAQABAD5AAAAkgMAAAAA&#10;" strokecolor="#4579b8 [3044]">
                  <v:stroke endarrow="block"/>
                </v:shape>
                <v:shape id="Rak pil 85" o:spid="_x0000_s1046" type="#_x0000_t32" style="position:absolute;left:9303;top:34290;width:37;height:1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Km8MAAADbAAAADwAAAGRycy9kb3ducmV2LnhtbESPQWsCMRSE70L/Q3iF3jRbi1tZjSJC&#10;S/FWt3h+bp6bpZuXNYm69tc3guBxmJlvmPmyt604kw+NYwWvowwEceV0w7WCn/JjOAURIrLG1jEp&#10;uFKA5eJpMMdCuwt/03kba5EgHApUYGLsCilDZchiGLmOOHkH5y3GJH0ttcdLgttWjrMslxYbTgsG&#10;O1obqn63J6tgXx71xOSl3vg3l+fXv9375vSp1Mtzv5qBiNTHR/je/tI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TCpvDAAAA2wAAAA8AAAAAAAAAAAAA&#10;AAAAoQIAAGRycy9kb3ducmV2LnhtbFBLBQYAAAAABAAEAPkAAACRAwAAAAA=&#10;" strokecolor="#4579b8 [3044]">
                  <v:stroke endarrow="block"/>
                </v:shape>
                <v:shape id="Rak pil 87" o:spid="_x0000_s1047" type="#_x0000_t32" style="position:absolute;left:77044;top:25540;width:0;height:2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PDsQAAADbAAAADwAAAGRycy9kb3ducmV2LnhtbESPS4vCQBCE7wv+h6EFL4tOVtcH0VEW&#10;QXxefIHHJtMmwUxPyIwa//2OsLDHoqq+oiaz2hTiQZXLLSv46kQgiBOrc04VnI6L9giE88gaC8uk&#10;4EUOZtPGxwRjbZ+8p8fBpyJA2MWoIPO+jKV0SUYGXceWxMG72sqgD7JKpa7wGeCmkN0oGkiDOYeF&#10;DEuaZ5TcDnejYN4bbs6f6+/lAHfst9xdrfubi1KtZv0zBuGp9v/hv/ZKKxgN4f0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8OxAAAANsAAAAPAAAAAAAAAAAA&#10;AAAAAKECAABkcnMvZG93bnJldi54bWxQSwUGAAAAAAQABAD5AAAAkgMAAAAA&#10;" strokecolor="#4579b8 [3044]">
                  <v:stroke endarrow="block"/>
                </v:shape>
                <v:shapetype id="_x0000_t202" coordsize="21600,21600" o:spt="202" path="m,l,21600r21600,l21600,xe">
                  <v:stroke joinstyle="miter"/>
                  <v:path gradientshapeok="t" o:connecttype="rect"/>
                </v:shapetype>
                <v:shape id="Textruta 97" o:spid="_x0000_s1048" type="#_x0000_t202" style="position:absolute;left:9143;top:13873;width:775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l9MQA&#10;AADbAAAADwAAAGRycy9kb3ducmV2LnhtbESPX2vCQBDE3wv9DscKvtWLQv8YPaW0lBZBpCo+L7k1&#10;ieb2Qm6NsZ/eE4Q+DjPzG2Y671ylWmpC6dnAcJCAIs68LTk3sN18Pb2BCoJssfJMBi4UYD57fJhi&#10;av2Zf6ldS64ihEOKBgqROtU6ZAU5DANfE0dv7xuHEmWTa9vgOcJdpUdJ8qIdlhwXCqzpo6DsuD45&#10;A9+jciHPl9XuU1bdctHiX7J0B2P6ve59Akqok//wvf1jDYxf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C5fTEAAAA2wAAAA8AAAAAAAAAAAAAAAAAmAIAAGRycy9k&#10;b3ducmV2LnhtbFBLBQYAAAAABAAEAPUAAACJAwAAAAA=&#10;" filled="f" stroked="f" strokeweight=".5pt">
                  <v:textbox>
                    <w:txbxContent>
                      <w:p w:rsidR="009A0499" w:rsidRPr="009A0499" w:rsidRDefault="009A0499">
                        <w:pPr>
                          <w:rPr>
                            <w:lang w:val="en-US"/>
                          </w:rPr>
                        </w:pPr>
                        <w:r w:rsidRPr="009A0499">
                          <w:rPr>
                            <w:lang w:val="en-US"/>
                          </w:rPr>
                          <w:t xml:space="preserve">REST-API </w:t>
                        </w:r>
                      </w:p>
                    </w:txbxContent>
                  </v:textbox>
                </v:shape>
                <v:shape id="Textruta 97" o:spid="_x0000_s1049" type="#_x0000_t202" style="position:absolute;left:15762;top:6876;width:528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1xhsAA&#10;AADbAAAADwAAAGRycy9kb3ducmV2LnhtbERPTWvCQBC9F/wPywje6kbBUlNXEUUUQUQtPQ/ZaRLN&#10;zobsGGN/ffdQ6PHxvmeLzlWqpSaUng2Mhgko4szbknMDn5fN6zuoIMgWK89k4EkBFvPeywxT6x98&#10;ovYsuYohHFI0UIjUqdYhK8hhGPqaOHLfvnEoETa5tg0+Yrir9DhJ3rTDkmNDgTWtCspu57szsB2X&#10;e5k8j19rOXaHfYs/ycFdjRn0u+UHKKFO/sV/7p01MI1j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1xhsAAAADbAAAADwAAAAAAAAAAAAAAAACYAgAAZHJzL2Rvd25y&#10;ZXYueG1sUEsFBgAAAAAEAAQA9QAAAIUDAAAAAA==&#10;" filled="f" stroked="f" strokeweight=".5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v:textbox>
                </v:shape>
                <v:shape id="Textruta 97" o:spid="_x0000_s1050" type="#_x0000_t202" style="position:absolute;left:49727;top:2430;width:8248;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HUHcMA&#10;AADbAAAADwAAAGRycy9kb3ducmV2LnhtbESPUWvCQBCE3wv+h2OFvtWLgqVGTxGlWAQRtfR5ya1J&#10;2txeyG1j7K/3hIKPw8x8w8wWnatUS00oPRsYDhJQxJm3JecGPk/vL2+ggiBbrDyTgSsFWMx7TzNM&#10;rb/wgdqj5CpCOKRooBCpU61DVpDDMPA1cfTOvnEoUTa5tg1eItxVepQkr9phyXGhwJpWBWU/x19n&#10;YDMqtzK+7r/Wsu922xb/kp37Nua53y2noIQ6eYT/2x/WwGQC9y/xB+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HUHcMAAADbAAAADwAAAAAAAAAAAAAAAACYAgAAZHJzL2Rv&#10;d25yZXYueG1sUEsFBgAAAAAEAAQA9QAAAIgDAAAAAA==&#10;" filled="f" stroked="f" strokeweight=".5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v:shape id="Textruta 97" o:spid="_x0000_s1051" type="#_x0000_t202" style="position:absolute;left:40267;top:4087;width:7100;height:24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oBMUA&#10;AADcAAAADwAAAGRycy9kb3ducmV2LnhtbESPMU8DMQyFdyT+Q2QkNpqUoa2OphUCIXWoqK7AwGYu&#10;5nLi4hxJ2l7/PR6Qutl6z+99Xq7H0KsjpdxFtjCdGFDETXQdtxbe317uFqByQXbYRyYLZ8qwXl1f&#10;LbFy8cQ1HfelVRLCuUILvpSh0jo3ngLmSRyIRfuOKWCRNbXaJTxJeOj1vTEzHbBjafA40JOn5md/&#10;CBbmvOv882/4THOj669t3Tev0w9rb2/GxwdQhcZyMf9fb5zgG8GX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egExQAAANwAAAAPAAAAAAAAAAAAAAAAAJgCAABkcnMv&#10;ZG93bnJldi54bWxQSwUGAAAAAAQABAD1AAAAigMAAAAA&#10;" fillcolor="white [3201]" strokecolor="black [3200]" strokeweight="2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w:t>
                        </w:r>
                        <w:r w:rsidR="00073CE3">
                          <w:rPr>
                            <w:rFonts w:ascii="Arial" w:eastAsia="Times New Roman" w:hAnsi="Arial"/>
                            <w:sz w:val="20"/>
                            <w:szCs w:val="20"/>
                            <w:lang w:val="en-US"/>
                          </w:rPr>
                          <w:t>NET</w:t>
                        </w:r>
                        <w:r>
                          <w:rPr>
                            <w:rFonts w:ascii="Arial" w:eastAsia="Times New Roman" w:hAnsi="Arial"/>
                            <w:sz w:val="20"/>
                            <w:szCs w:val="20"/>
                            <w:lang w:val="en-US"/>
                          </w:rPr>
                          <w:t xml:space="preserve"> 4.5 </w:t>
                        </w:r>
                      </w:p>
                    </w:txbxContent>
                  </v:textbox>
                </v:shape>
                <v:shape id="Textruta 97" o:spid="_x0000_s1052" type="#_x0000_t202" style="position:absolute;left:17250;top:20482;width:6604;height:24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1Nn8MA&#10;AADcAAAADwAAAGRycy9kb3ducmV2LnhtbERPS0sDMRC+F/ofwgjeusl6sGVtWsQieBDL9nHwNm7G&#10;zeJmsiaxXf99Iwi9zcf3nOV6dL04UYidZw1loUAQN9503Go47J9nCxAxIRvsPZOGX4qwXk0nS6yM&#10;P3NNp11qRQ7hWKEGm9JQSRkbSw5j4QfizH364DBlGFppAp5zuOvlnVL30mHHucHiQE+Wmq/dj9Mw&#10;521nN9/uPcyVrD9e6755K49a396Mjw8gEo3pKv53v5g8X5Xw90y+QK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1Nn8MAAADcAAAADwAAAAAAAAAAAAAAAACYAgAAZHJzL2Rv&#10;d25yZXYueG1sUEsFBgAAAAAEAAQA9QAAAIgDAAAAAA==&#10;" fillcolor="white [3201]" strokecolor="black [3200]" strokeweight="2pt">
                  <v:textbo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v:textbox>
                </v:shape>
                <v:shape id="Textruta 97" o:spid="_x0000_s1053" type="#_x0000_t202" style="position:absolute;left:87958;top:19851;width:660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6MIA&#10;AADcAAAADwAAAGRycy9kb3ducmV2LnhtbERPTWsCMRC9F/wPYYTeaqKHWlajiFLoQVrW1oO3cTNu&#10;FjeTNYm6/fdNodDbPN7nzJe9a8WNQmw8axiPFAjiypuGaw1fn69PLyBiQjbYeiYN3xRhuRg8zLEw&#10;/s4l3XapFjmEY4EabEpdIWWsLDmMI98RZ+7kg8OUYailCXjP4a6VE6WepcOGc4PFjtaWqvPu6jRM&#10;+aOxm4s7hKmS5XFbttX7eK/147BfzUAk6tO/+M/9ZvJ8NYHfZ/IF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v9PowgAAANwAAAAPAAAAAAAAAAAAAAAAAJgCAABkcnMvZG93&#10;bnJldi54bWxQSwUGAAAAAAQABAD1AAAAhwMAAAAA&#10;" fillcolor="white [3201]" strokecolor="black [3200]" strokeweight="2pt">
                  <v:textbo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r w:rsidR="009A0499">
                          <w:rPr>
                            <w:rFonts w:ascii="Arial" w:eastAsia="Times New Roman" w:hAnsi="Arial"/>
                            <w:sz w:val="20"/>
                            <w:szCs w:val="20"/>
                            <w:lang w:val="en-US"/>
                          </w:rPr>
                          <w:t xml:space="preserve"> </w:t>
                        </w:r>
                      </w:p>
                    </w:txbxContent>
                  </v:textbox>
                </v:shape>
                <v:shape id="Textruta 97" o:spid="_x0000_s1054" type="#_x0000_t202" style="position:absolute;left:63837;top:6876;width:7753;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jjMIA&#10;AADcAAAADwAAAGRycy9kb3ducmV2LnhtbERPTWvCQBC9C/0Pywje6q6KUlJXKS1FEURqS89Ddpqk&#10;zc6G7Bhjf31XKHibx/uc5br3teqojVVgC5OxAUWcB1dxYeHj/fX+AVQUZId1YLJwoQjr1d1giZkL&#10;Z36j7iiFSiEcM7RQijSZ1jEvyWMch4Y4cV+h9SgJtoV2LZ5TuK/11JiF9lhxaiixoeeS8p/jyVvY&#10;TKudzC+Hzxc59Ptdh79m77+tHQ37p0dQQr3cxP/urUvzzQyuz6QL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KOMwgAAANwAAAAPAAAAAAAAAAAAAAAAAJgCAABkcnMvZG93&#10;bnJldi54bWxQSwUGAAAAAAQABAD1AAAAhwMAAAAA&#10;" filled="f" stroked="f" strokeweight=".5pt">
                  <v:textbox>
                    <w:txbxContent>
                      <w:p w:rsidR="00073CE3" w:rsidRDefault="00073CE3"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v:textbox>
                </v:shape>
                <v:shape id="Textruta 97" o:spid="_x0000_s1055" type="#_x0000_t202" style="position:absolute;left:36405;top:9366;width:8248;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r7sUA&#10;AADcAAAADwAAAGRycy9kb3ducmV2LnhtbESPUWvCQBCE3wX/w7FC3+rFgFZST5GWUhFE1NLnJbdN&#10;orm9kNvG2F/fKxR8HGbmG2ax6l2tOmpD5dnAZJyAIs69rbgw8HF6e5yDCoJssfZMBm4UYLUcDhaY&#10;WX/lA3VHKVSEcMjQQCnSZFqHvCSHYewb4uh9+dahRNkW2rZ4jXBX6zRJZtphxXGhxIZeSsovx29n&#10;4D2ttjK97T9fZd/vth3+JDt3NuZh1K+fQQn1cg//tzfWQDp9gr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evuxQAAANwAAAAPAAAAAAAAAAAAAAAAAJgCAABkcnMv&#10;ZG93bnJldi54bWxQSwUGAAAAAAQABAD1AAAAigMAAAAA&#10;" filled="f" stroked="f" strokeweight=".5pt">
                  <v:textbox>
                    <w:txbxContent>
                      <w:p w:rsidR="00DC3FE4" w:rsidRDefault="00DC3FE4"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w10:wrap type="square" anchorx="margin"/>
              </v:group>
            </w:pict>
          </mc:Fallback>
        </mc:AlternateContent>
      </w:r>
      <w:r w:rsidR="009F6098">
        <w:t>Systemskis</w:t>
      </w:r>
      <w:r w:rsidR="00087051">
        <w:t>s</w:t>
      </w:r>
    </w:p>
    <w:p w:rsidR="0079656B" w:rsidRDefault="00FF1362" w:rsidP="0079656B">
      <w:pPr>
        <w:pStyle w:val="Rubrik1"/>
        <w:sectPr w:rsidR="0079656B" w:rsidSect="009F6098">
          <w:pgSz w:w="16840" w:h="11907" w:orient="landscape" w:code="9"/>
          <w:pgMar w:top="1701" w:right="567" w:bottom="1701" w:left="2693" w:header="737" w:footer="624" w:gutter="0"/>
          <w:cols w:space="720"/>
          <w:titlePg/>
        </w:sectPr>
      </w:pPr>
      <w:r>
        <w:rPr>
          <w:noProof/>
        </w:rPr>
        <w:lastRenderedPageBreak/>
        <mc:AlternateContent>
          <mc:Choice Requires="wpc">
            <w:drawing>
              <wp:anchor distT="0" distB="0" distL="114300" distR="114300" simplePos="0" relativeHeight="251660288" behindDoc="0" locked="0" layoutInCell="1" allowOverlap="1" wp14:anchorId="1C11A01D" wp14:editId="6B382DE2">
                <wp:simplePos x="0" y="0"/>
                <wp:positionH relativeFrom="margin">
                  <wp:align>right</wp:align>
                </wp:positionH>
                <wp:positionV relativeFrom="paragraph">
                  <wp:posOffset>385445</wp:posOffset>
                </wp:positionV>
                <wp:extent cx="9773920" cy="4598035"/>
                <wp:effectExtent l="0" t="0" r="0" b="0"/>
                <wp:wrapSquare wrapText="bothSides"/>
                <wp:docPr id="188" name="Arbetsyta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Ellips 171"/>
                        <wps:cNvSpPr/>
                        <wps:spPr>
                          <a:xfrm>
                            <a:off x="323545" y="3435574"/>
                            <a:ext cx="1229360" cy="6934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FF1362" w:rsidRDefault="00FF1362" w:rsidP="00FF1362">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lips 172"/>
                        <wps:cNvSpPr/>
                        <wps:spPr>
                          <a:xfrm>
                            <a:off x="353982" y="2435773"/>
                            <a:ext cx="1160070" cy="606974"/>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Ellips 173"/>
                        <wps:cNvSpPr/>
                        <wps:spPr>
                          <a:xfrm>
                            <a:off x="354542" y="140971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Rak pil 178"/>
                        <wps:cNvCnPr>
                          <a:stCxn id="173" idx="4"/>
                          <a:endCxn id="172" idx="0"/>
                        </wps:cNvCnPr>
                        <wps:spPr>
                          <a:xfrm flipH="1">
                            <a:off x="934017" y="2016135"/>
                            <a:ext cx="280" cy="419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ak pil 179"/>
                        <wps:cNvCnPr>
                          <a:stCxn id="172" idx="4"/>
                          <a:endCxn id="171" idx="0"/>
                        </wps:cNvCnPr>
                        <wps:spPr>
                          <a:xfrm>
                            <a:off x="934017" y="3042747"/>
                            <a:ext cx="4208" cy="392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Ellips 189"/>
                        <wps:cNvSpPr/>
                        <wps:spPr>
                          <a:xfrm>
                            <a:off x="3443463"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lips 191"/>
                        <wps:cNvSpPr/>
                        <wps:spPr>
                          <a:xfrm>
                            <a:off x="1779620" y="1385305"/>
                            <a:ext cx="1294076" cy="6792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P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Application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Ellips 192"/>
                        <wps:cNvSpPr/>
                        <wps:spPr>
                          <a:xfrm>
                            <a:off x="1780201" y="495311"/>
                            <a:ext cx="1293495" cy="6788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Config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Ellips 195"/>
                        <wps:cNvSpPr/>
                        <wps:spPr>
                          <a:xfrm>
                            <a:off x="3443463" y="2253712"/>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Ellips 196"/>
                        <wps:cNvSpPr/>
                        <wps:spPr>
                          <a:xfrm>
                            <a:off x="4869683" y="2190652"/>
                            <a:ext cx="1128538" cy="73309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sidR="00452ED7">
                                <w:rPr>
                                  <w:rFonts w:ascii="Arial" w:eastAsia="Times New Roman" w:hAnsi="Arial"/>
                                  <w:sz w:val="20"/>
                                  <w:szCs w:val="20"/>
                                </w:rPr>
                                <w:t xml:space="preserve"> C</w:t>
                              </w:r>
                              <w:r>
                                <w:rPr>
                                  <w:rFonts w:ascii="Arial" w:eastAsia="Times New Roman" w:hAnsi="Arial"/>
                                  <w:sz w:val="20"/>
                                  <w:szCs w:val="20"/>
                                </w:rPr>
                                <w:t>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Ellips 197"/>
                        <wps:cNvSpPr/>
                        <wps:spPr>
                          <a:xfrm>
                            <a:off x="4846594"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lips 199"/>
                        <wps:cNvSpPr/>
                        <wps:spPr>
                          <a:xfrm>
                            <a:off x="7865131"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Ellips 200"/>
                        <wps:cNvSpPr/>
                        <wps:spPr>
                          <a:xfrm>
                            <a:off x="8062199" y="3704800"/>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lips 201"/>
                        <wps:cNvSpPr/>
                        <wps:spPr>
                          <a:xfrm>
                            <a:off x="8077965" y="151218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Ellips 202"/>
                        <wps:cNvSpPr/>
                        <wps:spPr>
                          <a:xfrm>
                            <a:off x="8235620" y="3786239"/>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Ellips 203"/>
                        <wps:cNvSpPr/>
                        <wps:spPr>
                          <a:xfrm>
                            <a:off x="8409041" y="3882346"/>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Ellips 204"/>
                        <wps:cNvSpPr/>
                        <wps:spPr>
                          <a:xfrm>
                            <a:off x="8298683" y="159889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0F2" w:rsidRDefault="00EF1F22"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Tool</w:t>
                              </w:r>
                              <w:proofErr w:type="spellEnd"/>
                            </w:p>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Ellips 205"/>
                        <wps:cNvSpPr/>
                        <wps:spPr>
                          <a:xfrm>
                            <a:off x="6312786"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Ellips 206"/>
                        <wps:cNvSpPr/>
                        <wps:spPr>
                          <a:xfrm>
                            <a:off x="6312786" y="2325209"/>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Ellips 207"/>
                        <wps:cNvSpPr/>
                        <wps:spPr>
                          <a:xfrm>
                            <a:off x="2165712" y="2695145"/>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Map</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lips 208"/>
                        <wps:cNvSpPr/>
                        <wps:spPr>
                          <a:xfrm>
                            <a:off x="4673174" y="3074276"/>
                            <a:ext cx="1199483" cy="61485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52ED7" w:rsidRDefault="00452ED7" w:rsidP="00452ED7">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ak pil 209"/>
                        <wps:cNvCnPr>
                          <a:stCxn id="192" idx="4"/>
                          <a:endCxn id="191" idx="0"/>
                        </wps:cNvCnPr>
                        <wps:spPr>
                          <a:xfrm flipH="1">
                            <a:off x="2426658" y="1174126"/>
                            <a:ext cx="291" cy="21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ak pil 210"/>
                        <wps:cNvCnPr>
                          <a:stCxn id="191" idx="6"/>
                          <a:endCxn id="189" idx="2"/>
                        </wps:cNvCnPr>
                        <wps:spPr>
                          <a:xfrm>
                            <a:off x="3073696" y="1724916"/>
                            <a:ext cx="369767" cy="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Rak pil 216"/>
                        <wps:cNvCnPr>
                          <a:stCxn id="195" idx="6"/>
                          <a:endCxn id="196" idx="2"/>
                        </wps:cNvCnPr>
                        <wps:spPr>
                          <a:xfrm>
                            <a:off x="4602973" y="2556925"/>
                            <a:ext cx="266710" cy="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Rak pil 218"/>
                        <wps:cNvCnPr>
                          <a:stCxn id="189" idx="4"/>
                          <a:endCxn id="195" idx="0"/>
                        </wps:cNvCnPr>
                        <wps:spPr>
                          <a:xfrm>
                            <a:off x="4023218" y="2031900"/>
                            <a:ext cx="0" cy="22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Rak pil 224"/>
                        <wps:cNvCnPr>
                          <a:stCxn id="197" idx="6"/>
                          <a:endCxn id="205" idx="2"/>
                        </wps:cNvCnPr>
                        <wps:spPr>
                          <a:xfrm>
                            <a:off x="6006104" y="1728688"/>
                            <a:ext cx="306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Rak pil 225"/>
                        <wps:cNvCnPr>
                          <a:stCxn id="197" idx="4"/>
                          <a:endCxn id="196" idx="0"/>
                        </wps:cNvCnPr>
                        <wps:spPr>
                          <a:xfrm>
                            <a:off x="5426349" y="2031900"/>
                            <a:ext cx="7603" cy="158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ak pil 226"/>
                        <wps:cNvCnPr>
                          <a:stCxn id="205" idx="4"/>
                          <a:endCxn id="206" idx="0"/>
                        </wps:cNvCnPr>
                        <wps:spPr>
                          <a:xfrm>
                            <a:off x="6892541" y="2031900"/>
                            <a:ext cx="0" cy="293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Vinklad  229"/>
                        <wps:cNvCnPr>
                          <a:stCxn id="195" idx="5"/>
                          <a:endCxn id="206" idx="2"/>
                        </wps:cNvCnPr>
                        <wps:spPr>
                          <a:xfrm rot="5400000" flipH="1" flipV="1">
                            <a:off x="5301523" y="1760065"/>
                            <a:ext cx="142906" cy="1879619"/>
                          </a:xfrm>
                          <a:prstGeom prst="bentConnector4">
                            <a:avLst>
                              <a:gd name="adj1" fmla="val -159965"/>
                              <a:gd name="adj2" fmla="val 897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Rak pil 232"/>
                        <wps:cNvCnPr>
                          <a:stCxn id="205" idx="6"/>
                          <a:endCxn id="199" idx="2"/>
                        </wps:cNvCnPr>
                        <wps:spPr>
                          <a:xfrm>
                            <a:off x="7472296" y="1728688"/>
                            <a:ext cx="392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Rak pil 234"/>
                        <wps:cNvCnPr>
                          <a:stCxn id="189" idx="6"/>
                          <a:endCxn id="197" idx="2"/>
                        </wps:cNvCnPr>
                        <wps:spPr>
                          <a:xfrm>
                            <a:off x="4602973" y="1728688"/>
                            <a:ext cx="243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Ellips 235"/>
                        <wps:cNvSpPr/>
                        <wps:spPr>
                          <a:xfrm>
                            <a:off x="2165712" y="3492268"/>
                            <a:ext cx="1144303" cy="5767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olMap</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Rak pil 236"/>
                        <wps:cNvCnPr>
                          <a:stCxn id="207" idx="4"/>
                          <a:endCxn id="235" idx="0"/>
                        </wps:cNvCnPr>
                        <wps:spPr>
                          <a:xfrm flipH="1">
                            <a:off x="2737864" y="3301570"/>
                            <a:ext cx="7603" cy="19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Vinklad  238"/>
                        <wps:cNvCnPr>
                          <a:stCxn id="195" idx="2"/>
                          <a:endCxn id="207" idx="0"/>
                        </wps:cNvCnPr>
                        <wps:spPr>
                          <a:xfrm rot="10800000" flipV="1">
                            <a:off x="2745467" y="2556925"/>
                            <a:ext cx="697996" cy="1382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Vinklad  239"/>
                        <wps:cNvCnPr>
                          <a:stCxn id="195" idx="4"/>
                          <a:endCxn id="208" idx="2"/>
                        </wps:cNvCnPr>
                        <wps:spPr>
                          <a:xfrm rot="16200000" flipH="1">
                            <a:off x="4087413" y="2795942"/>
                            <a:ext cx="521566" cy="6499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Ellips 240"/>
                        <wps:cNvSpPr/>
                        <wps:spPr>
                          <a:xfrm>
                            <a:off x="4180172" y="3941380"/>
                            <a:ext cx="1416585" cy="4695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sidR="00C470F2">
                                <w:rPr>
                                  <w:rFonts w:ascii="Arial" w:eastAsia="Times New Roman" w:hAnsi="Arial"/>
                                  <w:sz w:val="20"/>
                                  <w:szCs w:val="20"/>
                                </w:rPr>
                                <w:t>Model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Vinklad  241"/>
                        <wps:cNvCnPr>
                          <a:stCxn id="240" idx="2"/>
                          <a:endCxn id="235" idx="6"/>
                        </wps:cNvCnPr>
                        <wps:spPr>
                          <a:xfrm rot="10800000">
                            <a:off x="3310016" y="3780641"/>
                            <a:ext cx="870157" cy="3955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lips 244"/>
                        <wps:cNvSpPr/>
                        <wps:spPr>
                          <a:xfrm>
                            <a:off x="4357862" y="4003138"/>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Ellips 245"/>
                        <wps:cNvSpPr/>
                        <wps:spPr>
                          <a:xfrm>
                            <a:off x="4582171" y="4069013"/>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Ellips 246"/>
                        <wps:cNvSpPr/>
                        <wps:spPr>
                          <a:xfrm>
                            <a:off x="6163759" y="3547447"/>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Ellips 247"/>
                        <wps:cNvSpPr/>
                        <wps:spPr>
                          <a:xfrm>
                            <a:off x="7525570" y="2735737"/>
                            <a:ext cx="1128395" cy="7327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Vinklad  248"/>
                        <wps:cNvCnPr>
                          <a:stCxn id="208" idx="6"/>
                          <a:endCxn id="246" idx="0"/>
                        </wps:cNvCnPr>
                        <wps:spPr>
                          <a:xfrm>
                            <a:off x="5872657" y="3381703"/>
                            <a:ext cx="870857" cy="16574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Vinklad  249"/>
                        <wps:cNvCnPr>
                          <a:stCxn id="246" idx="4"/>
                          <a:endCxn id="245" idx="6"/>
                        </wps:cNvCnPr>
                        <wps:spPr>
                          <a:xfrm rot="5400000">
                            <a:off x="6295981" y="3856113"/>
                            <a:ext cx="149774" cy="7452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Vinklad  253"/>
                        <wps:cNvCnPr>
                          <a:stCxn id="247" idx="5"/>
                          <a:endCxn id="200" idx="0"/>
                        </wps:cNvCnPr>
                        <wps:spPr>
                          <a:xfrm rot="16200000" flipH="1">
                            <a:off x="8393540" y="3456386"/>
                            <a:ext cx="343588" cy="1532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Vinklad  255"/>
                        <wps:cNvCnPr>
                          <a:stCxn id="204" idx="4"/>
                          <a:endCxn id="247" idx="0"/>
                        </wps:cNvCnPr>
                        <wps:spPr>
                          <a:xfrm rot="5400000">
                            <a:off x="8218895" y="2076194"/>
                            <a:ext cx="530416" cy="7886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Vinklad  256"/>
                        <wps:cNvCnPr>
                          <a:stCxn id="196" idx="5"/>
                        </wps:cNvCnPr>
                        <wps:spPr>
                          <a:xfrm rot="16200000" flipH="1">
                            <a:off x="6516077" y="2133263"/>
                            <a:ext cx="313064" cy="167931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C11A01D" id="Arbetsyta 188" o:spid="_x0000_s1056" editas="canvas" style="position:absolute;margin-left:718.4pt;margin-top:30.35pt;width:769.6pt;height:362.05pt;z-index:251660288;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">
                <v:shape id="_x0000_s1057" type="#_x0000_t75" style="position:absolute;width:97739;height:45980;visibility:visible;mso-wrap-style:square">
                  <v:fill o:detectmouseclick="t"/>
                  <v:path o:connecttype="none"/>
                </v:shape>
                <v:oval id="Ellips 171" o:spid="_x0000_s1058" style="position:absolute;left:3235;top:34355;width:12294;height: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0GsMA&#10;AADcAAAADwAAAGRycy9kb3ducmV2LnhtbERP32vCMBB+H+x/CCfsbU27wpRqFBmMDsYE62D4djRn&#10;W2wuJYm1+++XgeDbfXw/b7WZTC9Gcr6zrCBLUhDEtdUdNwq+D+/PCxA+IGvsLZOCX/KwWT8+rLDQ&#10;9sp7GqvQiBjCvkAFbQhDIaWvWzLoEzsQR+5kncEQoWukdniN4aaXL2n6Kg12HBtaHOitpfpcXYyC&#10;8VI1WV52af6Vl3u3O37ufsq5Uk+zabsEEWgKd/HN/aHj/HkG/8/EC+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G0GsMAAADcAAAADwAAAAAAAAAAAAAAAACYAgAAZHJzL2Rv&#10;d25yZXYueG1sUEsFBgAAAAAEAAQA9QAAAIgDAAAAAA==&#10;" fillcolor="#c0504d [3205]" strokecolor="#622423 [1605]"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FF1362" w:rsidRDefault="00FF1362" w:rsidP="00FF1362">
                        <w:pPr>
                          <w:pStyle w:val="Normalwebb"/>
                          <w:tabs>
                            <w:tab w:val="left" w:pos="1276"/>
                            <w:tab w:val="left" w:pos="2552"/>
                            <w:tab w:val="left" w:pos="3828"/>
                            <w:tab w:val="left" w:pos="6379"/>
                            <w:tab w:val="right" w:pos="8364"/>
                          </w:tabs>
                          <w:spacing w:before="0" w:beforeAutospacing="0" w:after="0" w:afterAutospacing="0"/>
                        </w:pPr>
                      </w:p>
                    </w:txbxContent>
                  </v:textbox>
                </v:oval>
                <v:oval id="Ellips 172" o:spid="_x0000_s1059" style="position:absolute;left:3539;top:24357;width:1160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ttsMA&#10;AADcAAAADwAAAGRycy9kb3ducmV2LnhtbERPyWrDMBC9F/IPYgK9lESuKU1wo5gQaFr3lvU8WFPb&#10;xBoZS/GSr68Khd7m8dZZpYOpRUetqywreJ5HIIhzqysuFJyO77MlCOeRNdaWScFIDtL15GGFibY9&#10;76k7+EKEEHYJKii9bxIpXV6SQTe3DXHgvm1r0AfYFlK32IdwU8s4il6lwYpDQ4kNbUvKr4ebUZDt&#10;Pu67szFffrzfLqfrmL00T5lSj9Nh8wbC0+D/xX/uTx3mL2L4fSZc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ttsMAAADcAAAADwAAAAAAAAAAAAAAAACYAgAAZHJzL2Rv&#10;d25yZXYueG1sUEsFBgAAAAAEAAQA9QAAAIgDAAAAAA==&#10;" fillcolor="#9bbb59 [3206]" strokecolor="#4e6128 [1606]"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oval id="Ellips 173" o:spid="_x0000_s1060" style="position:absolute;left:3545;top:14097;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6urcUA&#10;AADcAAAADwAAAGRycy9kb3ducmV2LnhtbERPTWvCQBC9C/6HZQQvYjZtIZboKrWgFOpBraV6G7Jj&#10;EpqdTbOrpv76bkHwNo/3OZNZaypxpsaVlhU8RDEI4szqknMFu4/F8BmE88gaK8uk4JcczKbdzgRT&#10;bS+8ofPW5yKEsEtRQeF9nUrpsoIMusjWxIE72sagD7DJpW7wEsJNJR/jOJEGSw4NBdb0WlD2vT0Z&#10;BYdkMedk/T7gVe2y+ecSr/uvH6X6vfZlDMJT6+/im/tNh/mjJ/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q6txQAAANwAAAAPAAAAAAAAAAAAAAAAAJgCAABkcnMv&#10;ZG93bnJldi54bWxQSwUGAAAAAAQABAD1AAAAigMAAAAA&#10;" fillcolor="#4f81bd [3204]" strokecolor="#243f60 [1604]"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shape id="Rak pil 178" o:spid="_x0000_s1061" type="#_x0000_t32" style="position:absolute;left:9340;top:20161;width: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oeosUAAADcAAAADwAAAGRycy9kb3ducmV2LnhtbESPQU/DMAyF70j7D5EncWPpQHSoLJsm&#10;JBDajXXibBqvqdY4Jcm2jl+PD0jcbL3n9z4v16Pv1Zli6gIbmM8KUMRNsB23Bvb1690TqJSRLfaB&#10;ycCVEqxXk5slVjZc+IPOu9wqCeFUoQGX81BpnRpHHtMsDMSiHUL0mGWNrbYRLxLue31fFKX22LE0&#10;OBzoxVFz3J28ga/62z66srbb+BDK8vrzudie3oy5nY6bZ1CZxvxv/rt+t4K/EFp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oeosUAAADcAAAADwAAAAAAAAAA&#10;AAAAAAChAgAAZHJzL2Rvd25yZXYueG1sUEsFBgAAAAAEAAQA+QAAAJMDAAAAAA==&#10;" strokecolor="#4579b8 [3044]">
                  <v:stroke endarrow="block"/>
                </v:shape>
                <v:shape id="Rak pil 179" o:spid="_x0000_s1062" type="#_x0000_t32" style="position:absolute;left:9340;top:30427;width:42;height:3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wU6sMAAADcAAAADwAAAGRycy9kb3ducmV2LnhtbERPS2vCQBC+F/wPywheSt2obdToKiIU&#10;n5faCh6H7JgEs7Mhu9X4712h0Nt8fM+ZzhtTiivVrrCsoNeNQBCnVhecKfj5/nwbgXAeWWNpmRTc&#10;ycF81nqZYqLtjb/oevCZCCHsElSQe18lUro0J4OuayviwJ1tbdAHWGdS13gL4aaU/SiKpcGCQ0OO&#10;FS1zSi+HX6NgORhuj6+b91WMe/Y77q83H9uTUp12s5iA8NT4f/Gfe63D/OEY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8FOrDAAAA3AAAAA8AAAAAAAAAAAAA&#10;AAAAoQIAAGRycy9kb3ducmV2LnhtbFBLBQYAAAAABAAEAPkAAACRAwAAAAA=&#10;" strokecolor="#4579b8 [3044]">
                  <v:stroke endarrow="block"/>
                </v:shape>
                <v:oval id="Ellips 189" o:spid="_x0000_s1063" style="position:absolute;left:34434;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pYMQA&#10;AADcAAAADwAAAGRycy9kb3ducmV2LnhtbERPS2vCQBC+C/0PyxS8FN3oIWjqKlVQBD20PrDehuyY&#10;hGZnY3bV2F/vFgre5uN7zmjSmFJcqXaFZQW9bgSCOLW64EzBbjvvDEA4j6yxtEwK7uRgMn5pjTDR&#10;9sZfdN34TIQQdgkqyL2vEildmpNB17UVceBOtjboA6wzqWu8hXBTyn4UxdJgwaEhx4pmOaU/m4tR&#10;cIznU44/V2+8rlw63S/w9/twVqr92ny8g/DU+Kf4373UYf5gCH/PhA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D6WDEAAAA3AAAAA8AAAAAAAAAAAAAAAAAmAIAAGRycy9k&#10;b3ducmV2LnhtbFBLBQYAAAAABAAEAPUAAACJAwAAAAA=&#10;" fillcolor="#4f81bd [3204]" strokecolor="#243f60 [1604]"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1" o:spid="_x0000_s1064" style="position:absolute;left:17796;top:13853;width:12940;height:67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xzu8QA&#10;AADcAAAADwAAAGRycy9kb3ducmV2LnhtbERPS2vCQBC+C/6HZQQvRTd6CDW6ihYUwR5aH6i3ITsm&#10;wexsml017a/vFgre5uN7zmTWmFLcqXaFZQWDfgSCOLW64EzBfrfsvYJwHlljaZkUfJOD2bTdmmCi&#10;7YM/6b71mQgh7BJUkHtfJVK6NCeDrm8r4sBdbG3QB1hnUtf4COGmlMMoiqXBgkNDjhW95ZRetzej&#10;4BwvFxx/bF74vXLp4rDCn9PxS6lup5mPQXhq/FP8717rMH80g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sc7vEAAAA3AAAAA8AAAAAAAAAAAAAAAAAmAIAAGRycy9k&#10;b3ducmV2LnhtbFBLBQYAAAAABAAEAPUAAACJAwAAAAA=&#10;" fillcolor="#4f81bd [3204]" strokecolor="#243f60 [1604]" strokeweight="2pt">
                  <v:textbox>
                    <w:txbxContent>
                      <w:p w:rsidR="00FF1362" w:rsidRP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Application</w:t>
                        </w:r>
                        <w:proofErr w:type="spellEnd"/>
                      </w:p>
                    </w:txbxContent>
                  </v:textbox>
                </v:oval>
                <v:oval id="Ellips 192" o:spid="_x0000_s1065" style="position:absolute;left:17802;top:4953;width:12934;height:6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UScEA&#10;AADcAAAADwAAAGRycy9kb3ducmV2LnhtbERPTWvDMAy9F/YfjAa7tU4KG00WJ5TB2Bjtoe12F7GW&#10;hNpyiJ0m+/f1oNCbHu9TRTVbIy40+M6xgnSVgCCune64UfB9el9uQPiArNE4JgV/5KEqHxYF5tpN&#10;fKDLMTQihrDPUUEbQp9L6euWLPqV64kj9+sGiyHCoZF6wCmGWyPXSfIiLXYcG1rs6a2l+nwcrYJu&#10;OozpaH92H2TwWRqbfWXZXqmnx3n7CiLQHO7im/tTx/nZGv6f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iFEnBAAAA3AAAAA8AAAAAAAAAAAAAAAAAmAIAAGRycy9kb3du&#10;cmV2LnhtbFBLBQYAAAAABAAEAPUAAACGAwAAAAA=&#10;" fillcolor="#f79646 [3209]" strokecolor="#974706 [1609]"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Config</w:t>
                        </w:r>
                        <w:proofErr w:type="spellEnd"/>
                      </w:p>
                    </w:txbxContent>
                  </v:textbox>
                </v:oval>
                <v:oval id="Ellips 195" o:spid="_x0000_s1066" style="position:absolute;left:34434;top:22537;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CTOMIA&#10;AADcAAAADwAAAGRycy9kb3ducmV2LnhtbERPS2vCQBC+C/0PyxR6Ed1YtGh0FSlUG2/1dR6yYxLM&#10;zobsqom/visI3ubje85s0ZhSXKl2hWUFg34Egji1uuBMwX730xuDcB5ZY2mZFLTkYDF/68ww1vbG&#10;f3Td+kyEEHYxKsi9r2IpXZqTQde3FXHgTrY26AOsM6lrvIVwU8rPKPqSBgsODTlW9J1Tet5ejIJk&#10;tb6vDsZsfHu/HPfnNhlW3USpj/dmOQXhqfEv8dP9q8P8yQgez4QL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JM4wgAAANwAAAAPAAAAAAAAAAAAAAAAAJgCAABkcnMvZG93&#10;bnJldi54bWxQSwUGAAAAAAQABAD1AAAAhwM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6" o:spid="_x0000_s1067" style="position:absolute;left:48696;top:21906;width:11286;height:7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NT8IA&#10;AADcAAAADwAAAGRycy9kb3ducmV2LnhtbERPS4vCMBC+C/sfwix4kTVVRHarUZYFH/Wmq56HZmyL&#10;zaQ0UVt/vREEb/PxPWc6b0wprlS7wrKCQT8CQZxaXXCmYP+/+PoG4TyyxtIyKWjJwXz20ZlirO2N&#10;t3Td+UyEEHYxKsi9r2IpXZqTQde3FXHgTrY26AOsM6lrvIVwU8phFI2lwYJDQ44V/eWUnncXoyBZ&#10;ru7LgzEb394vx/25TUZVL1Gq+9n8TkB4avxb/HKvdZj/M4b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g1PwgAAANwAAAAPAAAAAAAAAAAAAAAAAJgCAABkcnMvZG93&#10;bnJldi54bWxQSwUGAAAAAAQABAD1AAAAhwMAAAAA&#10;" fillcolor="#9bbb59 [3206]" strokecolor="#4e6128 [1606]"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sidR="00452ED7">
                          <w:rPr>
                            <w:rFonts w:ascii="Arial" w:eastAsia="Times New Roman" w:hAnsi="Arial"/>
                            <w:sz w:val="20"/>
                            <w:szCs w:val="20"/>
                          </w:rPr>
                          <w:t xml:space="preserve"> C</w:t>
                        </w:r>
                        <w:r>
                          <w:rPr>
                            <w:rFonts w:ascii="Arial" w:eastAsia="Times New Roman" w:hAnsi="Arial"/>
                            <w:sz w:val="20"/>
                            <w:szCs w:val="20"/>
                          </w:rPr>
                          <w:t>ollection</w:t>
                        </w:r>
                      </w:p>
                    </w:txbxContent>
                  </v:textbox>
                </v:oval>
                <v:oval id="Ellips 197" o:spid="_x0000_s1068" style="position:absolute;left:48465;top:14254;width:11596;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OVMUA&#10;AADcAAAADwAAAGRycy9kb3ducmV2LnhtbERPTWvCQBC9F/wPywi9FLNpD9FGV9GCRWgPai3V25Ad&#10;k2B2Ns2umvrr3YLgbR7vc0aT1lTiRI0rLSt4jmIQxJnVJecKNl/z3gCE88gaK8uk4I8cTMadhxGm&#10;2p55Rae1z0UIYZeigsL7OpXSZQUZdJGtiQO3t41BH2CTS93gOYSbSr7EcSINlhwaCqzpraDssD4a&#10;BbtkPuNk+fHEn7XLZt/veNn+/Cr12G2nQxCeWn8X39wLHea/9uH/mXCBH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U5UxQAAANwAAAAPAAAAAAAAAAAAAAAAAJgCAABkcnMv&#10;ZG93bnJldi54bWxQSwUGAAAAAAQABAD1AAAAigM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v:textbox>
                </v:oval>
                <v:oval id="Ellips 199" o:spid="_x0000_s1069" style="position:absolute;left:78651;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cQA&#10;AADcAAAADwAAAGRycy9kb3ducmV2LnhtbERPS2vCQBC+F/wPywi9iG7aQ9DoKlpQhPZgfaDehuyY&#10;BLOzMbtq6q/vFoTe5uN7zmjSmFLcqHaFZQVvvQgEcWp1wZmC7Wbe7YNwHlljaZkU/JCDybj1MsJE&#10;2zt/023tMxFC2CWoIPe+SqR0aU4GXc9WxIE72dqgD7DOpK7xHsJNKd+jKJYGCw4NOVb0kVN6Xl+N&#10;gmM8n3G8+uzwV+XS2W6Bj8P+otRru5kOQXhq/L/46V7qMH8wgL9nwgV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f73EAAAA3AAAAA8AAAAAAAAAAAAAAAAAmAIAAGRycy9k&#10;b3ducmV2LnhtbFBLBQYAAAAABAAEAPUAAACJAw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oval id="Ellips 200" o:spid="_x0000_s1070" style="position:absolute;left:80621;top:37048;width:11596;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DgMQA&#10;AADcAAAADwAAAGRycy9kb3ducmV2LnhtbESPQWvCQBSE7wX/w/IEb3VjA61EVxFBUpAKRkG8PbLP&#10;JJh9G3bXmP77bqHQ4zAz3zDL9WBa0ZPzjWUFs2kCgri0uuFKwfm0e52D8AFZY2uZFHyTh/Vq9LLE&#10;TNsnH6kvQiUihH2GCuoQukxKX9Zk0E9tRxy9m3UGQ5SuktrhM8JNK9+S5F0abDgu1NjRtqbyXjyM&#10;gv5RVLM0b5L0K82P7nDdHy75h1KT8bBZgAg0hP/wX/tTK4hE+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4DEAAAA3AAAAA8AAAAAAAAAAAAAAAAAmAIAAGRycy9k&#10;b3ducmV2LnhtbFBLBQYAAAAABAAEAPUAAACJAw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1" o:spid="_x0000_s1071" style="position:absolute;left:80779;top:15121;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HQMYA&#10;AADcAAAADwAAAGRycy9kb3ducmV2LnhtbESPT2vCQBTE74LfYXmCF9GNHkJJXUUFRbCH+qfY3h7Z&#10;ZxLMvo3ZVdN+elcoeBxm5jfMeNqYUtyodoVlBcNBBII4tbrgTMFhv+y/gXAeWWNpmRT8koPppN0a&#10;Y6Ltnbd02/lMBAi7BBXk3leJlC7NyaAb2Io4eCdbG/RB1pnUNd4D3JRyFEWxNFhwWMixokVO6Xl3&#10;NQp+4uWc489Njz8ql86/Vvj3fbwo1e00s3cQnhr/Cv+311rBKBrC80w4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OHQMYAAADcAAAADwAAAAAAAAAAAAAAAACYAgAAZHJz&#10;L2Rvd25yZXYueG1sUEsFBgAAAAAEAAQA9QAAAIsDA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oval id="Ellips 202" o:spid="_x0000_s1072" style="position:absolute;left:82356;top:37862;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4bMYA&#10;AADcAAAADwAAAGRycy9kb3ducmV2LnhtbESPUUvDMBSF3wX/Q7iCby5ZC1O6ZUMEqSAbrAqyt0tz&#10;15Y1NyXJuvrvzWDg4+Gc8x3OajPZXozkQ+dYw3ymQBDXznTcaPj+en96AREissHeMWn4pQCb9f3d&#10;CgvjLrynsYqNSBAOBWpoYxwKKUPdksUwcwNx8o7OW4xJ+kYaj5cEt73MlFpIix2nhRYHemupPlVn&#10;q2E8V808LzuVb/Ny73eHz91P+az148P0ugQRaYr/4Vv7w2jIVAbXM+k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A4bMYAAADcAAAADwAAAAAAAAAAAAAAAACYAgAAZHJz&#10;L2Rvd25yZXYueG1sUEsFBgAAAAAEAAQA9QAAAIsDA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3" o:spid="_x0000_s1073" style="position:absolute;left:84090;top:38823;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d98UA&#10;AADcAAAADwAAAGRycy9kb3ducmV2LnhtbESPUWvCMBSF3wf+h3CFvc1EC9uoRhFhdDAm2Ani26W5&#10;tsXmpiSxdv9+GQz2eDjnfIez2oy2EwP50DrWMJ8pEMSVMy3XGo5fb0+vIEJENtg5Jg3fFGCznjys&#10;MDfuzgcayliLBOGQo4Ymxj6XMlQNWQwz1xMn7+K8xZikr6XxeE9w28mFUs/SYstpocGedg1V1/Jm&#10;NQy3sp5nRauyz6w4+P35Y38qXrR+nI7bJYhIY/wP/7XfjYaFyuD3TD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J33xQAAANwAAAAPAAAAAAAAAAAAAAAAAJgCAABkcnMv&#10;ZG93bnJldi54bWxQSwUGAAAAAAQABAD1AAAAigM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4" o:spid="_x0000_s1074" style="position:absolute;left:82986;top:15988;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k2McA&#10;AADcAAAADwAAAGRycy9kb3ducmV2LnhtbESPT2vCQBTE7wW/w/KEXopuKhIkuooWlEI9tP5BvT2y&#10;zySYfRuzW41+elco9DjMzG+Y0aQxpbhQ7QrLCt67EQji1OqCMwWb9bwzAOE8ssbSMim4kYPJuPUy&#10;wkTbK//QZeUzESDsElSQe18lUro0J4Ouayvi4B1tbdAHWWdS13gNcFPKXhTF0mDBYSHHij5ySk+r&#10;X6PgEM9nHH9/vfGyculsu8D7fndW6rXdTIcgPDX+P/zX/tQKelEf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0JNjHAAAA3AAAAA8AAAAAAAAAAAAAAAAAmAIAAGRy&#10;cy9kb3ducmV2LnhtbFBLBQYAAAAABAAEAPUAAACMAwAAAAA=&#10;" fillcolor="#4f81bd [3204]" strokecolor="#243f60 [1604]" strokeweight="2pt">
                  <v:textbox>
                    <w:txbxContent>
                      <w:p w:rsidR="00C470F2" w:rsidRDefault="00EF1F22"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Tool</w:t>
                        </w:r>
                        <w:proofErr w:type="spellEnd"/>
                      </w:p>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v:textbox>
                </v:oval>
                <v:oval id="Ellips 205" o:spid="_x0000_s1075" style="position:absolute;left:63127;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BQ8cA&#10;AADcAAAADwAAAGRycy9kb3ducmV2LnhtbESPT2vCQBTE7wW/w/KEXopuKhgkuooWlEI9tP5BvT2y&#10;zySYfRuzW41+elco9DjMzG+Y0aQxpbhQ7QrLCt67EQji1OqCMwWb9bwzAOE8ssbSMim4kYPJuPUy&#10;wkTbK//QZeUzESDsElSQe18lUro0J4Ouayvi4B1tbdAHWWdS13gNcFPKXhTF0mDBYSHHij5ySk+r&#10;X6PgEM9nHH9/vfGyculsu8D7fndW6rXdTIcgPDX+P/zX/tQKelEf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gUPHAAAA3AAAAA8AAAAAAAAAAAAAAAAAmAIAAGRy&#10;cy9kb3ducmV2LnhtbFBLBQYAAAAABAAEAPUAAACMAw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v:textbox>
                </v:oval>
                <v:oval id="Ellips 206" o:spid="_x0000_s1076" style="position:absolute;left:63127;top:23252;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5tMQA&#10;AADcAAAADwAAAGRycy9kb3ducmV2LnhtbESPS4vCQBCE7wv+h6EFL4tOFBGJjiKCj+xtfZ2bTJsE&#10;Mz0hM2rir3cWFjwWVfUVNV82phQPql1hWcFwEIEgTq0uOFNwOm76UxDOI2ssLZOClhwsF52vOcba&#10;PvmXHgefiQBhF6OC3PsqltKlORl0A1sRB+9qa4M+yDqTusZngJtSjqJoIg0WHBZyrGidU3o73I2C&#10;ZLt7bc/G/Pj2db+cbm0yrr4TpXrdZjUD4anxn/B/e68VjKIJ/J0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N+bTEAAAA3AAAAA8AAAAAAAAAAAAAAAAAmAIAAGRycy9k&#10;b3ducmV2LnhtbFBLBQYAAAAABAAEAPUAAACJAw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v:textbox>
                </v:oval>
                <v:oval id="Ellips 207" o:spid="_x0000_s1077" style="position:absolute;left:21657;top:26951;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cL8UA&#10;AADcAAAADwAAAGRycy9kb3ducmV2LnhtbESPS2vDMBCE74X8B7GBXkoi15QmuFFMCDSte8vzvFhb&#10;28RaGUvxI7++KhR6HGbmG2aVDqYWHbWusqzgeR6BIM6trrhQcDq+z5YgnEfWWFsmBSM5SNeThxUm&#10;2va8p+7gCxEg7BJUUHrfJFK6vCSDbm4b4uB929agD7ItpG6xD3BTyziKXqXBisNCiQ1tS8qvh5tR&#10;kO0+7ruzMV9+vN8up+uYvTRPmVKP02HzBsLT4P/Df+1PrSCO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VwvxQAAANwAAAAPAAAAAAAAAAAAAAAAAJgCAABkcnMv&#10;ZG93bnJldi54bWxQSwUGAAAAAAQABAD1AAAAigM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Map</w:t>
                        </w:r>
                        <w:proofErr w:type="spellEnd"/>
                      </w:p>
                    </w:txbxContent>
                  </v:textbox>
                </v:oval>
                <v:oval id="Ellips 208" o:spid="_x0000_s1078" style="position:absolute;left:46731;top:30742;width:11995;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7IXcAA&#10;AADcAAAADwAAAGRycy9kb3ducmV2LnhtbERPy4rCMBTdD/gP4QpuBk0VGaQaRQQfdTe+1pfm2hab&#10;m9JEbf16sxBcHs57tmhMKR5Uu8KyguEgAkGcWl1wpuB0XPcnIJxH1lhaJgUtOVjMOz8zjLV98j89&#10;Dj4TIYRdjApy76tYSpfmZNANbEUcuKutDfoA60zqGp8h3JRyFEV/0mDBoSHHilY5pbfD3ShINtvX&#10;5mzM3rev++V0a5Nx9Zso1es2yykIT43/ij/unVYwisLa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7IXcAAAADcAAAADwAAAAAAAAAAAAAAAACYAgAAZHJzL2Rvd25y&#10;ZXYueG1sUEsFBgAAAAAEAAQA9QAAAIUDAAAAAA==&#10;" fillcolor="#9bbb59 [3206]" strokecolor="#4e6128 [1606]" strokeweight="2pt">
                  <v:textbox>
                    <w:txbxContent>
                      <w:p w:rsidR="00452ED7" w:rsidRDefault="00452ED7" w:rsidP="00452ED7">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Collection</w:t>
                        </w:r>
                      </w:p>
                    </w:txbxContent>
                  </v:textbox>
                </v:oval>
                <v:shape id="Rak pil 209" o:spid="_x0000_s1079" type="#_x0000_t32" style="position:absolute;left:24266;top:11741;width:3;height:2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WpOMQAAADcAAAADwAAAGRycy9kb3ducmV2LnhtbESPQWsCMRSE7wX/Q3hCbzVbi2u7NUoR&#10;FPGmKz2/bl43Szcv2yTq6q9vCoLHYWa+YWaL3rbiRD40jhU8jzIQxJXTDdcKDuXq6RVEiMgaW8ek&#10;4EIBFvPBwwwL7c68o9M+1iJBOBSowMTYFVKGypDFMHIdcfK+nbcYk/S11B7PCW5bOc6yXFpsOC0Y&#10;7GhpqPrZH62Cr/JXT0xe6q1/cXl+uX5Ot8e1Uo/D/uMdRKQ+3sO39kYrGGdv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Fak4xAAAANwAAAAPAAAAAAAAAAAA&#10;AAAAAKECAABkcnMvZG93bnJldi54bWxQSwUGAAAAAAQABAD5AAAAkgMAAAAA&#10;" strokecolor="#4579b8 [3044]">
                  <v:stroke endarrow="block"/>
                </v:shape>
                <v:shape id="Rak pil 210" o:spid="_x0000_s1080" type="#_x0000_t32" style="position:absolute;left:30736;top:17249;width:3698;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5q8IAAADcAAAADwAAAGRycy9kb3ducmV2LnhtbERPy4rCMBTdD/gP4QpuZEztqCPVKCLI&#10;+NrojODy0lzbYnNTmqj1781CmOXhvKfzxpTiTrUrLCvo9yIQxKnVBWcK/n5Xn2MQziNrLC2Tgic5&#10;mM9aH1NMtH3wge5Hn4kQwi5BBbn3VSKlS3My6Hq2Ig7cxdYGfYB1JnWNjxBuShlH0UgaLDg05FjR&#10;Mqf0erwZBcuv7+2puxn8jHDPfsfxejPcnpXqtJvFBISnxv+L3+61VhD3w/xw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w5q8IAAADcAAAADwAAAAAAAAAAAAAA&#10;AAChAgAAZHJzL2Rvd25yZXYueG1sUEsFBgAAAAAEAAQA+QAAAJADAAAAAA==&#10;" strokecolor="#4579b8 [3044]">
                  <v:stroke endarrow="block"/>
                </v:shape>
                <v:shape id="Rak pil 216" o:spid="_x0000_s1081" type="#_x0000_t32" style="position:absolute;left:46029;top:25569;width:266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Rak pil 218" o:spid="_x0000_s1082" type="#_x0000_t32" style="position:absolute;left:40232;top:20319;width:0;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o1rcIAAADcAAAADwAAAGRycy9kb3ducmV2LnhtbERPy4rCMBTdD/gP4QpuZEztqCPVKCLI&#10;+NrojODy0lzbYnNTmqj1781CmOXhvKfzxpTiTrUrLCvo9yIQxKnVBWcK/n5Xn2MQziNrLC2Tgic5&#10;mM9aH1NMtH3wge5Hn4kQwi5BBbn3VSKlS3My6Hq2Ig7cxdYGfYB1JnWNjxBuShlH0UgaLDg05FjR&#10;Mqf0erwZBcuv7+2puxn8jHDPfsfxejPcnpXqtJvFBISnxv+L3+61VhD3w9pw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o1rcIAAADcAAAADwAAAAAAAAAAAAAA&#10;AAChAgAAZHJzL2Rvd25yZXYueG1sUEsFBgAAAAAEAAQA+QAAAJADAAAAAA==&#10;" strokecolor="#4579b8 [3044]">
                  <v:stroke endarrow="block"/>
                </v:shape>
                <v:shape id="Rak pil 224" o:spid="_x0000_s1083" type="#_x0000_t32" style="position:absolute;left:60061;top:17286;width:30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FcYAAADcAAAADwAAAGRycy9kb3ducmV2LnhtbESPT2vCQBTE74V+h+UVepG6adRU0myk&#10;CMW/l1oFj4/saxKafRuyW43f3hWEHoeZ+Q2TzXrTiBN1rras4HUYgSAurK65VLD//nyZgnAeWWNj&#10;mRRcyMEsf3zIMNX2zF902vlSBAi7FBVU3replK6oyKAb2pY4eD+2M+iD7EqpOzwHuGlkHEWJNFhz&#10;WKiwpXlFxe/uzyiYj97Wh8FqvEhwy37D8XI1WR+Ven7qP95BeOr9f/jeXmoFcTyG25lwBGR+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r9RXGAAAA3AAAAA8AAAAAAAAA&#10;AAAAAAAAoQIAAGRycy9kb3ducmV2LnhtbFBLBQYAAAAABAAEAPkAAACUAwAAAAA=&#10;" strokecolor="#4579b8 [3044]">
                  <v:stroke endarrow="block"/>
                </v:shape>
                <v:shape id="Rak pil 225" o:spid="_x0000_s1084" type="#_x0000_t32" style="position:absolute;left:54263;top:20319;width:7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QjsUAAADcAAAADwAAAGRycy9kb3ducmV2LnhtbESPT2vCQBTE7wW/w/KEXkrdmKqV6CpF&#10;kPrvUqvg8ZF9JsHs25BdNX57VxA8DjPzG2Y8bUwpLlS7wrKCbicCQZxaXXCmYPc//xyCcB5ZY2mZ&#10;FNzIwXTSehtjou2V/+iy9ZkIEHYJKsi9rxIpXZqTQdexFXHwjrY26IOsM6lrvAa4KWUcRQNpsOCw&#10;kGNFs5zS0/ZsFMy+vlf7j2Xvd4Ab9muOF8v+6qDUe7v5GYHw1PhX+NleaAVx3IfHmXAE5O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dQjsUAAADcAAAADwAAAAAAAAAA&#10;AAAAAAChAgAAZHJzL2Rvd25yZXYueG1sUEsFBgAAAAAEAAQA+QAAAJMDAAAAAA==&#10;" strokecolor="#4579b8 [3044]">
                  <v:stroke endarrow="block"/>
                </v:shape>
                <v:shape id="Rak pil 226" o:spid="_x0000_s1085" type="#_x0000_t32" style="position:absolute;left:68925;top:20319;width:0;height:2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XO+cYAAADcAAAADwAAAGRycy9kb3ducmV2LnhtbESPW2vCQBSE34X+h+UIvhTdNNVYUlcp&#10;gnh98VLo4yF7TEKzZ0N21fTfu0LBx2FmvmEms9ZU4kqNKy0reBtEIIgzq0vOFZyOi/4HCOeRNVaW&#10;ScEfOZhNXzoTTLW98Z6uB5+LAGGXooLC+zqV0mUFGXQDWxMH72wbgz7IJpe6wVuAm0rGUZRIgyWH&#10;hQJrmheU/R4uRsH8fbz5fl0Plwnu2G85Xq1Hmx+let326xOEp9Y/w//tlVYQxwk8zoQj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1zvnGAAAA3AAAAA8AAAAAAAAA&#10;AAAAAAAAoQIAAGRycy9kb3ducmV2LnhtbFBLBQYAAAAABAAEAPkAAACUAw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inklad  229" o:spid="_x0000_s1086" type="#_x0000_t35" style="position:absolute;left:53014;top:17601;width:1429;height:1879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X4cQAAADcAAAADwAAAGRycy9kb3ducmV2LnhtbESPQWvCQBSE70L/w/KEXqRujGBrdBUp&#10;FD14UNsf8Jp9JovZt2l2a5J/7wqCx2FmvmGW685W4kqNN44VTMYJCOLcacOFgp/vr7cPED4ga6wc&#10;k4KePKxXL4MlZtq1fKTrKRQiQthnqKAMoc6k9HlJFv3Y1cTRO7vGYoiyKaRusI1wW8k0SWbSouG4&#10;UGJNnyXll9O/VeC5ne57Mzr35rDdG4ez6v33T6nXYbdZgAjUhWf40d5pBWk6h/uZe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fhxAAAANwAAAAPAAAAAAAAAAAA&#10;AAAAAKECAABkcnMvZG93bnJldi54bWxQSwUGAAAAAAQABAD5AAAAkgMAAAAA&#10;" adj="-34552,19385" strokecolor="#4579b8 [3044]">
                  <v:stroke endarrow="block"/>
                </v:shape>
                <v:shape id="Rak pil 232" o:spid="_x0000_s1087" type="#_x0000_t32" style="position:absolute;left:74722;top:17286;width:39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eJ8YAAADcAAAADwAAAGRycy9kb3ducmV2LnhtbESPT2vCQBTE74LfYXmCl1I3xj+V6Coi&#10;SNV6qVXw+Mg+k2D2bciumn57t1DwOMzMb5jZojGluFPtCssK+r0IBHFqdcGZguPP+n0CwnlkjaVl&#10;UvBLDhbzdmuGibYP/qb7wWciQNglqCD3vkqkdGlOBl3PVsTBu9jaoA+yzqSu8RHgppRxFI2lwYLD&#10;Qo4VrXJKr4ebUbAafOxOb9vh5xj37L843mxHu7NS3U6znILw1PhX+L+90QriQQx/Z8IRkP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XXifGAAAA3AAAAA8AAAAAAAAA&#10;AAAAAAAAoQIAAGRycy9kb3ducmV2LnhtbFBLBQYAAAAABAAEAPkAAACUAwAAAAA=&#10;" strokecolor="#4579b8 [3044]">
                  <v:stroke endarrow="block"/>
                </v:shape>
                <v:shape id="Rak pil 234" o:spid="_x0000_s1088" type="#_x0000_t32" style="position:absolute;left:46029;top:17286;width:2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JjyMYAAADcAAAADwAAAGRycy9kb3ducmV2LnhtbESPQWvCQBSE70L/w/IKvYhuGm0qMRsp&#10;QqnaXqoVPD6yr0lo9m3IbjX+e1cQPA4z8w2TLXrTiCN1rras4HkcgSAurK65VPCzex/NQDiPrLGx&#10;TArO5GCRPwwyTLU98Tcdt74UAcIuRQWV920qpSsqMujGtiUO3q/tDPogu1LqDk8BbhoZR1EiDdYc&#10;FipsaVlR8bf9NwqWk9fNfriefiT4xf6T49X6ZXNQ6umxf5uD8NT7e/jWXmkF8WQK1zPhCMj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yY8jGAAAA3AAAAA8AAAAAAAAA&#10;AAAAAAAAoQIAAGRycy9kb3ducmV2LnhtbFBLBQYAAAAABAAEAPkAAACUAwAAAAA=&#10;" strokecolor="#4579b8 [3044]">
                  <v:stroke endarrow="block"/>
                </v:shape>
                <v:oval id="Ellips 235" o:spid="_x0000_s1089" style="position:absolute;left:21657;top:34922;width:11443;height:5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pcYA&#10;AADcAAAADwAAAGRycy9kb3ducmV2LnhtbESPQWvCQBSE7wX/w/IKvdWNBmuJriKFkkJRMBbE2yP7&#10;TEKzb8PuGtN/7woFj8PMfMMs14NpRU/ON5YVTMYJCOLS6oYrBT+Hz9d3ED4ga2wtk4I/8rBejZ6W&#10;mGl75T31RahEhLDPUEEdQpdJ6cuaDPqx7Yijd7bOYIjSVVI7vEa4aeU0Sd6kwYbjQo0dfdRU/hYX&#10;o6C/FNUkzZsk3ab53u1O37tjPlfq5XnYLEAEGsIj/N/+0gqm6Qz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qpcYAAADcAAAADwAAAAAAAAAAAAAAAACYAgAAZHJz&#10;L2Rvd25yZXYueG1sUEsFBgAAAAAEAAQA9QAAAIsDAAAAAA==&#10;" fillcolor="#c0504d [3205]" strokecolor="#622423 [1605]" strokeweight="2pt">
                  <v:textbo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olMap</w:t>
                        </w:r>
                        <w:proofErr w:type="spellEnd"/>
                      </w:p>
                    </w:txbxContent>
                  </v:textbox>
                </v:oval>
                <v:shape id="Rak pil 236" o:spid="_x0000_s1090" type="#_x0000_t32" style="position:absolute;left:27378;top:33015;width:76;height:19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398QAAADcAAAADwAAAGRycy9kb3ducmV2LnhtbESPQWsCMRSE74X+h/AKvdVsFdOyGqUU&#10;lOJNt/T83Lxulm5etknU1V9vCgWPw8x8w8yXg+vEkUJsPWt4HhUgiGtvWm40fFarp1cQMSEb7DyT&#10;hjNFWC7u7+ZYGn/iLR13qREZwrFEDTalvpQy1pYcxpHvibP37YPDlGVopAl4ynDXyXFRKOmw5bxg&#10;sad3S/XP7uA07KtfM7WqMpsw8UqdL18vm8Na68eH4W0GItGQbuH/9ofRMJ4o+DuTj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5vf3xAAAANwAAAAPAAAAAAAAAAAA&#10;AAAAAKECAABkcnMvZG93bnJldi54bWxQSwUGAAAAAAQABAD5AAAAkgMAAAAA&#10;" strokecolor="#4579b8 [3044]">
                  <v:stroke endarrow="block"/>
                </v:shape>
                <v:shapetype id="_x0000_t33" coordsize="21600,21600" o:spt="33" o:oned="t" path="m,l21600,r,21600e" filled="f">
                  <v:stroke joinstyle="miter"/>
                  <v:path arrowok="t" fillok="f" o:connecttype="none"/>
                  <o:lock v:ext="edit" shapetype="t"/>
                </v:shapetype>
                <v:shape id="Vinklad  238" o:spid="_x0000_s1091" type="#_x0000_t33" style="position:absolute;left:27454;top:25569;width:6980;height:13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qC6sAAAADcAAAADwAAAGRycy9kb3ducmV2LnhtbERPTYvCMBC9L/gfwgh7WTRdBSnVKCII&#10;4s3aZa9DMrbBZlKbrHb/vTkIHh/ve7UZXCvu1AfrWcH3NANBrL2xXCuozvtJDiJEZIOtZ1LwTwE2&#10;69HHCgvjH3yiexlrkUI4FKigibErpAy6IYdh6jvixF187zAm2NfS9PhI4a6VsyxbSIeWU0ODHe0a&#10;0tfyzyn4tV+3U65/9LHa1vpS5XZ/86VSn+NhuwQRaYhv8ct9MApm87Q2nUlHQK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qgurAAAAA3AAAAA8AAAAAAAAAAAAAAAAA&#10;oQIAAGRycy9kb3ducmV2LnhtbFBLBQYAAAAABAAEAPkAAACOAwAAAAA=&#10;" strokecolor="#4579b8 [3044]">
                  <v:stroke endarrow="block"/>
                </v:shape>
                <v:shape id="Vinklad  239" o:spid="_x0000_s1092" type="#_x0000_t33" style="position:absolute;left:40874;top:27959;width:5216;height:64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HUtMYAAADcAAAADwAAAGRycy9kb3ducmV2LnhtbESP3WrCQBSE74W+w3IK3kjdaCFo6ioi&#10;WKy9CP48wGn2NAlmz4bdbYxv7woFL4eZ+YZZrHrTiI6cry0rmIwTEMSF1TWXCs6n7dsMhA/IGhvL&#10;pOBGHlbLl8ECM22vfKDuGEoRIewzVFCF0GZS+qIig35sW+Lo/VpnMETpSqkdXiPcNHKaJKk0WHNc&#10;qLClTUXF5fhnFLhL8tnlP1/5ed/sD6d8lH7fTKrU8LVff4AI1Idn+L+90wqm73N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x1LTGAAAA3AAAAA8AAAAAAAAA&#10;AAAAAAAAoQIAAGRycy9kb3ducmV2LnhtbFBLBQYAAAAABAAEAPkAAACUAwAAAAA=&#10;" strokecolor="#4579b8 [3044]">
                  <v:stroke endarrow="block"/>
                </v:shape>
                <v:oval id="Ellips 240" o:spid="_x0000_s1093" style="position:absolute;left:41801;top:39413;width:14166;height:4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6QMMA&#10;AADcAAAADwAAAGRycy9kb3ducmV2LnhtbERPXWvCMBR9H+w/hDvwbaZa0dEZZQxGBVGwDsS3S3PX&#10;ljU3JYm1/nvzIPh4ON/L9WBa0ZPzjWUFk3ECgri0uuFKwe/x5/0DhA/IGlvLpOBGHtar15clZtpe&#10;+UB9ESoRQ9hnqKAOocuk9GVNBv3YdsSR+7POYIjQVVI7vMZw08ppksylwYZjQ40dfddU/hcXo6C/&#10;FNUkzZsk3aX5we3P2/0pXyg1ehu+PkEEGsJT/HBvtILpLM6P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S6QMMAAADcAAAADwAAAAAAAAAAAAAAAACYAgAAZHJzL2Rv&#10;d25yZXYueG1sUEsFBgAAAAAEAAQA9QAAAIgDAAAAAA==&#10;" fillcolor="#c0504d [3205]" strokecolor="#622423 [1605]" strokeweight="2pt">
                  <v:textbo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sidR="00C470F2">
                          <w:rPr>
                            <w:rFonts w:ascii="Arial" w:eastAsia="Times New Roman" w:hAnsi="Arial"/>
                            <w:sz w:val="20"/>
                            <w:szCs w:val="20"/>
                          </w:rPr>
                          <w:t>Model</w:t>
                        </w:r>
                        <w:proofErr w:type="spellEnd"/>
                      </w:p>
                    </w:txbxContent>
                  </v:textbox>
                </v:oval>
                <v:shape id="Vinklad  241" o:spid="_x0000_s1094" type="#_x0000_t34" style="position:absolute;left:33100;top:37806;width:8701;height:395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Gk7MMAAADcAAAADwAAAGRycy9kb3ducmV2LnhtbESPwWrDMBBE74H8g9hCb4ns1ITgRDYl&#10;UOilh6YhkNtibSwRa2UsOXb/vioUehxm5g1zqGfXiQcNwXpWkK8zEMSN15ZbBeevt9UORIjIGjvP&#10;pOCbAtTVcnHAUvuJP+lxiq1IEA4lKjAx9qWUoTHkMKx9T5y8mx8cxiSHVuoBpwR3ndxk2VY6tJwW&#10;DPZ0NNTcT6NTQDx1L0ZePsy8vRXBnourHb1Sz0/z6x5EpDn+h//a71rBpsjh90w6Ar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xpOzDAAAA3AAAAA8AAAAAAAAAAAAA&#10;AAAAoQIAAGRycy9kb3ducmV2LnhtbFBLBQYAAAAABAAEAPkAAACRAwAAAAA=&#10;" strokecolor="#4579b8 [3044]">
                  <v:stroke endarrow="block"/>
                </v:shape>
                <v:oval id="Ellips 244" o:spid="_x0000_s1095" style="position:absolute;left:43578;top:40031;width:14161;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Q8YA&#10;AADcAAAADwAAAGRycy9kb3ducmV2LnhtbESPQWvCQBSE74X+h+UVeqsbjVSJriJCSUEUTAvi7ZF9&#10;TUKzb8PuGtN/7woFj8PMfMMs14NpRU/ON5YVjEcJCOLS6oYrBd9fH29zED4ga2wtk4I/8rBePT8t&#10;MdP2ykfqi1CJCGGfoYI6hC6T0pc1GfQj2xFH78c6gyFKV0nt8BrhppWTJHmXBhuOCzV2tK2p/C0u&#10;RkF/KapxmjdJuk/zozucd4dTPlPq9WXYLEAEGsIj/N/+1Aom0y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8Q8YAAADcAAAADwAAAAAAAAAAAAAAAACYAgAAZHJz&#10;L2Rvd25yZXYueG1sUEsFBgAAAAAEAAQA9QAAAIsDAAAAAA==&#10;" fillcolor="#c0504d [3205]" strokecolor="#622423 [1605]"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45" o:spid="_x0000_s1096" style="position:absolute;left:45821;top:40690;width:14161;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2MYA&#10;AADcAAAADwAAAGRycy9kb3ducmV2LnhtbESPQWvCQBSE7wX/w/KE3upG02pJXUUKJQWpYBSkt0f2&#10;NQlm34bdNab/3i0UPA4z8w2zXA+mFT0531hWMJ0kIIhLqxuuFBwPH0+vIHxA1thaJgW/5GG9Gj0s&#10;MdP2ynvqi1CJCGGfoYI6hC6T0pc1GfQT2xFH78c6gyFKV0nt8BrhppWzJJlLgw3HhRo7eq+pPBcX&#10;o6C/FNU0zZsk/Urzvdt9b3enfKHU43jYvIEINIR7+L/9qRXMnl/g70w8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Z2MYAAADcAAAADwAAAAAAAAAAAAAAAACYAgAAZHJz&#10;L2Rvd25yZXYueG1sUEsFBgAAAAAEAAQA9QAAAIsDAAAAAA==&#10;" fillcolor="#c0504d [3205]" strokecolor="#622423 [1605]"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46" o:spid="_x0000_s1097" style="position:absolute;left:61637;top:35474;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AdMUA&#10;AADcAAAADwAAAGRycy9kb3ducmV2LnhtbESPQWvCQBSE74L/YXlCL1I3lRBKdBURak1vTW3Pj+wz&#10;CWbfhuyqSX69Wyj0OMzMN8x625tG3KhztWUFL4sIBHFhdc2lgtPX2/MrCOeRNTaWScFADrab6WSN&#10;qbZ3/qRb7ksRIOxSVFB536ZSuqIig25hW+LgnW1n0AfZlVJ3eA9w08hlFCXSYM1hocKW9hUVl/xq&#10;FGSH9/HwbcyHH8brz+kyZHE7z5R6mvW7FQhPvf8P/7WPWsEyTuD3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0B0xQAAANwAAAAPAAAAAAAAAAAAAAAAAJgCAABkcnMv&#10;ZG93bnJldi54bWxQSwUGAAAAAAQABAD1AAAAigMAAAAA&#10;" fillcolor="#9bbb59 [3206]" strokecolor="#4e6128 [1606]"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p>
                    </w:txbxContent>
                  </v:textbox>
                </v:oval>
                <v:oval id="Ellips 247" o:spid="_x0000_s1098" style="position:absolute;left:75255;top:27357;width:11284;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l78UA&#10;AADcAAAADwAAAGRycy9kb3ducmV2LnhtbESPT4vCMBTE78J+h/AWvIimiqxLNcoi+Kd701XPj+Zt&#10;W2xeShO19dMbQfA4zMxvmNmiMaW4Uu0KywqGgwgEcWp1wZmCw9+q/w3CeWSNpWVS0JKDxfyjM8NY&#10;2xvv6Lr3mQgQdjEqyL2vYildmpNBN7AVcfD+bW3QB1lnUtd4C3BTylEUfUmDBYeFHCta5pSe9xej&#10;IFlv7uujMb++vV9Oh3ObjKteolT3s/mZgvDU+Hf41d5qBaPxB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XvxQAAANwAAAAPAAAAAAAAAAAAAAAAAJgCAABkcnMv&#10;ZG93bnJldi54bWxQSwUGAAAAAAQABAD1AAAAigMAAAAA&#10;" fillcolor="#9bbb59 [3206]" strokecolor="#4e6128 [1606]"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shape id="Vinklad  248" o:spid="_x0000_s1099" type="#_x0000_t33" style="position:absolute;left:58726;top:33817;width:8709;height:16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1BcEAAADcAAAADwAAAGRycy9kb3ducmV2LnhtbERPO2/CMBDeK/EfrEPqVpwiXkoxCLWi&#10;YoS0S7dTfE0i7HOIj5D++3pAYvz0vdfbwTvVUxebwAZeJxko4jLYhisD31/7lxWoKMgWXWAy8EcR&#10;tpvR0xpzG258or6QSqUQjjkaqEXaXOtY1uQxTkJLnLjf0HmUBLtK2w5vKdw7Pc2yhfbYcGqosaX3&#10;mspzcfUGrqtzo3s3L5Zy+ZTjh2uX+vRjzPN42L2BEhrkIb67D9bAdJbWpjPpCO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zUFwQAAANwAAAAPAAAAAAAAAAAAAAAA&#10;AKECAABkcnMvZG93bnJldi54bWxQSwUGAAAAAAQABAD5AAAAjwMAAAAA&#10;" strokecolor="#4579b8 [3044]">
                  <v:stroke endarrow="block"/>
                </v:shape>
                <v:shape id="Vinklad  249" o:spid="_x0000_s1100" type="#_x0000_t33" style="position:absolute;left:62960;top:38560;width:1498;height:74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B1cIAAADcAAAADwAAAGRycy9kb3ducmV2LnhtbESP0YrCMBRE3wX/IVzBN00VWdZqFBEE&#10;QWR3az/g2lybYnNTm6jdv98sCD4OM3OGWa47W4sHtb5yrGAyTkAQF05XXCrIT7vRJwgfkDXWjknB&#10;L3lYr/q9JabaPfmHHlkoRYSwT1GBCaFJpfSFIYt+7Bri6F1cazFE2ZZSt/iMcFvLaZJ8SIsVxwWD&#10;DW0NFdfsbhVI+z1xZX74qk1mfU50vhXHs1LDQbdZgAjUhXf41d5rBdPZHP7PxCM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8B1cIAAADcAAAADwAAAAAAAAAAAAAA&#10;AAChAgAAZHJzL2Rvd25yZXYueG1sUEsFBgAAAAAEAAQA+QAAAJADAAAAAA==&#10;" strokecolor="#4579b8 [3044]">
                  <v:stroke endarrow="block"/>
                </v:shape>
                <v:shape id="Vinklad  253" o:spid="_x0000_s1101" type="#_x0000_t34" style="position:absolute;left:83935;top:34564;width:3436;height:15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8O0MYAAADcAAAADwAAAGRycy9kb3ducmV2LnhtbESPQWvCQBSE74X+h+UVeim6q8VWoquU&#10;QksPvdQIenxmn0k0+zZkXzX+e7dQ8DjMzDfMfNn7Rp2oi3VgC6OhAUVcBFdzaWGdfwymoKIgO2wC&#10;k4ULRVgu7u/mmLlw5h86raRUCcIxQwuVSJtpHYuKPMZhaImTtw+dR0myK7Xr8JzgvtFjY160x5rT&#10;QoUtvVdUHFe/3sJu+7QxudCrfO5Gm+/DZH0sc2Pt40P/NgMl1Mst/N/+chbGk2f4O5OOgF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fDtDGAAAA3AAAAA8AAAAAAAAA&#10;AAAAAAAAoQIAAGRycy9kb3ducmV2LnhtbFBLBQYAAAAABAAEAPkAAACUAwAAAAA=&#10;" strokecolor="#4579b8 [3044]">
                  <v:stroke endarrow="block"/>
                </v:shape>
                <v:shape id="Vinklad  255" o:spid="_x0000_s1102" type="#_x0000_t34" style="position:absolute;left:82189;top:20761;width:5304;height:78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RQ/sUAAADcAAAADwAAAGRycy9kb3ducmV2LnhtbESPT2sCMRTE7wW/Q3hCbzWrYCmrUfyz&#10;BXspuApeH5vn7uLmJU1Sd/32TaHQ4zAzv2GW68F04k4+tJYVTCcZCOLK6pZrBefT+8sbiBCRNXaW&#10;ScGDAqxXo6cl5tr2fKR7GWuRIBxyVNDE6HIpQ9WQwTCxjjh5V+sNxiR9LbXHPsFNJ2dZ9ioNtpwW&#10;GnS0a6i6ld9GQe8v16EujmWx/9oXfeU+PrfeKfU8HjYLEJGG+B/+ax+0gtl8Dr9n0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RQ/sUAAADcAAAADwAAAAAAAAAA&#10;AAAAAAChAgAAZHJzL2Rvd25yZXYueG1sUEsFBgAAAAAEAAQA+QAAAJMDAAAAAA==&#10;" strokecolor="#4579b8 [3044]">
                  <v:stroke endarrow="block"/>
                </v:shape>
                <v:shape id="Vinklad  256" o:spid="_x0000_s1103" type="#_x0000_t33" style="position:absolute;left:65160;top:21332;width:3131;height:167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lZsUAAADcAAAADwAAAGRycy9kb3ducmV2LnhtbESP3WrCQBSE7wu+w3IEb4puFBokdRUR&#10;lGovgj8PcJo9JsHs2bC7jfHtuwXBy2FmvmEWq940oiPna8sKppMEBHFhdc2lgst5O56D8AFZY2OZ&#10;FDzIw2o5eFtgpu2dj9SdQikihH2GCqoQ2kxKX1Rk0E9sSxy9q3UGQ5SulNrhPcJNI2dJkkqDNceF&#10;ClvaVFTcTr9Ggbsluy7/2eeXQ3M4nvP39PthUqVGw379CSJQH17hZ/tLK5h9pP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lZsUAAADcAAAADwAAAAAAAAAA&#10;AAAAAAChAgAAZHJzL2Rvd25yZXYueG1sUEsFBgAAAAAEAAQA+QAAAJMDAAAAAA==&#10;" strokecolor="#4579b8 [3044]">
                  <v:stroke endarrow="block"/>
                </v:shape>
                <w10:wrap type="square" anchorx="margin"/>
              </v:group>
            </w:pict>
          </mc:Fallback>
        </mc:AlternateContent>
      </w:r>
      <w:r w:rsidR="00071585">
        <w:t xml:space="preserve">Applikationsarkitektur </w:t>
      </w:r>
      <w:proofErr w:type="spellStart"/>
      <w:r w:rsidR="00071585">
        <w:t>client</w:t>
      </w:r>
      <w:proofErr w:type="spellEnd"/>
    </w:p>
    <w:p w:rsidR="0079656B" w:rsidRDefault="00506FB3" w:rsidP="007B473C">
      <w:pPr>
        <w:pStyle w:val="Rubrik1"/>
      </w:pPr>
      <w:r>
        <w:lastRenderedPageBreak/>
        <w:t>Tredjepartskomponenter</w:t>
      </w:r>
    </w:p>
    <w:p w:rsidR="007B473C" w:rsidRDefault="007B473C" w:rsidP="007B473C">
      <w:pPr>
        <w:pStyle w:val="Rubrik2"/>
      </w:pPr>
      <w:r>
        <w:t>Backend</w:t>
      </w:r>
    </w:p>
    <w:p w:rsidR="007B473C" w:rsidRPr="008B60B1" w:rsidRDefault="00506FB3" w:rsidP="008B60B1">
      <w:pPr>
        <w:pStyle w:val="Brdtext"/>
        <w:rPr>
          <w:i/>
        </w:rPr>
      </w:pPr>
      <w:r w:rsidRPr="008B60B1">
        <w:rPr>
          <w:bCs/>
        </w:rPr>
        <w:t>PsfSharp</w:t>
      </w:r>
      <w:r w:rsidR="00DC3FE4" w:rsidRPr="008B60B1">
        <w:t xml:space="preserve"> - </w:t>
      </w:r>
      <w:r w:rsidR="00DC3FE4" w:rsidRPr="008B60B1">
        <w:rPr>
          <w:i/>
        </w:rPr>
        <w:t>Skriver ut till PDF</w:t>
      </w:r>
    </w:p>
    <w:p w:rsidR="007B473C" w:rsidRPr="008B60B1" w:rsidRDefault="007B473C" w:rsidP="008B60B1">
      <w:pPr>
        <w:pStyle w:val="Brdtext"/>
        <w:rPr>
          <w:i/>
        </w:rPr>
      </w:pPr>
      <w:r w:rsidRPr="008B60B1">
        <w:rPr>
          <w:bCs/>
        </w:rPr>
        <w:t>SharpMap</w:t>
      </w:r>
      <w:r w:rsidR="00DC3FE4" w:rsidRPr="008B60B1">
        <w:t xml:space="preserve"> - </w:t>
      </w:r>
      <w:r w:rsidR="00DC3FE4" w:rsidRPr="008B60B1">
        <w:rPr>
          <w:i/>
        </w:rPr>
        <w:t>Skapa kartor</w:t>
      </w:r>
    </w:p>
    <w:p w:rsidR="00506FB3" w:rsidRPr="008B60B1" w:rsidRDefault="00506FB3" w:rsidP="008B60B1">
      <w:pPr>
        <w:pStyle w:val="Brdtext"/>
        <w:rPr>
          <w:i/>
        </w:rPr>
      </w:pPr>
      <w:r w:rsidRPr="008B60B1">
        <w:rPr>
          <w:bCs/>
        </w:rPr>
        <w:t>EntityFramework</w:t>
      </w:r>
      <w:r w:rsidR="00DC3FE4" w:rsidRPr="008B60B1">
        <w:t xml:space="preserve"> - </w:t>
      </w:r>
      <w:r w:rsidR="008B60B1" w:rsidRPr="008B60B1">
        <w:rPr>
          <w:i/>
        </w:rPr>
        <w:t>Objektsrelationer till SQL</w:t>
      </w:r>
    </w:p>
    <w:p w:rsidR="008B60B1" w:rsidRPr="008B60B1" w:rsidRDefault="00506FB3" w:rsidP="008B60B1">
      <w:pPr>
        <w:pStyle w:val="Brdtext"/>
        <w:rPr>
          <w:bCs/>
        </w:rPr>
      </w:pPr>
      <w:r w:rsidRPr="008B60B1">
        <w:rPr>
          <w:bCs/>
        </w:rPr>
        <w:t>EntityFramework</w:t>
      </w:r>
      <w:r w:rsidR="008B60B1" w:rsidRPr="008B60B1">
        <w:rPr>
          <w:bCs/>
        </w:rPr>
        <w:t xml:space="preserve"> SQL</w:t>
      </w:r>
      <w:r w:rsidRPr="008B60B1">
        <w:rPr>
          <w:bCs/>
        </w:rPr>
        <w:t xml:space="preserve"> </w:t>
      </w:r>
      <w:r w:rsidR="008B60B1" w:rsidRPr="008B60B1">
        <w:rPr>
          <w:bCs/>
        </w:rPr>
        <w:t>Server C</w:t>
      </w:r>
      <w:r w:rsidRPr="008B60B1">
        <w:rPr>
          <w:bCs/>
        </w:rPr>
        <w:t>ompact</w:t>
      </w:r>
    </w:p>
    <w:p w:rsidR="00506FB3" w:rsidRPr="008B60B1" w:rsidRDefault="00506FB3" w:rsidP="008B60B1">
      <w:pPr>
        <w:pStyle w:val="Brdtext"/>
        <w:rPr>
          <w:i/>
        </w:rPr>
      </w:pPr>
      <w:r w:rsidRPr="008B60B1">
        <w:rPr>
          <w:bCs/>
        </w:rPr>
        <w:t xml:space="preserve">Microsoft </w:t>
      </w:r>
      <w:r w:rsidR="008B60B1" w:rsidRPr="008B60B1">
        <w:rPr>
          <w:bCs/>
        </w:rPr>
        <w:t>SQL</w:t>
      </w:r>
      <w:r w:rsidRPr="008B60B1">
        <w:rPr>
          <w:bCs/>
        </w:rPr>
        <w:t xml:space="preserve"> Server Compact</w:t>
      </w:r>
      <w:r w:rsidR="008B60B1" w:rsidRPr="008B60B1">
        <w:t xml:space="preserve"> - </w:t>
      </w:r>
      <w:r w:rsidR="008B60B1" w:rsidRPr="008B60B1">
        <w:rPr>
          <w:i/>
        </w:rPr>
        <w:t>Filbaserad databas</w:t>
      </w:r>
    </w:p>
    <w:p w:rsidR="00506FB3" w:rsidRPr="008B60B1" w:rsidRDefault="00506FB3" w:rsidP="008B60B1">
      <w:pPr>
        <w:pStyle w:val="Brdtext"/>
        <w:rPr>
          <w:i/>
        </w:rPr>
      </w:pPr>
      <w:r w:rsidRPr="008B60B1">
        <w:rPr>
          <w:bCs/>
        </w:rPr>
        <w:t>Newtonsoft JSON</w:t>
      </w:r>
      <w:r w:rsidR="008B60B1" w:rsidRPr="008B60B1">
        <w:t xml:space="preserve"> - </w:t>
      </w:r>
      <w:r w:rsidR="008B60B1" w:rsidRPr="008B60B1">
        <w:rPr>
          <w:i/>
        </w:rPr>
        <w:t>Dataformatering</w:t>
      </w:r>
    </w:p>
    <w:p w:rsidR="00506FB3" w:rsidRPr="008B60B1" w:rsidRDefault="00506FB3" w:rsidP="008B60B1">
      <w:pPr>
        <w:pStyle w:val="Brdtext"/>
        <w:rPr>
          <w:i/>
        </w:rPr>
      </w:pPr>
      <w:r w:rsidRPr="008B60B1">
        <w:rPr>
          <w:bCs/>
        </w:rPr>
        <w:t>log4net</w:t>
      </w:r>
      <w:r w:rsidR="008B60B1" w:rsidRPr="008B60B1">
        <w:rPr>
          <w:bCs/>
        </w:rPr>
        <w:t xml:space="preserve"> </w:t>
      </w:r>
      <w:r w:rsidR="008B60B1" w:rsidRPr="008B60B1">
        <w:t xml:space="preserve">- </w:t>
      </w:r>
      <w:r w:rsidR="008B60B1" w:rsidRPr="008B60B1">
        <w:rPr>
          <w:i/>
        </w:rPr>
        <w:t>Loggning</w:t>
      </w:r>
    </w:p>
    <w:p w:rsidR="007B473C" w:rsidRPr="008B60B1" w:rsidRDefault="007B473C" w:rsidP="007B473C">
      <w:pPr>
        <w:pStyle w:val="Rubrik2"/>
      </w:pPr>
      <w:r w:rsidRPr="008B60B1">
        <w:t>Client</w:t>
      </w:r>
    </w:p>
    <w:p w:rsidR="00506FB3" w:rsidRPr="008B60B1" w:rsidRDefault="00506FB3" w:rsidP="00506FB3">
      <w:pPr>
        <w:pStyle w:val="Brdtext"/>
      </w:pPr>
      <w:r w:rsidRPr="008B60B1">
        <w:t>underscore</w:t>
      </w:r>
      <w:r w:rsidR="008B60B1" w:rsidRPr="008B60B1">
        <w:t xml:space="preserve"> - </w:t>
      </w:r>
      <w:r w:rsidR="008B60B1" w:rsidRPr="008B60B1">
        <w:rPr>
          <w:i/>
        </w:rPr>
        <w:t>tilläggs</w:t>
      </w:r>
      <w:r w:rsidR="008B60B1">
        <w:rPr>
          <w:i/>
        </w:rPr>
        <w:t>bibliotek</w:t>
      </w:r>
    </w:p>
    <w:p w:rsidR="00506FB3" w:rsidRPr="008B60B1" w:rsidRDefault="00506FB3" w:rsidP="00506FB3">
      <w:pPr>
        <w:pStyle w:val="Brdtext"/>
      </w:pPr>
      <w:r w:rsidRPr="008B60B1">
        <w:t>open layers</w:t>
      </w:r>
      <w:r w:rsidR="008B60B1" w:rsidRPr="008B60B1">
        <w:t xml:space="preserve"> - </w:t>
      </w:r>
      <w:r w:rsidR="008B60B1" w:rsidRPr="008B60B1">
        <w:rPr>
          <w:i/>
        </w:rPr>
        <w:t>kartmotor</w:t>
      </w:r>
    </w:p>
    <w:p w:rsidR="00506FB3" w:rsidRPr="008B60B1" w:rsidRDefault="00506FB3" w:rsidP="00506FB3">
      <w:pPr>
        <w:pStyle w:val="Brdtext"/>
      </w:pPr>
      <w:r w:rsidRPr="008B60B1">
        <w:t>react</w:t>
      </w:r>
      <w:r w:rsidR="008B60B1" w:rsidRPr="008B60B1">
        <w:t xml:space="preserve"> - </w:t>
      </w:r>
      <w:r w:rsidR="008B60B1" w:rsidRPr="008B60B1">
        <w:rPr>
          <w:i/>
        </w:rPr>
        <w:t>gränssnittsmotor</w:t>
      </w:r>
    </w:p>
    <w:p w:rsidR="00506FB3" w:rsidRPr="008B60B1" w:rsidRDefault="00506FB3" w:rsidP="00506FB3">
      <w:pPr>
        <w:pStyle w:val="Brdtext"/>
      </w:pPr>
      <w:r w:rsidRPr="008B60B1">
        <w:t>react-dom</w:t>
      </w:r>
      <w:r w:rsidR="008B60B1" w:rsidRPr="008B60B1">
        <w:t xml:space="preserve"> - </w:t>
      </w:r>
      <w:r w:rsidR="008B60B1" w:rsidRPr="008B60B1">
        <w:rPr>
          <w:i/>
        </w:rPr>
        <w:t>gränssnitt för webb</w:t>
      </w:r>
    </w:p>
    <w:p w:rsidR="00506FB3" w:rsidRPr="008B60B1" w:rsidRDefault="00506FB3" w:rsidP="00506FB3">
      <w:pPr>
        <w:pStyle w:val="Brdtext"/>
      </w:pPr>
      <w:r w:rsidRPr="008B60B1">
        <w:t>moment</w:t>
      </w:r>
      <w:r w:rsidR="008B60B1" w:rsidRPr="008B60B1">
        <w:t xml:space="preserve"> - </w:t>
      </w:r>
      <w:r w:rsidR="008B60B1" w:rsidRPr="008B60B1">
        <w:rPr>
          <w:i/>
        </w:rPr>
        <w:t>hanterar tid</w:t>
      </w:r>
    </w:p>
    <w:p w:rsidR="00506FB3" w:rsidRPr="008B60B1" w:rsidRDefault="00506FB3" w:rsidP="00506FB3">
      <w:pPr>
        <w:pStyle w:val="Brdtext"/>
      </w:pPr>
      <w:r w:rsidRPr="008B60B1">
        <w:t>proj4</w:t>
      </w:r>
      <w:r w:rsidR="008B60B1" w:rsidRPr="008B60B1">
        <w:t xml:space="preserve"> - </w:t>
      </w:r>
      <w:r w:rsidR="008B60B1" w:rsidRPr="008B60B1">
        <w:rPr>
          <w:i/>
        </w:rPr>
        <w:t>hanterar projektioner</w:t>
      </w:r>
    </w:p>
    <w:p w:rsidR="00506FB3" w:rsidRPr="008B60B1" w:rsidRDefault="00506FB3" w:rsidP="00506FB3">
      <w:pPr>
        <w:pStyle w:val="Brdtext"/>
      </w:pPr>
      <w:r w:rsidRPr="008B60B1">
        <w:t>marked</w:t>
      </w:r>
      <w:r w:rsidR="008B60B1" w:rsidRPr="008B60B1">
        <w:t xml:space="preserve"> - </w:t>
      </w:r>
      <w:r w:rsidR="008B60B1" w:rsidRPr="008B60B1">
        <w:rPr>
          <w:i/>
        </w:rPr>
        <w:t>skapar markdown</w:t>
      </w:r>
    </w:p>
    <w:p w:rsidR="00506FB3" w:rsidRPr="008B60B1" w:rsidRDefault="00506FB3" w:rsidP="00506FB3">
      <w:pPr>
        <w:pStyle w:val="Brdtext"/>
      </w:pPr>
      <w:r w:rsidRPr="008B60B1">
        <w:t>x2js</w:t>
      </w:r>
      <w:r w:rsidR="008B60B1" w:rsidRPr="008B60B1">
        <w:t xml:space="preserve"> - </w:t>
      </w:r>
      <w:r w:rsidR="008B60B1" w:rsidRPr="008B60B1">
        <w:rPr>
          <w:i/>
        </w:rPr>
        <w:t>översätter från xml till json och vice versa</w:t>
      </w:r>
    </w:p>
    <w:p w:rsidR="00506FB3" w:rsidRPr="008B60B1" w:rsidRDefault="00506FB3" w:rsidP="00506FB3">
      <w:pPr>
        <w:pStyle w:val="Brdtext"/>
      </w:pPr>
      <w:r w:rsidRPr="008B60B1">
        <w:t>jquery</w:t>
      </w:r>
      <w:r w:rsidR="008B60B1" w:rsidRPr="008B60B1">
        <w:t xml:space="preserve"> - </w:t>
      </w:r>
      <w:r w:rsidR="008B60B1" w:rsidRPr="008B60B1">
        <w:rPr>
          <w:i/>
        </w:rPr>
        <w:t>bibliotek för manuella DOM-manipulationer (används så sparsamt det går)</w:t>
      </w:r>
    </w:p>
    <w:p w:rsidR="007B473C" w:rsidRPr="008B60B1" w:rsidRDefault="007B473C" w:rsidP="007B473C">
      <w:pPr>
        <w:pStyle w:val="Rubrik1"/>
      </w:pPr>
      <w:r w:rsidRPr="008B60B1">
        <w:t>Admin</w:t>
      </w:r>
    </w:p>
    <w:p w:rsidR="007B473C" w:rsidRPr="008B60B1" w:rsidRDefault="007B473C" w:rsidP="007B473C">
      <w:pPr>
        <w:pStyle w:val="Brdtext"/>
        <w:rPr>
          <w:i/>
        </w:rPr>
      </w:pPr>
      <w:r w:rsidRPr="008B60B1">
        <w:rPr>
          <w:i/>
        </w:rPr>
        <w:t>client</w:t>
      </w:r>
      <w:r w:rsidR="008B60B1" w:rsidRPr="008B60B1">
        <w:rPr>
          <w:i/>
        </w:rPr>
        <w:t xml:space="preserve"> - Hajk2.x.x.x.min.js</w:t>
      </w:r>
    </w:p>
    <w:p w:rsidR="007B473C" w:rsidRPr="008B60B1" w:rsidRDefault="00506FB3" w:rsidP="007B473C">
      <w:pPr>
        <w:pStyle w:val="Brdtext"/>
      </w:pPr>
      <w:r w:rsidRPr="008B60B1">
        <w:t>react</w:t>
      </w:r>
      <w:r w:rsidR="008B60B1" w:rsidRPr="008B60B1">
        <w:t xml:space="preserve"> -</w:t>
      </w:r>
      <w:r w:rsidR="008B60B1" w:rsidRPr="008B60B1">
        <w:rPr>
          <w:i/>
        </w:rPr>
        <w:t xml:space="preserve"> </w:t>
      </w:r>
      <w:r w:rsidR="008B60B1" w:rsidRPr="008B60B1">
        <w:rPr>
          <w:i/>
        </w:rPr>
        <w:t>gränssnittsmotor</w:t>
      </w:r>
    </w:p>
    <w:p w:rsidR="008B60B1" w:rsidRPr="008B60B1" w:rsidRDefault="00506FB3" w:rsidP="008B60B1">
      <w:pPr>
        <w:pStyle w:val="Brdtext"/>
      </w:pPr>
      <w:r w:rsidRPr="008B60B1">
        <w:t>react-dom</w:t>
      </w:r>
      <w:r w:rsidR="008B60B1" w:rsidRPr="008B60B1">
        <w:t xml:space="preserve"> - </w:t>
      </w:r>
      <w:r w:rsidR="008B60B1" w:rsidRPr="008B60B1">
        <w:rPr>
          <w:i/>
        </w:rPr>
        <w:t>gränssnitt för webb</w:t>
      </w:r>
    </w:p>
    <w:p w:rsidR="00506FB3" w:rsidRPr="008B60B1" w:rsidRDefault="00506FB3" w:rsidP="007B473C">
      <w:pPr>
        <w:pStyle w:val="Brdtext"/>
      </w:pPr>
    </w:p>
    <w:p w:rsidR="007B473C" w:rsidRDefault="007B473C" w:rsidP="00FF1362">
      <w:pPr>
        <w:pStyle w:val="Brdtext"/>
        <w:rPr>
          <w:kern w:val="28"/>
          <w:sz w:val="24"/>
        </w:rPr>
      </w:pPr>
    </w:p>
    <w:p w:rsidR="007B473C" w:rsidRDefault="007B473C" w:rsidP="00FF1362">
      <w:pPr>
        <w:pStyle w:val="Brdtext"/>
        <w:rPr>
          <w:kern w:val="28"/>
          <w:sz w:val="24"/>
        </w:rPr>
      </w:pPr>
    </w:p>
    <w:p w:rsidR="0079656B" w:rsidRDefault="0079656B" w:rsidP="0079656B">
      <w:pPr>
        <w:pStyle w:val="Brdtext"/>
      </w:pPr>
      <w:r>
        <w:br w:type="page"/>
      </w:r>
    </w:p>
    <w:p w:rsidR="00B70ABE" w:rsidRDefault="00B70ABE" w:rsidP="001D03F9">
      <w:pPr>
        <w:pStyle w:val="Rubrik1"/>
      </w:pPr>
      <w:bookmarkStart w:id="8" w:name="_Toc463860782"/>
      <w:r>
        <w:lastRenderedPageBreak/>
        <w:t>Förberedelser</w:t>
      </w:r>
      <w:bookmarkEnd w:id="8"/>
    </w:p>
    <w:p w:rsidR="00923718" w:rsidRDefault="00923718" w:rsidP="000C383E">
      <w:pPr>
        <w:pStyle w:val="Brdtext"/>
      </w:pPr>
      <w:r>
        <w:t xml:space="preserve">Den dator som används för att kompilera källkoden behöver vara utrustad med följande programvaror: </w:t>
      </w:r>
      <w:proofErr w:type="spellStart"/>
      <w:r>
        <w:t>git</w:t>
      </w:r>
      <w:proofErr w:type="spellEnd"/>
      <w:r>
        <w:rPr>
          <w:rStyle w:val="Fotnotsreferens"/>
        </w:rPr>
        <w:footnoteReference w:id="1"/>
      </w:r>
      <w:r>
        <w:t xml:space="preserve">, </w:t>
      </w:r>
      <w:proofErr w:type="spellStart"/>
      <w:r>
        <w:t>nodejs</w:t>
      </w:r>
      <w:proofErr w:type="spellEnd"/>
      <w:r>
        <w:rPr>
          <w:rStyle w:val="Fotnotsreferens"/>
        </w:rPr>
        <w:footnoteReference w:id="2"/>
      </w:r>
      <w:r>
        <w:t xml:space="preserve">, </w:t>
      </w:r>
      <w:proofErr w:type="spellStart"/>
      <w:r>
        <w:t>npm</w:t>
      </w:r>
      <w:proofErr w:type="spellEnd"/>
      <w:r>
        <w:t>, grunt</w:t>
      </w:r>
      <w:r>
        <w:rPr>
          <w:rStyle w:val="Fotnotsreferens"/>
        </w:rPr>
        <w:footnoteReference w:id="3"/>
      </w:r>
      <w:r>
        <w:t xml:space="preserve">, </w:t>
      </w:r>
      <w:proofErr w:type="spellStart"/>
      <w:r>
        <w:t>jsdocs</w:t>
      </w:r>
      <w:proofErr w:type="spellEnd"/>
      <w:r>
        <w:rPr>
          <w:rStyle w:val="Fotnotsreferens"/>
        </w:rPr>
        <w:footnoteReference w:id="4"/>
      </w:r>
      <w:r>
        <w:t>, Visual Studio</w:t>
      </w:r>
      <w:r>
        <w:rPr>
          <w:rStyle w:val="Fotnotsreferens"/>
        </w:rPr>
        <w:footnoteReference w:id="5"/>
      </w:r>
      <w:r>
        <w:t xml:space="preserve">. </w:t>
      </w:r>
    </w:p>
    <w:p w:rsidR="001D03F9" w:rsidRDefault="008E2B0C" w:rsidP="001D03F9">
      <w:pPr>
        <w:pStyle w:val="Rubrik1"/>
      </w:pPr>
      <w:bookmarkStart w:id="9" w:name="_Toc463860783"/>
      <w:r>
        <w:t>Katalogstruktur för källkod</w:t>
      </w:r>
      <w:bookmarkEnd w:id="9"/>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 xml:space="preserve">Rotkatalogen har följande uppsättning av filer och mappar. Där de tre första innehåller de tre applikationer som beskrivs i avsnittet allmänt. Mappen </w:t>
      </w:r>
      <w:proofErr w:type="spellStart"/>
      <w:r>
        <w:t>packages</w:t>
      </w:r>
      <w:proofErr w:type="spellEnd"/>
      <w:r>
        <w:t xml:space="preserve"> innehåller referensfiler till Microsoft.NET och används av pakethanteraren </w:t>
      </w:r>
      <w:proofErr w:type="spellStart"/>
      <w:r>
        <w:t>NuGet</w:t>
      </w:r>
      <w:proofErr w:type="spellEnd"/>
      <w:r>
        <w:t xml:space="preserve">. Denna mapp skall inte röras. Mappen </w:t>
      </w:r>
      <w:proofErr w:type="spellStart"/>
      <w:r>
        <w:t>proxy</w:t>
      </w:r>
      <w:proofErr w:type="spellEnd"/>
      <w:r>
        <w:t xml:space="preserve"> innehåller två stycken http-</w:t>
      </w:r>
      <w:proofErr w:type="spellStart"/>
      <w:r>
        <w:t>proxy</w:t>
      </w:r>
      <w:proofErr w:type="spellEnd"/>
      <w:r>
        <w:t>-applikationer.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 xml:space="preserve">Filen </w:t>
      </w:r>
      <w:proofErr w:type="spellStart"/>
      <w:r>
        <w:t>gitignore</w:t>
      </w:r>
      <w:proofErr w:type="spellEnd"/>
      <w:r>
        <w:t xml:space="preserve"> innehåller en beskrivning av de filer som inte skall versioneras av </w:t>
      </w:r>
      <w:proofErr w:type="spellStart"/>
      <w:r>
        <w:t>git</w:t>
      </w:r>
      <w:proofErr w:type="spellEnd"/>
      <w:r>
        <w:t>.</w:t>
      </w:r>
    </w:p>
    <w:p w:rsidR="00C07378" w:rsidRPr="00B70ABE" w:rsidRDefault="00C07378" w:rsidP="00B70ABE">
      <w:r>
        <w:t xml:space="preserve">LICENCE-filen innehåller en text som beskriver aktuell licens, för närvarande </w:t>
      </w:r>
      <w:r w:rsidRPr="00C07378">
        <w:t>CC0 1.0 Universal</w:t>
      </w:r>
      <w:r>
        <w:t xml:space="preserve">. README.md är en </w:t>
      </w:r>
      <w:proofErr w:type="spellStart"/>
      <w:r>
        <w:t>markdownfil</w:t>
      </w:r>
      <w:proofErr w:type="spellEnd"/>
      <w:r>
        <w:t xml:space="preserve"> med enklare dokumentation om systemet.</w:t>
      </w:r>
    </w:p>
    <w:p w:rsidR="00B70ABE" w:rsidRDefault="00C07378" w:rsidP="00B70ABE">
      <w:r w:rsidRPr="00B70ABE">
        <w:rPr>
          <w:noProof/>
        </w:rPr>
        <w:drawing>
          <wp:inline distT="0" distB="0" distL="0" distR="0" wp14:anchorId="0A6BA6F2" wp14:editId="5EF04EAE">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 xml:space="preserve">Mappen </w:t>
      </w:r>
      <w:proofErr w:type="spellStart"/>
      <w:r>
        <w:t>admin</w:t>
      </w:r>
      <w:proofErr w:type="spellEnd"/>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w:t>
      </w:r>
      <w:proofErr w:type="spellStart"/>
      <w:r w:rsidRPr="00946CFB">
        <w:rPr>
          <w:rFonts w:ascii="Consolas" w:hAnsi="Consolas" w:cs="Consolas"/>
        </w:rPr>
        <w:t>admin</w:t>
      </w:r>
      <w:proofErr w:type="spellEnd"/>
    </w:p>
    <w:p w:rsidR="00C07378" w:rsidRPr="00946CFB" w:rsidRDefault="00C07378" w:rsidP="00B70ABE">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p>
    <w:p w:rsidR="00C07378" w:rsidRDefault="00C07378" w:rsidP="00B70ABE"/>
    <w:p w:rsidR="00C07378" w:rsidRDefault="00C07378" w:rsidP="00B70ABE">
      <w:r>
        <w:t xml:space="preserve">Detta kommando </w:t>
      </w:r>
      <w:r w:rsidR="00946CFB">
        <w:t xml:space="preserve">laddar hem alla beroenden och skapar upp lägger de i mappen </w:t>
      </w:r>
      <w:proofErr w:type="spellStart"/>
      <w:r w:rsidR="00946CFB">
        <w:t>node_modules</w:t>
      </w:r>
      <w:proofErr w:type="spellEnd"/>
      <w:r w:rsidR="00946CFB">
        <w:t>.</w:t>
      </w:r>
    </w:p>
    <w:p w:rsidR="00096B26" w:rsidRDefault="00096B26" w:rsidP="00B70ABE">
      <w:r w:rsidRPr="00B70ABE">
        <w:rPr>
          <w:noProof/>
        </w:rPr>
        <w:lastRenderedPageBreak/>
        <w:drawing>
          <wp:inline distT="0" distB="0" distL="0" distR="0" wp14:anchorId="44074EF7" wp14:editId="676D26D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t>För att kompilera .</w:t>
      </w:r>
      <w:proofErr w:type="spellStart"/>
      <w:r>
        <w:t>jsx</w:t>
      </w:r>
      <w:proofErr w:type="spellEnd"/>
      <w:r>
        <w:t>-filer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r w:rsidRPr="00946CFB">
        <w:rPr>
          <w:rFonts w:ascii="Consolas" w:hAnsi="Consolas" w:cs="Consolas"/>
        </w:rPr>
        <w:t xml:space="preserve"> -g grunt-cli</w:t>
      </w:r>
    </w:p>
    <w:p w:rsidR="00096B26" w:rsidRDefault="00096B26" w:rsidP="00B70ABE">
      <w:pPr>
        <w:rPr>
          <w:rFonts w:ascii="Consolas" w:hAnsi="Consolas" w:cs="Consolas"/>
        </w:rPr>
      </w:pPr>
    </w:p>
    <w:p w:rsidR="00096B26" w:rsidRDefault="00096B26" w:rsidP="00096B26">
      <w:pPr>
        <w:pStyle w:val="Rubrik1"/>
      </w:pPr>
      <w:bookmarkStart w:id="10" w:name="_Toc463860784"/>
      <w:r>
        <w:t>Kompilera javascriptapplikationer</w:t>
      </w:r>
      <w:bookmarkEnd w:id="10"/>
    </w:p>
    <w:p w:rsidR="00946CFB" w:rsidRDefault="00946CFB" w:rsidP="00B70ABE">
      <w:pPr>
        <w:rPr>
          <w:rFonts w:ascii="Consolas" w:hAnsi="Consolas" w:cs="Consolas"/>
        </w:rPr>
      </w:pPr>
    </w:p>
    <w:p w:rsidR="00946CFB" w:rsidRDefault="00946CFB" w:rsidP="00B70ABE">
      <w:pPr>
        <w:rPr>
          <w:rFonts w:cs="Arial"/>
        </w:rPr>
      </w:pPr>
      <w:proofErr w:type="spellStart"/>
      <w:r>
        <w:rPr>
          <w:rFonts w:cs="Arial"/>
        </w:rPr>
        <w:t>Adminapplikationen</w:t>
      </w:r>
      <w:proofErr w:type="spellEnd"/>
      <w:r>
        <w:rPr>
          <w:rFonts w:cs="Arial"/>
        </w:rPr>
        <w:t xml:space="preserve"> är be</w:t>
      </w:r>
      <w:r w:rsidR="00352B58">
        <w:rPr>
          <w:rFonts w:cs="Arial"/>
        </w:rPr>
        <w:t xml:space="preserve">roende av </w:t>
      </w:r>
      <w:proofErr w:type="spellStart"/>
      <w:r w:rsidR="00352B58">
        <w:rPr>
          <w:rFonts w:cs="Arial"/>
        </w:rPr>
        <w:t>client</w:t>
      </w:r>
      <w:proofErr w:type="spellEnd"/>
      <w:r w:rsidR="00352B58">
        <w:rPr>
          <w:rFonts w:cs="Arial"/>
        </w:rPr>
        <w:t xml:space="preserve"> applikationen, s</w:t>
      </w:r>
      <w:r>
        <w:rPr>
          <w:rFonts w:cs="Arial"/>
        </w:rPr>
        <w:t xml:space="preserve">å för att spara resurser delar de på gemensamma komponenter. Därför behöver </w:t>
      </w:r>
      <w:proofErr w:type="spellStart"/>
      <w:r>
        <w:rPr>
          <w:rFonts w:cs="Arial"/>
        </w:rPr>
        <w:t>client</w:t>
      </w:r>
      <w:proofErr w:type="spellEnd"/>
      <w:r>
        <w:rPr>
          <w:rFonts w:cs="Arial"/>
        </w:rPr>
        <w:t xml:space="preserve">-applikationen vara kompilerad innan </w:t>
      </w:r>
      <w:proofErr w:type="spellStart"/>
      <w:r>
        <w:rPr>
          <w:rFonts w:cs="Arial"/>
        </w:rPr>
        <w:t>admin</w:t>
      </w:r>
      <w:proofErr w:type="spellEnd"/>
      <w:r>
        <w:rPr>
          <w:rFonts w:cs="Arial"/>
        </w:rPr>
        <w:t xml:space="preserve">-applikationen kompileras. Beroenden till </w:t>
      </w:r>
      <w:proofErr w:type="spellStart"/>
      <w:r>
        <w:rPr>
          <w:rFonts w:cs="Arial"/>
        </w:rPr>
        <w:t>client</w:t>
      </w:r>
      <w:proofErr w:type="spellEnd"/>
      <w:r>
        <w:rPr>
          <w:rFonts w:cs="Arial"/>
        </w:rPr>
        <w:t xml:space="preserve"> applikationen laddas hem på samma sätt som till </w:t>
      </w:r>
      <w:proofErr w:type="spellStart"/>
      <w:r>
        <w:rPr>
          <w:rFonts w:cs="Arial"/>
        </w:rPr>
        <w:t>admin</w:t>
      </w:r>
      <w:proofErr w:type="spellEnd"/>
      <w:r>
        <w:rPr>
          <w:rFonts w:cs="Arial"/>
        </w:rPr>
        <w:t>-applikationen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proofErr w:type="spellStart"/>
      <w:r>
        <w:rPr>
          <w:rFonts w:ascii="Consolas" w:hAnsi="Consolas" w:cs="Consolas"/>
        </w:rPr>
        <w:t>client</w:t>
      </w:r>
      <w:proofErr w:type="spellEnd"/>
    </w:p>
    <w:p w:rsidR="00946CFB" w:rsidRPr="00946CFB" w:rsidRDefault="00946CFB" w:rsidP="00946CFB">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Default="00096B26" w:rsidP="00B70ABE">
      <w:pPr>
        <w:rPr>
          <w:rFonts w:ascii="Consolas" w:hAnsi="Consolas" w:cs="Consolas"/>
        </w:rPr>
      </w:pPr>
      <w:r w:rsidRPr="00946CFB">
        <w:rPr>
          <w:rFonts w:ascii="Consolas" w:hAnsi="Consolas" w:cs="Consolas"/>
        </w:rPr>
        <w:t>cd c:\[sökväg till rotkatalog]\</w:t>
      </w:r>
      <w:proofErr w:type="spellStart"/>
      <w:r>
        <w:rPr>
          <w:rFonts w:ascii="Consolas" w:hAnsi="Consolas" w:cs="Consolas"/>
        </w:rPr>
        <w:t>client</w:t>
      </w:r>
      <w:proofErr w:type="spellEnd"/>
    </w:p>
    <w:p w:rsidR="003258C1" w:rsidRPr="00096B26" w:rsidRDefault="003258C1" w:rsidP="00B70ABE">
      <w:pPr>
        <w:rPr>
          <w:rFonts w:ascii="Consolas" w:hAnsi="Consolas" w:cs="Consolas"/>
        </w:rPr>
      </w:pPr>
      <w:r>
        <w:rPr>
          <w:rFonts w:ascii="Consolas" w:hAnsi="Consolas" w:cs="Consolas"/>
        </w:rPr>
        <w:t xml:space="preserve">grunt </w:t>
      </w:r>
      <w:proofErr w:type="spellStart"/>
      <w:r w:rsidR="00F12723">
        <w:rPr>
          <w:rFonts w:ascii="Consolas" w:hAnsi="Consolas" w:cs="Consolas"/>
        </w:rPr>
        <w:t>dependencies</w:t>
      </w:r>
      <w:proofErr w:type="spellEnd"/>
    </w:p>
    <w:p w:rsidR="00946CFB" w:rsidRDefault="00946CFB" w:rsidP="00B70ABE">
      <w:pPr>
        <w:rPr>
          <w:rFonts w:ascii="Consolas" w:hAnsi="Consolas" w:cs="Consolas"/>
        </w:rPr>
      </w:pPr>
      <w:r w:rsidRPr="00946CFB">
        <w:rPr>
          <w:rFonts w:ascii="Consolas" w:hAnsi="Consolas" w:cs="Consolas"/>
        </w:rPr>
        <w:t xml:space="preserve">grunt </w:t>
      </w:r>
      <w:proofErr w:type="spellStart"/>
      <w:r w:rsidRPr="00946CFB">
        <w:rPr>
          <w:rFonts w:ascii="Consolas" w:hAnsi="Consolas" w:cs="Consolas"/>
        </w:rPr>
        <w:t>build</w:t>
      </w:r>
      <w:proofErr w:type="spellEnd"/>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grunt</w:t>
      </w:r>
      <w:proofErr w:type="gramEnd"/>
      <w:r w:rsidRPr="00096B26">
        <w:rPr>
          <w:rFonts w:ascii="Consolas" w:hAnsi="Consolas" w:cs="Consolas"/>
          <w:lang w:val="en-US"/>
        </w:rPr>
        <w:t xml:space="preserve"> release</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cd</w:t>
      </w:r>
      <w:proofErr w:type="gramEnd"/>
      <w:r w:rsidRPr="00096B26">
        <w:rPr>
          <w:rFonts w:ascii="Consolas" w:hAnsi="Consolas" w:cs="Consolas"/>
          <w:lang w:val="en-US"/>
        </w:rPr>
        <w:t>..</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cd</w:t>
      </w:r>
      <w:proofErr w:type="gramEnd"/>
      <w:r w:rsidRPr="00096B26">
        <w:rPr>
          <w:rFonts w:ascii="Consolas" w:hAnsi="Consolas" w:cs="Consolas"/>
          <w:lang w:val="en-US"/>
        </w:rPr>
        <w:t xml:space="preserve"> admin</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grunt</w:t>
      </w:r>
      <w:proofErr w:type="gramEnd"/>
      <w:r w:rsidRPr="00096B26">
        <w:rPr>
          <w:rFonts w:ascii="Consolas" w:hAnsi="Consolas" w:cs="Consolas"/>
          <w:lang w:val="en-US"/>
        </w:rPr>
        <w:t xml:space="preserve"> build</w:t>
      </w:r>
    </w:p>
    <w:p w:rsidR="00946CFB" w:rsidRDefault="00946CFB" w:rsidP="00B70ABE">
      <w:pPr>
        <w:rPr>
          <w:lang w:val="en-US"/>
        </w:rPr>
      </w:pPr>
    </w:p>
    <w:p w:rsidR="00946CFB" w:rsidRDefault="003258C1" w:rsidP="00B70ABE">
      <w:r w:rsidRPr="003258C1">
        <w:t xml:space="preserve">Kommandot  </w:t>
      </w:r>
      <w:r w:rsidR="00F12723">
        <w:rPr>
          <w:rFonts w:ascii="Consolas" w:hAnsi="Consolas" w:cs="Consolas"/>
        </w:rPr>
        <w:t xml:space="preserve">grunt </w:t>
      </w:r>
      <w:proofErr w:type="spellStart"/>
      <w:r w:rsidR="00F12723">
        <w:rPr>
          <w:rFonts w:ascii="Consolas" w:hAnsi="Consolas" w:cs="Consolas"/>
        </w:rPr>
        <w:t>dependencies</w:t>
      </w:r>
      <w:proofErr w:type="spellEnd"/>
      <w:r w:rsidR="00F12723" w:rsidRPr="003258C1">
        <w:t xml:space="preserve"> </w:t>
      </w:r>
      <w:r w:rsidRPr="003258C1">
        <w:t xml:space="preserve">behöver endast köras första gången applikationen byggs eller när ett nytt externt bibliotek </w:t>
      </w:r>
      <w:r>
        <w:t>läggs till</w:t>
      </w:r>
      <w:r w:rsidRPr="003258C1">
        <w:t xml:space="preserve">. </w:t>
      </w:r>
      <w:r>
        <w:t xml:space="preserve">Anledningen till detta är att det tar lång till att bygga alla beroenden med </w:t>
      </w:r>
      <w:proofErr w:type="spellStart"/>
      <w:r>
        <w:t>browserify</w:t>
      </w:r>
      <w:proofErr w:type="spellEnd"/>
      <w:r>
        <w:t xml:space="preserve"> om varje </w:t>
      </w:r>
      <w:proofErr w:type="spellStart"/>
      <w:r>
        <w:t>require-statement</w:t>
      </w:r>
      <w:proofErr w:type="spellEnd"/>
      <w:r>
        <w:t xml:space="preserve"> till externa resurser läggs till för varje fil. För att snabba upp processen så skapas en fil där alla globala variabler till externa bibliotek finns. N</w:t>
      </w:r>
      <w:r w:rsidR="00946CFB">
        <w:t>är</w:t>
      </w:r>
      <w:r>
        <w:t xml:space="preserve"> ovanstående</w:t>
      </w:r>
      <w:r w:rsidR="00946CFB">
        <w:t xml:space="preserve"> kommando</w:t>
      </w:r>
      <w:r>
        <w:t>n</w:t>
      </w:r>
      <w:r w:rsidR="00946CFB">
        <w:t xml:space="preserve"> kör</w:t>
      </w:r>
      <w:r w:rsidR="00096B26">
        <w:t>t</w:t>
      </w:r>
      <w:r w:rsidR="00946CFB">
        <w:t xml:space="preserve">s så </w:t>
      </w:r>
      <w:r w:rsidR="00096B26">
        <w:t xml:space="preserve">skapas för </w:t>
      </w:r>
      <w:proofErr w:type="spellStart"/>
      <w:r w:rsidR="00096B26">
        <w:t>client</w:t>
      </w:r>
      <w:proofErr w:type="spellEnd"/>
      <w:r w:rsidR="00096B26">
        <w:t>-applikationen mappar</w:t>
      </w:r>
      <w:r w:rsidR="00946CFB">
        <w:t xml:space="preserve"> </w:t>
      </w:r>
      <w:proofErr w:type="spellStart"/>
      <w:r w:rsidR="00946CFB">
        <w:t>dist</w:t>
      </w:r>
      <w:proofErr w:type="spellEnd"/>
      <w:r w:rsidR="00096B26">
        <w:t xml:space="preserve"> och release</w:t>
      </w:r>
      <w:r w:rsidR="00946CFB">
        <w:t xml:space="preserve">. </w:t>
      </w:r>
      <w:r w:rsidR="00096B26">
        <w:t>Dess</w:t>
      </w:r>
      <w:r w:rsidR="00946CFB">
        <w:t xml:space="preserve">a innehåller filer som är </w:t>
      </w:r>
      <w:r w:rsidR="00096B26">
        <w:t>redo för driftsättning i testmi</w:t>
      </w:r>
      <w:r>
        <w:t>ljö respektive produktionsmiljö.</w:t>
      </w:r>
    </w:p>
    <w:p w:rsidR="00B70ABE" w:rsidRDefault="00096B26" w:rsidP="00B70ABE">
      <w:r w:rsidRPr="00B70ABE">
        <w:rPr>
          <w:noProof/>
        </w:rPr>
        <w:lastRenderedPageBreak/>
        <w:drawing>
          <wp:inline distT="0" distB="0" distL="0" distR="0" wp14:anchorId="61778FB2" wp14:editId="42D08318">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11" w:name="_Toc463860785"/>
      <w:r>
        <w:t>Kompilera c# applikation</w:t>
      </w:r>
      <w:bookmarkEnd w:id="11"/>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proofErr w:type="spellStart"/>
      <w:r>
        <w:rPr>
          <w:rFonts w:ascii="Consolas" w:hAnsi="Consolas" w:cs="Consolas"/>
        </w:rPr>
        <w:t>backend</w:t>
      </w:r>
      <w:proofErr w:type="spellEnd"/>
      <w:r>
        <w:rPr>
          <w:rFonts w:ascii="Consolas" w:hAnsi="Consolas" w:cs="Consolas"/>
        </w:rPr>
        <w:t xml:space="preserve"> </w:t>
      </w:r>
      <w:r>
        <w:rPr>
          <w:rFonts w:cs="Arial"/>
        </w:rPr>
        <w:t>och dubbelklicka på backend.sln. Då startas Visual Studio och följande skärm visas:</w:t>
      </w:r>
    </w:p>
    <w:p w:rsidR="00096B26" w:rsidRDefault="00096B26" w:rsidP="00096B26">
      <w:pPr>
        <w:pStyle w:val="Brdtext"/>
        <w:rPr>
          <w:rFonts w:cs="Arial"/>
        </w:rPr>
      </w:pPr>
      <w:r>
        <w:rPr>
          <w:noProof/>
        </w:rPr>
        <w:drawing>
          <wp:inline distT="0" distB="0" distL="0" distR="0" wp14:anchorId="54420AFB" wp14:editId="04AC222B">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lastRenderedPageBreak/>
        <w:t xml:space="preserve">Håll inne </w:t>
      </w:r>
      <w:proofErr w:type="spellStart"/>
      <w:r>
        <w:rPr>
          <w:rFonts w:cs="Arial"/>
        </w:rPr>
        <w:t>ctrl</w:t>
      </w:r>
      <w:proofErr w:type="spellEnd"/>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w:t>
      </w:r>
      <w:proofErr w:type="spellStart"/>
      <w:r>
        <w:rPr>
          <w:rFonts w:cs="Arial"/>
        </w:rPr>
        <w:t>NuGet</w:t>
      </w:r>
      <w:proofErr w:type="spellEnd"/>
      <w:r>
        <w:rPr>
          <w:rFonts w:cs="Arial"/>
        </w:rPr>
        <w:t xml:space="preserve">. Detta görs automatiskt genom </w:t>
      </w:r>
      <w:r w:rsidR="00A16B82">
        <w:rPr>
          <w:rFonts w:cs="Arial"/>
        </w:rPr>
        <w:t xml:space="preserve">ställa markören på </w:t>
      </w:r>
      <w:proofErr w:type="spellStart"/>
      <w:r w:rsidR="00A16B82">
        <w:rPr>
          <w:rFonts w:cs="Arial"/>
        </w:rPr>
        <w:t>mapservice</w:t>
      </w:r>
      <w:proofErr w:type="spellEnd"/>
      <w:r w:rsidR="00A16B82">
        <w:rPr>
          <w:rFonts w:cs="Arial"/>
        </w:rPr>
        <w:t xml:space="preserve">, enligt bilden, och därefter trycka på F6 för att genomföra en kompilering. </w:t>
      </w:r>
    </w:p>
    <w:p w:rsidR="00A16B82" w:rsidRPr="00352B58" w:rsidRDefault="00A16B82" w:rsidP="00096B26">
      <w:pPr>
        <w:pStyle w:val="Brdtext"/>
        <w:rPr>
          <w:rFonts w:cs="Arial"/>
          <w:color w:val="FF0000"/>
        </w:rPr>
      </w:pPr>
      <w:r w:rsidRPr="00352B58">
        <w:rPr>
          <w:rFonts w:cs="Arial"/>
          <w:color w:val="FF0000"/>
        </w:rPr>
        <w:t>OBS!</w:t>
      </w:r>
    </w:p>
    <w:p w:rsidR="00A16B82" w:rsidRDefault="00A16B82" w:rsidP="00096B26">
      <w:pPr>
        <w:pStyle w:val="Brdtext"/>
        <w:rPr>
          <w:rFonts w:cs="Arial"/>
        </w:rPr>
      </w:pPr>
      <w:r>
        <w:rPr>
          <w:rFonts w:cs="Arial"/>
        </w:rPr>
        <w:t xml:space="preserve">Det finns en licensfil som måste godkännas för Microsoft SQL </w:t>
      </w:r>
      <w:proofErr w:type="spellStart"/>
      <w:r>
        <w:rPr>
          <w:rFonts w:cs="Arial"/>
        </w:rPr>
        <w:t>Compact</w:t>
      </w:r>
      <w:proofErr w:type="spellEnd"/>
      <w:r>
        <w:rPr>
          <w:rFonts w:cs="Arial"/>
        </w:rPr>
        <w:t xml:space="preserve">, detta paket kommer med största sannolikhet att misstyckas vid automatisk installation. För att manuellt hantera detta gör följande: högerklicka på </w:t>
      </w:r>
      <w:proofErr w:type="spellStart"/>
      <w:r>
        <w:rPr>
          <w:rFonts w:cs="Arial"/>
        </w:rPr>
        <w:t>mapservice</w:t>
      </w:r>
      <w:proofErr w:type="spellEnd"/>
      <w:r>
        <w:rPr>
          <w:rFonts w:cs="Arial"/>
        </w:rPr>
        <w:t xml:space="preserve"> och välj </w:t>
      </w:r>
      <w:proofErr w:type="spellStart"/>
      <w:r w:rsidRPr="00A16B82">
        <w:rPr>
          <w:rFonts w:ascii="Consolas" w:hAnsi="Consolas" w:cs="Consolas"/>
        </w:rPr>
        <w:t>Manage</w:t>
      </w:r>
      <w:proofErr w:type="spellEnd"/>
      <w:r w:rsidRPr="00A16B82">
        <w:rPr>
          <w:rFonts w:ascii="Consolas" w:hAnsi="Consolas" w:cs="Consolas"/>
        </w:rPr>
        <w:t xml:space="preserve"> </w:t>
      </w:r>
      <w:proofErr w:type="spellStart"/>
      <w:r w:rsidRPr="00A16B82">
        <w:rPr>
          <w:rFonts w:ascii="Consolas" w:hAnsi="Consolas" w:cs="Consolas"/>
        </w:rPr>
        <w:t>NuGet</w:t>
      </w:r>
      <w:proofErr w:type="spellEnd"/>
      <w:r w:rsidRPr="00A16B82">
        <w:rPr>
          <w:rFonts w:ascii="Consolas" w:hAnsi="Consolas" w:cs="Consolas"/>
        </w:rPr>
        <w:t xml:space="preserve"> </w:t>
      </w:r>
      <w:proofErr w:type="spellStart"/>
      <w:r w:rsidRPr="00A16B82">
        <w:rPr>
          <w:rFonts w:ascii="Consolas" w:hAnsi="Consolas" w:cs="Consolas"/>
        </w:rPr>
        <w:t>packages</w:t>
      </w:r>
      <w:proofErr w:type="spellEnd"/>
      <w:r>
        <w:rPr>
          <w:rFonts w:ascii="Consolas" w:hAnsi="Consolas" w:cs="Consolas"/>
        </w:rPr>
        <w:t xml:space="preserve">, </w:t>
      </w:r>
      <w:r w:rsidRPr="00A16B82">
        <w:rPr>
          <w:rFonts w:cs="Arial"/>
        </w:rPr>
        <w:t xml:space="preserve">välj därefter fliken </w:t>
      </w:r>
      <w:proofErr w:type="spellStart"/>
      <w:r w:rsidRPr="00A16B82">
        <w:rPr>
          <w:rFonts w:cs="Arial"/>
        </w:rPr>
        <w:t>Installed</w:t>
      </w:r>
      <w:proofErr w:type="spellEnd"/>
      <w:r>
        <w:rPr>
          <w:rFonts w:cs="Arial"/>
        </w:rPr>
        <w:t xml:space="preserve"> och markera </w:t>
      </w:r>
      <w:proofErr w:type="spellStart"/>
      <w:r>
        <w:rPr>
          <w:rFonts w:cs="Arial"/>
        </w:rPr>
        <w:t>Microsoft.SqlServer.Compact</w:t>
      </w:r>
      <w:proofErr w:type="spellEnd"/>
      <w:r>
        <w:rPr>
          <w:rFonts w:cs="Arial"/>
        </w:rPr>
        <w:t xml:space="preserve"> och tryck på knappen </w:t>
      </w:r>
      <w:proofErr w:type="spellStart"/>
      <w:r>
        <w:rPr>
          <w:rFonts w:cs="Arial"/>
        </w:rPr>
        <w:t>Update</w:t>
      </w:r>
      <w:proofErr w:type="spellEnd"/>
      <w:r>
        <w:rPr>
          <w:rFonts w:cs="Arial"/>
        </w:rPr>
        <w:t xml:space="preserve"> enligt bilden nedan:</w:t>
      </w:r>
    </w:p>
    <w:p w:rsidR="00A16B82" w:rsidRDefault="00A16B82" w:rsidP="00096B26">
      <w:pPr>
        <w:pStyle w:val="Brdtext"/>
        <w:rPr>
          <w:rFonts w:cs="Arial"/>
        </w:rPr>
      </w:pPr>
      <w:r>
        <w:rPr>
          <w:noProof/>
        </w:rPr>
        <w:drawing>
          <wp:inline distT="0" distB="0" distL="0" distR="0" wp14:anchorId="5AA77D13" wp14:editId="6676173E">
            <wp:extent cx="4563378" cy="3387255"/>
            <wp:effectExtent l="0" t="0" r="8890" b="381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622" cy="3390405"/>
                    </a:xfrm>
                    <a:prstGeom prst="rect">
                      <a:avLst/>
                    </a:prstGeom>
                  </pic:spPr>
                </pic:pic>
              </a:graphicData>
            </a:graphic>
          </wp:inline>
        </w:drawing>
      </w:r>
    </w:p>
    <w:p w:rsidR="00A16B82" w:rsidRDefault="00A16B82" w:rsidP="00096B26">
      <w:pPr>
        <w:pStyle w:val="Brdtext"/>
        <w:rPr>
          <w:rFonts w:cs="Arial"/>
        </w:rPr>
      </w:pPr>
      <w:r>
        <w:rPr>
          <w:rFonts w:cs="Arial"/>
        </w:rPr>
        <w:t>När detta görs så kommer beroendet att installeras korrekt förutsatt att alla dialogrutor accepteras.</w:t>
      </w:r>
    </w:p>
    <w:p w:rsidR="00A16B82" w:rsidRDefault="00A16B82" w:rsidP="00096B26">
      <w:pPr>
        <w:pStyle w:val="Brdtext"/>
        <w:rPr>
          <w:rFonts w:cs="Arial"/>
        </w:rPr>
      </w:pPr>
      <w:r>
        <w:rPr>
          <w:rFonts w:cs="Arial"/>
        </w:rPr>
        <w:t xml:space="preserve">För att paketera applikationen för driftsättning så markera </w:t>
      </w:r>
      <w:proofErr w:type="spellStart"/>
      <w:r>
        <w:rPr>
          <w:rFonts w:cs="Arial"/>
        </w:rPr>
        <w:t>Build</w:t>
      </w:r>
      <w:proofErr w:type="spellEnd"/>
      <w:r>
        <w:rPr>
          <w:rFonts w:cs="Arial"/>
        </w:rPr>
        <w:t xml:space="preserve"> i huvudmenyn och klicka på </w:t>
      </w:r>
      <w:proofErr w:type="spellStart"/>
      <w:r>
        <w:rPr>
          <w:rFonts w:cs="Arial"/>
        </w:rPr>
        <w:t>Publish</w:t>
      </w:r>
      <w:proofErr w:type="spellEnd"/>
      <w:r>
        <w:rPr>
          <w:rFonts w:cs="Arial"/>
        </w:rPr>
        <w:t xml:space="preserve"> </w:t>
      </w:r>
      <w:proofErr w:type="spellStart"/>
      <w:r>
        <w:rPr>
          <w:rFonts w:cs="Arial"/>
        </w:rPr>
        <w:t>mapservice</w:t>
      </w:r>
      <w:proofErr w:type="spellEnd"/>
      <w:r>
        <w:rPr>
          <w:rFonts w:cs="Arial"/>
        </w:rPr>
        <w:t>.</w:t>
      </w:r>
    </w:p>
    <w:p w:rsidR="00565AD5" w:rsidRDefault="00565AD5" w:rsidP="00096B26">
      <w:pPr>
        <w:pStyle w:val="Brdtext"/>
        <w:rPr>
          <w:rFonts w:cs="Arial"/>
        </w:rPr>
      </w:pPr>
      <w:r>
        <w:rPr>
          <w:rFonts w:cs="Arial"/>
          <w:noProof/>
        </w:rPr>
        <w:lastRenderedPageBreak/>
        <w:drawing>
          <wp:inline distT="0" distB="0" distL="0" distR="0" wp14:anchorId="5B66A174" wp14:editId="0B4CC99E">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t>Markera</w:t>
      </w:r>
      <w:r w:rsidR="00565AD5">
        <w:rPr>
          <w:rFonts w:cs="Arial"/>
        </w:rPr>
        <w:t xml:space="preserve"> därefter</w:t>
      </w:r>
      <w:r>
        <w:rPr>
          <w:rFonts w:cs="Arial"/>
        </w:rPr>
        <w:t xml:space="preserve"> fliken Connection och välj</w:t>
      </w:r>
      <w:r w:rsidR="00565AD5">
        <w:rPr>
          <w:rFonts w:cs="Arial"/>
        </w:rPr>
        <w:t xml:space="preserve"> som publiceringsmetod (</w:t>
      </w:r>
      <w:proofErr w:type="spellStart"/>
      <w:r w:rsidR="00565AD5">
        <w:rPr>
          <w:rFonts w:cs="Arial"/>
        </w:rPr>
        <w:t>Publish</w:t>
      </w:r>
      <w:proofErr w:type="spellEnd"/>
      <w:r w:rsidR="00565AD5">
        <w:rPr>
          <w:rFonts w:cs="Arial"/>
        </w:rPr>
        <w:t xml:space="preserve"> </w:t>
      </w:r>
      <w:proofErr w:type="spellStart"/>
      <w:r w:rsidR="00565AD5">
        <w:rPr>
          <w:rFonts w:cs="Arial"/>
        </w:rPr>
        <w:t>method</w:t>
      </w:r>
      <w:proofErr w:type="spellEnd"/>
      <w:r w:rsidR="00565AD5">
        <w:rPr>
          <w:rFonts w:cs="Arial"/>
        </w:rPr>
        <w:t xml:space="preserve">) </w:t>
      </w:r>
      <w:proofErr w:type="spellStart"/>
      <w:r w:rsidR="00565AD5">
        <w:rPr>
          <w:rFonts w:cs="Arial"/>
        </w:rPr>
        <w:t>File</w:t>
      </w:r>
      <w:proofErr w:type="spellEnd"/>
      <w:r w:rsidR="00565AD5">
        <w:rPr>
          <w:rFonts w:cs="Arial"/>
        </w:rPr>
        <w:t xml:space="preserv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rdtext"/>
        <w:rPr>
          <w:rFonts w:cs="Arial"/>
        </w:rPr>
      </w:pPr>
      <w:r>
        <w:rPr>
          <w:noProof/>
        </w:rPr>
        <w:drawing>
          <wp:inline distT="0" distB="0" distL="0" distR="0" wp14:anchorId="1BDF6A26" wp14:editId="64F7ECAC">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 xml:space="preserve">Tryck därefter på </w:t>
      </w:r>
      <w:proofErr w:type="spellStart"/>
      <w:r>
        <w:rPr>
          <w:rFonts w:cs="Arial"/>
        </w:rPr>
        <w:t>Publish</w:t>
      </w:r>
      <w:proofErr w:type="spellEnd"/>
      <w:r>
        <w:rPr>
          <w:rFonts w:cs="Arial"/>
        </w:rPr>
        <w:t xml:space="preserve">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12" w:name="_Toc463860786"/>
      <w:r>
        <w:lastRenderedPageBreak/>
        <w:t>Förbered för driftsättning</w:t>
      </w:r>
      <w:bookmarkEnd w:id="12"/>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proofErr w:type="spellStart"/>
      <w:r w:rsidR="00565AD5">
        <w:rPr>
          <w:rFonts w:ascii="Consolas" w:hAnsi="Consolas" w:cs="Consolas"/>
        </w:rPr>
        <w:t>client</w:t>
      </w:r>
      <w:proofErr w:type="spellEnd"/>
      <w:r w:rsidR="00565AD5">
        <w:rPr>
          <w:rFonts w:ascii="Consolas" w:hAnsi="Consolas" w:cs="Consolas"/>
        </w:rPr>
        <w: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w:t>
      </w:r>
      <w:proofErr w:type="spellStart"/>
      <w:r w:rsidR="00565AD5">
        <w:rPr>
          <w:rFonts w:ascii="Consolas" w:hAnsi="Consolas" w:cs="Consolas"/>
        </w:rPr>
        <w:t>admin</w:t>
      </w:r>
      <w:proofErr w:type="spellEnd"/>
      <w:r>
        <w:rPr>
          <w:rFonts w:ascii="Consolas" w:hAnsi="Consolas" w:cs="Consolas"/>
        </w:rPr>
        <w:t>\</w:t>
      </w:r>
      <w:proofErr w:type="spellStart"/>
      <w:r>
        <w:rPr>
          <w:rFonts w:ascii="Consolas" w:hAnsi="Consolas" w:cs="Consolas"/>
        </w:rPr>
        <w:t>dist</w:t>
      </w:r>
      <w:proofErr w:type="spellEnd"/>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 xml:space="preserve">Vid varje release så publiceras dessa </w:t>
      </w:r>
      <w:proofErr w:type="spellStart"/>
      <w:r>
        <w:rPr>
          <w:rFonts w:cs="Arial"/>
        </w:rPr>
        <w:t>binärer</w:t>
      </w:r>
      <w:proofErr w:type="spellEnd"/>
      <w:r>
        <w:rPr>
          <w:rFonts w:cs="Arial"/>
        </w:rPr>
        <w:t xml:space="preserve"> enligt samma struktur på </w:t>
      </w:r>
      <w:proofErr w:type="spellStart"/>
      <w:r>
        <w:rPr>
          <w:rFonts w:cs="Arial"/>
        </w:rPr>
        <w:t>github</w:t>
      </w:r>
      <w:proofErr w:type="spellEnd"/>
      <w:r>
        <w:rPr>
          <w:rFonts w:cs="Arial"/>
        </w:rPr>
        <w:t xml:space="preserve"> för nedladdning.</w:t>
      </w:r>
    </w:p>
    <w:p w:rsidR="00565AD5" w:rsidRPr="00A33E5E" w:rsidRDefault="00AD3EEF" w:rsidP="00565AD5">
      <w:pPr>
        <w:pStyle w:val="Brdtext"/>
      </w:pPr>
      <w:hyperlink r:id="rId22" w:history="1">
        <w:r w:rsidR="00565AD5" w:rsidRPr="00A33E5E">
          <w:rPr>
            <w:rStyle w:val="Hyperlnk"/>
          </w:rPr>
          <w:t>https://github.com/Johkar/Hajk2/releases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rPr>
        <w:drawing>
          <wp:inline distT="0" distB="0" distL="0" distR="0" wp14:anchorId="163F7D85" wp14:editId="1CBF1489">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13" w:name="_Toc463860787"/>
      <w:r>
        <w:rPr>
          <w:noProof/>
        </w:rPr>
        <w:lastRenderedPageBreak/>
        <w:t>Driftsättning</w:t>
      </w:r>
      <w:bookmarkEnd w:id="13"/>
    </w:p>
    <w:p w:rsidR="00A33E5E" w:rsidRDefault="00A33E5E" w:rsidP="00A33E5E">
      <w:pPr>
        <w:pStyle w:val="Brdtext"/>
      </w:pPr>
      <w:r>
        <w:t>Skapa en mapp på servern där applikationen skall hostas.</w:t>
      </w:r>
    </w:p>
    <w:p w:rsidR="00A33E5E" w:rsidRDefault="00A33E5E" w:rsidP="00A33E5E">
      <w:pPr>
        <w:pStyle w:val="Brdtext"/>
      </w:pPr>
      <w:r>
        <w:t xml:space="preserve">Placera de tre mapparna </w:t>
      </w:r>
      <w:proofErr w:type="spellStart"/>
      <w:r>
        <w:t>admin</w:t>
      </w:r>
      <w:proofErr w:type="spellEnd"/>
      <w:r>
        <w:t xml:space="preserve">, </w:t>
      </w:r>
      <w:proofErr w:type="spellStart"/>
      <w:r>
        <w:t>client</w:t>
      </w:r>
      <w:proofErr w:type="spellEnd"/>
      <w:r>
        <w:t xml:space="preserve"> och </w:t>
      </w:r>
      <w:proofErr w:type="spellStart"/>
      <w:r>
        <w:t>mapservice</w:t>
      </w:r>
      <w:proofErr w:type="spellEnd"/>
      <w:r>
        <w:t xml:space="preserve"> i mappen.</w:t>
      </w:r>
      <w:r w:rsidR="001E5692">
        <w:t xml:space="preserve"> Öppna mappen </w:t>
      </w:r>
      <w:proofErr w:type="spellStart"/>
      <w:r w:rsidR="001E5692">
        <w:t>client</w:t>
      </w:r>
      <w:proofErr w:type="spellEnd"/>
      <w:r w:rsidR="001E5692">
        <w:t xml:space="preserve"> och kopiera innehåller, gå tillbaka ett steg och klistra in innehåller direkt i </w:t>
      </w:r>
      <w:proofErr w:type="spellStart"/>
      <w:r w:rsidR="001E5692">
        <w:t>install</w:t>
      </w:r>
      <w:proofErr w:type="spellEnd"/>
      <w:r w:rsidR="001E5692">
        <w:t xml:space="preserve">-mappen. Detta så att filen index.html och mapparna assets, fonts och </w:t>
      </w:r>
      <w:proofErr w:type="spellStart"/>
      <w:r w:rsidR="001E5692">
        <w:t>js</w:t>
      </w:r>
      <w:proofErr w:type="spellEnd"/>
      <w:r w:rsidR="001E5692">
        <w:t xml:space="preserve"> är det som utgör grundapplikationen.</w:t>
      </w:r>
    </w:p>
    <w:p w:rsidR="00A33E5E" w:rsidRDefault="00A33E5E" w:rsidP="00A33E5E">
      <w:pPr>
        <w:pStyle w:val="Brdtext"/>
      </w:pPr>
      <w:r>
        <w:t>Skapa två mappar</w:t>
      </w:r>
      <w:r w:rsidR="007D7F00">
        <w:t xml:space="preserve">, en vid namn </w:t>
      </w:r>
      <w:proofErr w:type="spellStart"/>
      <w:r w:rsidR="007D7F00">
        <w:t>Upload</w:t>
      </w:r>
      <w:proofErr w:type="spellEnd"/>
      <w:r w:rsidR="007D7F00">
        <w:t xml:space="preserve"> och en vid namn Temp</w:t>
      </w:r>
      <w:r>
        <w:t xml:space="preserve"> och ge användaren IIS_</w:t>
      </w:r>
      <w:r w:rsidR="00A95C20">
        <w:t>I</w:t>
      </w:r>
      <w:r>
        <w:t>USR</w:t>
      </w:r>
      <w:r w:rsidR="00A95C20">
        <w:t>S</w:t>
      </w:r>
      <w:r>
        <w:t xml:space="preserve"> (alternativt den </w:t>
      </w:r>
      <w:proofErr w:type="spellStart"/>
      <w:r>
        <w:t>avnändare</w:t>
      </w:r>
      <w:proofErr w:type="spellEnd"/>
      <w:r>
        <w:t xml:space="preserve"> som är registrerad att göra den </w:t>
      </w:r>
      <w:proofErr w:type="spellStart"/>
      <w:r>
        <w:t>App_Pool</w:t>
      </w:r>
      <w:proofErr w:type="spellEnd"/>
      <w:r>
        <w:t xml:space="preserve">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w:t>
      </w:r>
      <w:proofErr w:type="spellStart"/>
      <w:r w:rsidR="007D7F00">
        <w:t>Upload</w:t>
      </w:r>
      <w:proofErr w:type="spellEnd"/>
      <w:r w:rsidR="007D7F00">
        <w:t>-mappen lagras filer som användaren laddar upp via administratörsgränssnittet.</w:t>
      </w:r>
    </w:p>
    <w:p w:rsidR="00A95C20" w:rsidRDefault="00A95C20" w:rsidP="00A33E5E">
      <w:pPr>
        <w:pStyle w:val="Brdtext"/>
      </w:pPr>
      <w:r>
        <w:t xml:space="preserve">Gå till mappen </w:t>
      </w:r>
      <w:proofErr w:type="spellStart"/>
      <w:r w:rsidR="007D7F00">
        <w:t>mapservice</w:t>
      </w:r>
      <w:proofErr w:type="spellEnd"/>
      <w:r>
        <w:t>/</w:t>
      </w:r>
      <w:proofErr w:type="spellStart"/>
      <w:r>
        <w:t>App_Data</w:t>
      </w:r>
      <w:proofErr w:type="spellEnd"/>
      <w:r>
        <w:t xml:space="preserve"> och ge rättigheter på samma sätt.</w:t>
      </w:r>
    </w:p>
    <w:p w:rsidR="00A95C20" w:rsidRDefault="00A95C20" w:rsidP="00A33E5E">
      <w:pPr>
        <w:pStyle w:val="Brdtext"/>
      </w:pPr>
      <w:r>
        <w:t xml:space="preserve">Skapa en mapp som heter </w:t>
      </w:r>
      <w:proofErr w:type="spellStart"/>
      <w:r>
        <w:t>util</w:t>
      </w:r>
      <w:proofErr w:type="spellEnd"/>
      <w:r>
        <w:t>, placera däri innehållet som återfinns i Hajk2\</w:t>
      </w:r>
      <w:proofErr w:type="spellStart"/>
      <w:r>
        <w:t>proxy</w:t>
      </w:r>
      <w:proofErr w:type="spellEnd"/>
      <w:r>
        <w:t>\</w:t>
      </w:r>
      <w:proofErr w:type="spellStart"/>
      <w:r>
        <w:t>mvc</w:t>
      </w:r>
      <w:proofErr w:type="spellEnd"/>
      <w:r>
        <w:t xml:space="preserve">. Detta är en </w:t>
      </w:r>
      <w:proofErr w:type="spellStart"/>
      <w:r>
        <w:t>proxy</w:t>
      </w:r>
      <w:proofErr w:type="spellEnd"/>
      <w:r>
        <w:t xml:space="preserve"> för http-get anrop som kan användas av klienten.</w:t>
      </w:r>
    </w:p>
    <w:p w:rsidR="00A95C20" w:rsidRPr="00A33E5E" w:rsidRDefault="00A95C20" w:rsidP="00A33E5E">
      <w:pPr>
        <w:pStyle w:val="Brdtext"/>
      </w:pPr>
      <w:r>
        <w:t xml:space="preserve">Lägg även till filerna postproxy.aspx och </w:t>
      </w:r>
      <w:proofErr w:type="spellStart"/>
      <w:r>
        <w:t>postproxy.aspx.cs</w:t>
      </w:r>
      <w:proofErr w:type="spellEnd"/>
      <w:r>
        <w:t xml:space="preserve"> som hittas i Hajk2\</w:t>
      </w:r>
      <w:proofErr w:type="spellStart"/>
      <w:r>
        <w:t>proxy</w:t>
      </w:r>
      <w:proofErr w:type="spellEnd"/>
      <w:r>
        <w:t>\</w:t>
      </w:r>
      <w:proofErr w:type="spellStart"/>
      <w:r>
        <w:t>aspnet</w:t>
      </w:r>
      <w:proofErr w:type="spellEnd"/>
      <w:r>
        <w:t xml:space="preserve"> i roten på katalogen. Detta är en </w:t>
      </w:r>
      <w:proofErr w:type="spellStart"/>
      <w:r>
        <w:t>proxy</w:t>
      </w:r>
      <w:proofErr w:type="spellEnd"/>
      <w:r>
        <w:t xml:space="preserve"> för http-post anrop som används av klienten.</w:t>
      </w:r>
    </w:p>
    <w:p w:rsidR="00A33E5E" w:rsidRDefault="001E5692" w:rsidP="00096B26">
      <w:pPr>
        <w:pStyle w:val="Brdtext"/>
        <w:rPr>
          <w:rFonts w:cs="Arial"/>
        </w:rPr>
      </w:pPr>
      <w:r>
        <w:rPr>
          <w:noProof/>
        </w:rPr>
        <w:drawing>
          <wp:inline distT="0" distB="0" distL="0" distR="0" wp14:anchorId="69838E9A" wp14:editId="7702AB0B">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3674" cy="4071275"/>
                    </a:xfrm>
                    <a:prstGeom prst="rect">
                      <a:avLst/>
                    </a:prstGeom>
                  </pic:spPr>
                </pic:pic>
              </a:graphicData>
            </a:graphic>
          </wp:inline>
        </w:drawing>
      </w:r>
    </w:p>
    <w:p w:rsidR="00A95C20" w:rsidRDefault="00A95C20" w:rsidP="00096B26">
      <w:pPr>
        <w:pStyle w:val="Brdtext"/>
        <w:rPr>
          <w:rFonts w:cs="Arial"/>
        </w:rPr>
      </w:pPr>
      <w:r>
        <w:rPr>
          <w:rFonts w:cs="Arial"/>
        </w:rPr>
        <w:lastRenderedPageBreak/>
        <w:t>Starta programmet Internet Information Services (IIS)-hanteraren.</w:t>
      </w:r>
    </w:p>
    <w:p w:rsidR="00A95C20" w:rsidRDefault="00A95C20" w:rsidP="00096B26">
      <w:pPr>
        <w:pStyle w:val="Brdtext"/>
        <w:rPr>
          <w:rFonts w:cs="Arial"/>
        </w:rPr>
      </w:pPr>
      <w:r>
        <w:rPr>
          <w:rFonts w:cs="Arial"/>
        </w:rPr>
        <w:t xml:space="preserve">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w:t>
      </w:r>
      <w:proofErr w:type="spellStart"/>
      <w:r>
        <w:rPr>
          <w:rFonts w:cs="Arial"/>
        </w:rPr>
        <w:t>Defualt</w:t>
      </w:r>
      <w:proofErr w:type="spellEnd"/>
      <w:r>
        <w:rPr>
          <w:rFonts w:cs="Arial"/>
        </w:rPr>
        <w:t xml:space="preserve">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rPr>
        <w:drawing>
          <wp:inline distT="0" distB="0" distL="0" distR="0" wp14:anchorId="3C68C3ED" wp14:editId="1A31298D">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 xml:space="preserve">OBS!: Den programpool som skapas måste som </w:t>
      </w:r>
      <w:proofErr w:type="spellStart"/>
      <w:r>
        <w:rPr>
          <w:rFonts w:cs="Arial"/>
        </w:rPr>
        <w:t>lägs</w:t>
      </w:r>
      <w:proofErr w:type="spellEnd"/>
      <w:r>
        <w:rPr>
          <w:rFonts w:cs="Arial"/>
        </w:rPr>
        <w:t xml:space="preserve"> köra .NET </w:t>
      </w:r>
      <w:proofErr w:type="spellStart"/>
      <w:r>
        <w:rPr>
          <w:rFonts w:cs="Arial"/>
        </w:rPr>
        <w:t>Framework</w:t>
      </w:r>
      <w:proofErr w:type="spellEnd"/>
      <w:r>
        <w:rPr>
          <w:rFonts w:cs="Arial"/>
        </w:rPr>
        <w:t xml:space="preserve"> 4.</w:t>
      </w:r>
    </w:p>
    <w:p w:rsidR="00472880" w:rsidRDefault="00472880" w:rsidP="00472880">
      <w:pPr>
        <w:pStyle w:val="Brdtext"/>
        <w:rPr>
          <w:rFonts w:cs="Arial"/>
        </w:rPr>
      </w:pPr>
      <w:r>
        <w:rPr>
          <w:noProof/>
        </w:rPr>
        <w:drawing>
          <wp:inline distT="0" distB="0" distL="0" distR="0" wp14:anchorId="6B13C084" wp14:editId="6FCD6DEE">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proofErr w:type="spellStart"/>
      <w:r>
        <w:rPr>
          <w:rFonts w:cs="Arial"/>
        </w:rPr>
        <w:t>admin</w:t>
      </w:r>
      <w:proofErr w:type="spellEnd"/>
      <w:r>
        <w:rPr>
          <w:rFonts w:cs="Arial"/>
        </w:rPr>
        <w:t xml:space="preserve">, </w:t>
      </w:r>
      <w:proofErr w:type="spellStart"/>
      <w:r w:rsidR="001E5692">
        <w:rPr>
          <w:rFonts w:cs="Arial"/>
        </w:rPr>
        <w:t>mapservice</w:t>
      </w:r>
      <w:proofErr w:type="spellEnd"/>
      <w:r>
        <w:rPr>
          <w:rFonts w:cs="Arial"/>
        </w:rPr>
        <w:t xml:space="preserve"> och </w:t>
      </w:r>
      <w:proofErr w:type="spellStart"/>
      <w:r>
        <w:rPr>
          <w:rFonts w:cs="Arial"/>
        </w:rPr>
        <w:t>util</w:t>
      </w:r>
      <w:proofErr w:type="spellEnd"/>
      <w:r>
        <w:rPr>
          <w:rFonts w:cs="Arial"/>
        </w:rPr>
        <w:t xml:space="preserve"> behöver registreras som .NET-applikationer.</w:t>
      </w:r>
    </w:p>
    <w:p w:rsidR="00A95C20" w:rsidRDefault="001E5692" w:rsidP="00096B26">
      <w:pPr>
        <w:pStyle w:val="Brdtext"/>
        <w:rPr>
          <w:rFonts w:cs="Arial"/>
        </w:rPr>
      </w:pPr>
      <w:r>
        <w:rPr>
          <w:noProof/>
        </w:rPr>
        <w:lastRenderedPageBreak/>
        <w:drawing>
          <wp:inline distT="0" distB="0" distL="0" distR="0" wp14:anchorId="36FF258B" wp14:editId="7550167E">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rPr>
        <w:drawing>
          <wp:inline distT="0" distB="0" distL="0" distR="0" wp14:anchorId="1C7BC72D" wp14:editId="5394D64C">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rPr>
        <w:lastRenderedPageBreak/>
        <w:drawing>
          <wp:inline distT="0" distB="0" distL="0" distR="0" wp14:anchorId="0FEE105B" wp14:editId="3AF6385E">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w:t>
      </w:r>
      <w:proofErr w:type="spellStart"/>
      <w:r>
        <w:rPr>
          <w:rFonts w:cs="Arial"/>
        </w:rPr>
        <w:t>admin</w:t>
      </w:r>
      <w:proofErr w:type="spellEnd"/>
      <w:r>
        <w:rPr>
          <w:rFonts w:cs="Arial"/>
        </w:rPr>
        <w:t xml:space="preserve">-applikationen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rPr>
        <w:drawing>
          <wp:inline distT="0" distB="0" distL="0" distR="0" wp14:anchorId="12DD48AA" wp14:editId="4E39656B">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rPr>
        <w:lastRenderedPageBreak/>
        <w:drawing>
          <wp:inline distT="0" distB="0" distL="0" distR="0" wp14:anchorId="0AF4948A" wp14:editId="63F31D5D">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proofErr w:type="spellStart"/>
      <w:r w:rsidRPr="008E2B0C">
        <w:rPr>
          <w:rFonts w:ascii="Consolas" w:hAnsi="Consolas" w:cs="Consolas"/>
          <w:color w:val="242729"/>
          <w:shd w:val="clear" w:color="auto" w:fill="EFF0F1"/>
        </w:rPr>
        <w:t>kml</w:t>
      </w:r>
      <w:proofErr w:type="spellEnd"/>
      <w:r w:rsidRPr="008E2B0C">
        <w:rPr>
          <w:rFonts w:cs="Arial"/>
        </w:rPr>
        <w:t xml:space="preserve"> och </w:t>
      </w:r>
      <w:proofErr w:type="spellStart"/>
      <w:r w:rsidRPr="008E2B0C">
        <w:rPr>
          <w:rFonts w:ascii="Consolas" w:hAnsi="Consolas" w:cs="Consolas"/>
          <w:color w:val="242729"/>
          <w:shd w:val="clear" w:color="auto" w:fill="EFF0F1"/>
        </w:rPr>
        <w:t>application</w:t>
      </w:r>
      <w:proofErr w:type="spellEnd"/>
      <w:r w:rsidRPr="008E2B0C">
        <w:rPr>
          <w:rFonts w:ascii="Consolas" w:hAnsi="Consolas" w:cs="Consolas"/>
          <w:color w:val="242729"/>
          <w:shd w:val="clear" w:color="auto" w:fill="EFF0F1"/>
        </w:rPr>
        <w:t>/</w:t>
      </w:r>
      <w:proofErr w:type="spellStart"/>
      <w:r w:rsidRPr="008E2B0C">
        <w:rPr>
          <w:rFonts w:ascii="Consolas" w:hAnsi="Consolas" w:cs="Consolas"/>
          <w:color w:val="242729"/>
          <w:shd w:val="clear" w:color="auto" w:fill="EFF0F1"/>
        </w:rPr>
        <w:t>vnd.google-earth.kml+xml</w:t>
      </w:r>
      <w:proofErr w:type="spellEnd"/>
      <w:r w:rsidRPr="008E2B0C">
        <w:rPr>
          <w:rFonts w:cs="Arial"/>
        </w:rPr>
        <w:t>.</w:t>
      </w:r>
    </w:p>
    <w:p w:rsidR="003F1B29" w:rsidRDefault="003F1B29" w:rsidP="00096B26">
      <w:pPr>
        <w:pStyle w:val="Brdtext"/>
        <w:rPr>
          <w:rFonts w:cs="Arial"/>
          <w:lang w:val="en-US"/>
        </w:rPr>
      </w:pPr>
      <w:r>
        <w:rPr>
          <w:noProof/>
        </w:rPr>
        <w:drawing>
          <wp:inline distT="0" distB="0" distL="0" distR="0" wp14:anchorId="00BA7193" wp14:editId="0BA3C064">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w:t>
      </w:r>
      <w:proofErr w:type="spellStart"/>
      <w:r w:rsidRPr="00F405DA">
        <w:rPr>
          <w:rFonts w:cs="Arial"/>
        </w:rPr>
        <w:t>följnade</w:t>
      </w:r>
      <w:proofErr w:type="spellEnd"/>
      <w:r w:rsidRPr="00F405DA">
        <w:rPr>
          <w:rFonts w:cs="Arial"/>
        </w:rPr>
        <w:t xml:space="preserve"> </w:t>
      </w:r>
      <w:proofErr w:type="spellStart"/>
      <w:r w:rsidRPr="00F405DA">
        <w:rPr>
          <w:rFonts w:cs="Arial"/>
        </w:rPr>
        <w:t>mime</w:t>
      </w:r>
      <w:proofErr w:type="spellEnd"/>
      <w:r w:rsidRPr="00F405DA">
        <w:rPr>
          <w:rFonts w:cs="Arial"/>
        </w:rPr>
        <w:t>-typer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proofErr w:type="spellStart"/>
      <w:r>
        <w:rPr>
          <w:rFonts w:ascii="Consolas" w:hAnsi="Consolas" w:cs="Consolas"/>
          <w:color w:val="242729"/>
          <w:shd w:val="clear" w:color="auto" w:fill="EFF0F1"/>
          <w:lang w:val="en-US"/>
        </w:rPr>
        <w:t>json</w:t>
      </w:r>
      <w:proofErr w:type="spellEnd"/>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proofErr w:type="spellStart"/>
      <w:r>
        <w:rPr>
          <w:rFonts w:ascii="Consolas" w:hAnsi="Consolas" w:cs="Consolas"/>
          <w:color w:val="242729"/>
          <w:shd w:val="clear" w:color="auto" w:fill="EFF0F1"/>
          <w:lang w:val="en-US"/>
        </w:rPr>
        <w:t>json</w:t>
      </w:r>
      <w:proofErr w:type="spellEnd"/>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proofErr w:type="spellStart"/>
      <w:r w:rsidRPr="003F1B29">
        <w:rPr>
          <w:rFonts w:ascii="Consolas" w:hAnsi="Consolas" w:cs="Consolas"/>
          <w:color w:val="242729"/>
          <w:shd w:val="clear" w:color="auto" w:fill="EFF0F1"/>
          <w:lang w:val="en-US"/>
        </w:rPr>
        <w:t>woff</w:t>
      </w:r>
      <w:proofErr w:type="spellEnd"/>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t>
      </w:r>
      <w:proofErr w:type="spellStart"/>
      <w:r w:rsidRPr="003F1B29">
        <w:rPr>
          <w:rFonts w:ascii="Consolas" w:hAnsi="Consolas" w:cs="Consolas"/>
          <w:color w:val="242729"/>
          <w:shd w:val="clear" w:color="auto" w:fill="EFF0F1"/>
          <w:lang w:val="en-US"/>
        </w:rPr>
        <w:t>woff</w:t>
      </w:r>
      <w:proofErr w:type="spellEnd"/>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24186159" wp14:editId="565B47F8">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06E4D2DF" wp14:editId="137A61AC">
            <wp:extent cx="5400675" cy="4742815"/>
            <wp:effectExtent l="0" t="0" r="9525" b="63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5901C0D9" wp14:editId="33503BF8">
            <wp:extent cx="5400675" cy="4742815"/>
            <wp:effectExtent l="0" t="0" r="9525" b="635"/>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4742815"/>
                    </a:xfrm>
                    <a:prstGeom prst="rect">
                      <a:avLst/>
                    </a:prstGeom>
                  </pic:spPr>
                </pic:pic>
              </a:graphicData>
            </a:graphic>
          </wp:inline>
        </w:drawing>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14" w:name="_Toc463860788"/>
      <w:r>
        <w:lastRenderedPageBreak/>
        <w:t>Uppdatera applikation</w:t>
      </w:r>
      <w:bookmarkEnd w:id="14"/>
    </w:p>
    <w:p w:rsidR="009C64DC" w:rsidRDefault="009C64DC" w:rsidP="009C64DC">
      <w:pPr>
        <w:pStyle w:val="Brdtext"/>
      </w:pPr>
      <w:r>
        <w:t>Ange</w:t>
      </w:r>
      <w:r w:rsidR="001B497A">
        <w:t xml:space="preserve"> följande</w:t>
      </w:r>
      <w:r>
        <w:t xml:space="preserve"> kommando</w:t>
      </w:r>
      <w:r w:rsidR="001B497A">
        <w:t xml:space="preserve"> för att uppdatera med den senaste koden från </w:t>
      </w:r>
      <w:proofErr w:type="spellStart"/>
      <w:r w:rsidR="001B497A">
        <w:t>GitHub</w:t>
      </w:r>
      <w:proofErr w:type="spellEnd"/>
      <w:r>
        <w:t>:</w:t>
      </w:r>
    </w:p>
    <w:p w:rsidR="009C64DC" w:rsidRPr="001B497A" w:rsidRDefault="009C64DC" w:rsidP="009C64DC">
      <w:pPr>
        <w:pStyle w:val="Brdtext"/>
        <w:rPr>
          <w:rFonts w:ascii="Consolas" w:hAnsi="Consolas" w:cs="Consolas"/>
        </w:rPr>
      </w:pPr>
      <w:proofErr w:type="spellStart"/>
      <w:r w:rsidRPr="009C64DC">
        <w:rPr>
          <w:rFonts w:ascii="Consolas" w:hAnsi="Consolas" w:cs="Consolas"/>
        </w:rPr>
        <w:t>git</w:t>
      </w:r>
      <w:proofErr w:type="spellEnd"/>
      <w:r w:rsidRPr="009C64DC">
        <w:rPr>
          <w:rFonts w:ascii="Consolas" w:hAnsi="Consolas" w:cs="Consolas"/>
        </w:rPr>
        <w:t xml:space="preserve"> </w:t>
      </w:r>
      <w:proofErr w:type="spellStart"/>
      <w:r w:rsidRPr="009C64DC">
        <w:rPr>
          <w:rFonts w:ascii="Consolas" w:hAnsi="Consolas" w:cs="Consolas"/>
        </w:rPr>
        <w:t>pull</w:t>
      </w:r>
      <w:proofErr w:type="spellEnd"/>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w:t>
      </w:r>
      <w:proofErr w:type="spellStart"/>
      <w:r>
        <w:t>GitHub</w:t>
      </w:r>
      <w:proofErr w:type="spellEnd"/>
      <w:r>
        <w:t xml:space="preserve">: </w:t>
      </w:r>
      <w:hyperlink r:id="rId36" w:history="1">
        <w:r w:rsidRPr="00CD0FB8">
          <w:rPr>
            <w:rStyle w:val="Hyperlnk"/>
          </w:rPr>
          <w:t>https://github.com/Johkar/Hajk2/releases</w:t>
        </w:r>
      </w:hyperlink>
    </w:p>
    <w:p w:rsidR="009C64DC" w:rsidRDefault="009C64DC" w:rsidP="009C64DC">
      <w:pPr>
        <w:pStyle w:val="Rubrik2"/>
      </w:pPr>
      <w:bookmarkStart w:id="15" w:name="_Toc463860789"/>
      <w:r>
        <w:t xml:space="preserve">Uppdatera </w:t>
      </w:r>
      <w:proofErr w:type="spellStart"/>
      <w:r>
        <w:t>admin</w:t>
      </w:r>
      <w:bookmarkEnd w:id="15"/>
      <w:proofErr w:type="spellEnd"/>
    </w:p>
    <w:p w:rsidR="009C64DC" w:rsidRDefault="009C64DC" w:rsidP="009C64DC">
      <w:pPr>
        <w:pStyle w:val="Brdtext"/>
      </w:pPr>
      <w:r>
        <w:t>Byt ut all</w:t>
      </w:r>
      <w:r w:rsidR="001B497A">
        <w:t>a</w:t>
      </w:r>
      <w:r>
        <w:t xml:space="preserve"> filer i mappen </w:t>
      </w:r>
      <w:proofErr w:type="spellStart"/>
      <w:r>
        <w:t>admin</w:t>
      </w:r>
      <w:proofErr w:type="spellEnd"/>
      <w:r w:rsidR="001B497A">
        <w:t xml:space="preserve"> förutom </w:t>
      </w:r>
      <w:proofErr w:type="spellStart"/>
      <w:r w:rsidR="001B497A">
        <w:t>config.json</w:t>
      </w:r>
      <w:proofErr w:type="spellEnd"/>
      <w:r w:rsidR="001B497A">
        <w:t xml:space="preserve"> och </w:t>
      </w:r>
      <w:proofErr w:type="spellStart"/>
      <w:r w:rsidR="001B497A">
        <w:t>W</w:t>
      </w:r>
      <w:r>
        <w:t>eb.config</w:t>
      </w:r>
      <w:proofErr w:type="spellEnd"/>
      <w:r>
        <w:t>. Dessa är lokala inställningsfiler.</w:t>
      </w:r>
    </w:p>
    <w:p w:rsidR="009C64DC" w:rsidRDefault="009C64DC" w:rsidP="009C64DC">
      <w:pPr>
        <w:pStyle w:val="Rubrik2"/>
      </w:pPr>
      <w:bookmarkStart w:id="16" w:name="_Toc463860790"/>
      <w:r>
        <w:t xml:space="preserve">Uppdatera </w:t>
      </w:r>
      <w:proofErr w:type="spellStart"/>
      <w:r>
        <w:t>client</w:t>
      </w:r>
      <w:bookmarkEnd w:id="16"/>
      <w:proofErr w:type="spellEnd"/>
    </w:p>
    <w:p w:rsidR="001B497A" w:rsidRDefault="001B497A" w:rsidP="009C64DC">
      <w:pPr>
        <w:pStyle w:val="Brdtext"/>
      </w:pPr>
      <w:r>
        <w:t xml:space="preserve">Öppna mappen </w:t>
      </w:r>
      <w:proofErr w:type="spellStart"/>
      <w:r>
        <w:t>client</w:t>
      </w:r>
      <w:proofErr w:type="spellEnd"/>
      <w:r>
        <w:t xml:space="preserve"> i ett fönster och roten på applikationen i ett annat.</w:t>
      </w:r>
    </w:p>
    <w:p w:rsidR="001B497A" w:rsidRDefault="001B497A" w:rsidP="009C64DC">
      <w:pPr>
        <w:pStyle w:val="Brdtext"/>
      </w:pPr>
      <w:r>
        <w:t xml:space="preserve">Markera i mappen </w:t>
      </w:r>
      <w:proofErr w:type="spellStart"/>
      <w:r>
        <w:t>client</w:t>
      </w:r>
      <w:proofErr w:type="spellEnd"/>
      <w:r>
        <w:t xml:space="preserve"> mapparna, </w:t>
      </w:r>
      <w:proofErr w:type="spellStart"/>
      <w:r>
        <w:t>js</w:t>
      </w:r>
      <w:proofErr w:type="spellEnd"/>
      <w:r>
        <w:t>,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17" w:name="_Toc463860791"/>
      <w:r>
        <w:t xml:space="preserve">Uppdatera </w:t>
      </w:r>
      <w:proofErr w:type="spellStart"/>
      <w:r>
        <w:t>backend</w:t>
      </w:r>
      <w:bookmarkEnd w:id="17"/>
      <w:proofErr w:type="spellEnd"/>
    </w:p>
    <w:p w:rsidR="009C64DC" w:rsidRPr="009C64DC" w:rsidRDefault="001B497A" w:rsidP="009C64DC">
      <w:pPr>
        <w:pStyle w:val="Brdtext"/>
      </w:pPr>
      <w:r>
        <w:t xml:space="preserve">Byt ut alla filer i mappen </w:t>
      </w:r>
      <w:proofErr w:type="spellStart"/>
      <w:r>
        <w:t>backend</w:t>
      </w:r>
      <w:proofErr w:type="spellEnd"/>
      <w:r>
        <w:t xml:space="preserve"> förutom </w:t>
      </w:r>
      <w:proofErr w:type="spellStart"/>
      <w:r>
        <w:t>Web.config</w:t>
      </w:r>
      <w:proofErr w:type="spellEnd"/>
      <w:r>
        <w:t xml:space="preserve">. </w:t>
      </w:r>
      <w:r w:rsidR="00EA618D">
        <w:t>Detta är en lokal inställningsfil.</w:t>
      </w:r>
      <w:bookmarkStart w:id="18" w:name="_GoBack"/>
      <w:bookmarkEnd w:id="18"/>
    </w:p>
    <w:p w:rsidR="009C64DC" w:rsidRPr="009C64DC" w:rsidRDefault="009C64DC" w:rsidP="009C64DC">
      <w:pPr>
        <w:pStyle w:val="Brdtext"/>
      </w:pPr>
    </w:p>
    <w:p w:rsidR="001E5692" w:rsidRPr="009C64DC" w:rsidRDefault="001E5692" w:rsidP="00096B26">
      <w:pPr>
        <w:pStyle w:val="Brdtext"/>
        <w:rPr>
          <w:rFonts w:cs="Arial"/>
        </w:rPr>
      </w:pPr>
    </w:p>
    <w:sectPr w:rsidR="001E5692" w:rsidRPr="009C64DC" w:rsidSect="0079656B">
      <w:pgSz w:w="11907" w:h="16840" w:code="9"/>
      <w:pgMar w:top="567" w:right="1701" w:bottom="2693" w:left="1701" w:header="737" w:footer="62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EEF" w:rsidRDefault="00AD3EEF">
      <w:r>
        <w:separator/>
      </w:r>
    </w:p>
  </w:endnote>
  <w:endnote w:type="continuationSeparator" w:id="0">
    <w:p w:rsidR="00AD3EEF" w:rsidRDefault="00AD3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V"/>
          </w:pPr>
          <w:r w:rsidRPr="00D022F0">
            <w:fldChar w:fldCharType="begin"/>
          </w:r>
          <w:r w:rsidRPr="00D022F0">
            <w:instrText xml:space="preserve"> PAGE </w:instrText>
          </w:r>
          <w:r w:rsidRPr="00D022F0">
            <w:fldChar w:fldCharType="separate"/>
          </w:r>
          <w:r w:rsidR="008B60B1">
            <w:rPr>
              <w:noProof/>
            </w:rPr>
            <w:t>20</w:t>
          </w:r>
          <w:r w:rsidRPr="00D022F0">
            <w:fldChar w:fldCharType="end"/>
          </w:r>
          <w:r w:rsidRPr="00D022F0">
            <w:t xml:space="preserve"> (</w:t>
          </w:r>
          <w:r w:rsidR="00AD3EEF">
            <w:fldChar w:fldCharType="begin"/>
          </w:r>
          <w:r w:rsidR="00AD3EEF">
            <w:instrText xml:space="preserve"> NUMPAGES </w:instrText>
          </w:r>
          <w:r w:rsidR="00AD3EEF">
            <w:fldChar w:fldCharType="separate"/>
          </w:r>
          <w:r w:rsidR="008B60B1">
            <w:rPr>
              <w:noProof/>
            </w:rPr>
            <w:t>20</w:t>
          </w:r>
          <w:r w:rsidR="00AD3EEF">
            <w:rPr>
              <w:noProof/>
            </w:rPr>
            <w:fldChar w:fldCharType="end"/>
          </w:r>
          <w:r w:rsidRPr="00D022F0">
            <w:t>)</w:t>
          </w:r>
        </w:p>
        <w:p w:rsidR="004030FF" w:rsidRPr="00CB7C09" w:rsidRDefault="004030FF" w:rsidP="008A437B">
          <w:pPr>
            <w:pStyle w:val="zSidfotAdress1"/>
            <w:rPr>
              <w:rStyle w:val="Sidnummer"/>
            </w:rPr>
          </w:pPr>
        </w:p>
      </w:tc>
    </w:tr>
    <w:tr w:rsidR="004030FF" w:rsidTr="00305652">
      <w:trPr>
        <w:trHeight w:hRule="exact" w:val="1407"/>
      </w:trPr>
      <w:tc>
        <w:tcPr>
          <w:tcW w:w="2665" w:type="dxa"/>
        </w:tcPr>
        <w:p w:rsidR="004030FF" w:rsidRDefault="00AD3EEF" w:rsidP="0010410E">
          <w:pPr>
            <w:pStyle w:val="Sidfotfastradavst"/>
          </w:pPr>
          <w:r>
            <w:fldChar w:fldCharType="begin"/>
          </w:r>
          <w:r>
            <w:instrText xml:space="preserve"> STYLEREF  zDokumenttyp  \* MERGEFORMAT </w:instrText>
          </w:r>
          <w:r>
            <w:fldChar w:fldCharType="separate"/>
          </w:r>
          <w:r w:rsidR="008B60B1">
            <w:t>Systemdokumentation HAJK2</w:t>
          </w:r>
          <w:r>
            <w:fldChar w:fldCharType="end"/>
          </w:r>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8A437B">
          <w:pPr>
            <w:pStyle w:val="zSidfotSkvg"/>
            <w:spacing w:after="60"/>
            <w:rPr>
              <w:lang w:val="en-US"/>
            </w:rPr>
          </w:pPr>
        </w:p>
      </w:tc>
    </w:tr>
  </w:tbl>
  <w:p w:rsidR="004030FF" w:rsidRPr="008A437B" w:rsidRDefault="000C701D">
    <w:pPr>
      <w:pStyle w:val="Sidfot"/>
      <w:rPr>
        <w:sz w:val="2"/>
        <w:szCs w:val="2"/>
      </w:rPr>
    </w:pPr>
    <w:r>
      <w:rPr>
        <w:noProof/>
        <w:sz w:val="16"/>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8B60B1">
            <w:rPr>
              <w:noProof/>
            </w:rPr>
            <w:t>19</w:t>
          </w:r>
          <w:r w:rsidRPr="00D022F0">
            <w:fldChar w:fldCharType="end"/>
          </w:r>
          <w:r w:rsidRPr="00D022F0">
            <w:t xml:space="preserve"> (</w:t>
          </w:r>
          <w:r w:rsidR="00AD3EEF">
            <w:fldChar w:fldCharType="begin"/>
          </w:r>
          <w:r w:rsidR="00AD3EEF">
            <w:instrText xml:space="preserve"> NUMPAGES </w:instrText>
          </w:r>
          <w:r w:rsidR="00AD3EEF">
            <w:fldChar w:fldCharType="separate"/>
          </w:r>
          <w:r w:rsidR="008B60B1">
            <w:rPr>
              <w:noProof/>
            </w:rPr>
            <w:t>20</w:t>
          </w:r>
          <w:r w:rsidR="00AD3EEF">
            <w:rPr>
              <w:noProof/>
            </w:rPr>
            <w:fldChar w:fldCharType="end"/>
          </w:r>
          <w:r w:rsidRPr="00D022F0">
            <w:t>)</w:t>
          </w:r>
        </w:p>
        <w:p w:rsidR="004030FF" w:rsidRPr="00CB7C09" w:rsidRDefault="004030FF" w:rsidP="005614E0">
          <w:pPr>
            <w:pStyle w:val="zSidfotAdress1"/>
            <w:rPr>
              <w:rStyle w:val="Sidnummer"/>
            </w:rPr>
          </w:pPr>
        </w:p>
      </w:tc>
    </w:tr>
    <w:tr w:rsidR="004030FF" w:rsidTr="00305652">
      <w:trPr>
        <w:trHeight w:hRule="exact" w:val="1407"/>
      </w:trPr>
      <w:tc>
        <w:tcPr>
          <w:tcW w:w="2665" w:type="dxa"/>
        </w:tcPr>
        <w:p w:rsidR="004030FF" w:rsidRDefault="00AD3EEF" w:rsidP="0010410E">
          <w:pPr>
            <w:pStyle w:val="Sidfotfastradavst"/>
          </w:pPr>
          <w:r>
            <w:fldChar w:fldCharType="begin"/>
          </w:r>
          <w:r>
            <w:instrText xml:space="preserve"> STYLEREF  zDokumenttyp  \* MERGEFORMAT </w:instrText>
          </w:r>
          <w:r>
            <w:fldChar w:fldCharType="separate"/>
          </w:r>
          <w:r w:rsidR="008B60B1">
            <w:t>Systemdokumentation HAJK2</w:t>
          </w:r>
          <w:r>
            <w:fldChar w:fldCharType="end"/>
          </w:r>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7D399D">
          <w:pPr>
            <w:pStyle w:val="zSidfotSkvg"/>
            <w:spacing w:after="60"/>
            <w:rPr>
              <w:lang w:val="en-US"/>
            </w:rPr>
          </w:pPr>
        </w:p>
      </w:tc>
    </w:tr>
  </w:tbl>
  <w:p w:rsidR="004030FF" w:rsidRDefault="000C701D">
    <w:pPr>
      <w:pStyle w:val="Sidfot"/>
      <w:rPr>
        <w:sz w:val="2"/>
      </w:rPr>
    </w:pPr>
    <w:r>
      <w:rPr>
        <w:noProof/>
        <w:sz w:val="16"/>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8C1B0A">
    <w:pPr>
      <w:pStyle w:val="Sidfot"/>
      <w:rPr>
        <w:sz w:val="2"/>
      </w:rPr>
    </w:pPr>
    <w:r w:rsidRPr="008C1B0A">
      <w:rPr>
        <w:noProof/>
        <w:sz w:val="2"/>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1B0A" w:rsidRPr="0073118C" w:rsidRDefault="00EA1164"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104"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8C1B0A" w:rsidRPr="0073118C" w:rsidRDefault="00EA1164"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105"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4030FF" w:rsidRPr="00CB7C09">
      <w:trPr>
        <w:trHeight w:hRule="exact" w:val="284"/>
      </w:trPr>
      <w:tc>
        <w:tcPr>
          <w:tcW w:w="8392" w:type="dxa"/>
          <w:gridSpan w:val="3"/>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8B60B1">
            <w:rPr>
              <w:noProof/>
            </w:rPr>
            <w:t>5</w:t>
          </w:r>
          <w:r w:rsidRPr="00D022F0">
            <w:fldChar w:fldCharType="end"/>
          </w:r>
          <w:r w:rsidRPr="00D022F0">
            <w:t xml:space="preserve"> (</w:t>
          </w:r>
          <w:r w:rsidR="00AD3EEF">
            <w:fldChar w:fldCharType="begin"/>
          </w:r>
          <w:r w:rsidR="00AD3EEF">
            <w:instrText xml:space="preserve"> NUMPAGES </w:instrText>
          </w:r>
          <w:r w:rsidR="00AD3EEF">
            <w:fldChar w:fldCharType="separate"/>
          </w:r>
          <w:r w:rsidR="008B60B1">
            <w:rPr>
              <w:noProof/>
            </w:rPr>
            <w:t>20</w:t>
          </w:r>
          <w:r w:rsidR="00AD3EEF">
            <w:rPr>
              <w:noProof/>
            </w:rPr>
            <w:fldChar w:fldCharType="end"/>
          </w:r>
          <w:r w:rsidRPr="00D022F0">
            <w:t>)</w:t>
          </w:r>
        </w:p>
      </w:tc>
    </w:tr>
    <w:tr w:rsidR="004030FF" w:rsidTr="00305652">
      <w:trPr>
        <w:trHeight w:hRule="exact" w:val="1398"/>
      </w:trPr>
      <w:tc>
        <w:tcPr>
          <w:tcW w:w="2665" w:type="dxa"/>
        </w:tcPr>
        <w:p w:rsidR="004030FF" w:rsidRDefault="00B70ABE" w:rsidP="00AF6BD7">
          <w:pPr>
            <w:pStyle w:val="zSidfotAdress1fet"/>
          </w:pPr>
          <w:bookmarkStart w:id="7" w:name="swPersonal_CompanyName"/>
          <w:r>
            <w:t>Sweco Position AB</w:t>
          </w:r>
          <w:bookmarkEnd w:id="7"/>
        </w:p>
      </w:tc>
      <w:tc>
        <w:tcPr>
          <w:tcW w:w="2665" w:type="dxa"/>
        </w:tcPr>
        <w:p w:rsidR="004030FF" w:rsidRDefault="004030FF" w:rsidP="00007237">
          <w:pPr>
            <w:pStyle w:val="zSidfotAdress1"/>
          </w:pPr>
        </w:p>
      </w:tc>
      <w:tc>
        <w:tcPr>
          <w:tcW w:w="3062" w:type="dxa"/>
        </w:tcPr>
        <w:p w:rsidR="004030FF" w:rsidRDefault="004030FF" w:rsidP="00AF6BD7">
          <w:pPr>
            <w:pStyle w:val="zSidfotAdress1"/>
          </w:pPr>
        </w:p>
      </w:tc>
    </w:tr>
  </w:tbl>
  <w:p w:rsidR="004030FF" w:rsidRDefault="000C701D">
    <w:pPr>
      <w:pStyle w:val="Sidfot"/>
      <w:rPr>
        <w:sz w:val="2"/>
      </w:rPr>
    </w:pPr>
    <w:r>
      <w:rPr>
        <w:noProof/>
        <w:sz w:val="2"/>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sidR="004030FF">
      <w:rPr>
        <w:sz w:val="2"/>
      </w:rPr>
      <w:fldChar w:fldCharType="begin"/>
    </w:r>
    <w:r w:rsidR="004030FF">
      <w:rPr>
        <w:sz w:val="2"/>
      </w:rPr>
      <w:instrText xml:space="preserve">  </w:instrText>
    </w:r>
    <w:r w:rsidR="004030FF">
      <w:rPr>
        <w:sz w:val="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EEF" w:rsidRDefault="00AD3EEF">
      <w:r>
        <w:separator/>
      </w:r>
    </w:p>
  </w:footnote>
  <w:footnote w:type="continuationSeparator" w:id="0">
    <w:p w:rsidR="00AD3EEF" w:rsidRDefault="00AD3EEF">
      <w:r>
        <w:continuationSeparator/>
      </w:r>
    </w:p>
  </w:footnote>
  <w:footnote w:id="1">
    <w:p w:rsidR="00923718" w:rsidRDefault="00923718">
      <w:pPr>
        <w:pStyle w:val="Fotnotstext"/>
      </w:pPr>
      <w:r>
        <w:rPr>
          <w:rStyle w:val="Fotnotsreferens"/>
        </w:rPr>
        <w:footnoteRef/>
      </w:r>
      <w:r>
        <w:t xml:space="preserve"> </w:t>
      </w:r>
      <w:r w:rsidRPr="00923718">
        <w:t>https://git-scm.com/download/win</w:t>
      </w:r>
    </w:p>
  </w:footnote>
  <w:footnote w:id="2">
    <w:p w:rsidR="00923718" w:rsidRDefault="00923718">
      <w:pPr>
        <w:pStyle w:val="Fotnotstext"/>
      </w:pPr>
      <w:r>
        <w:rPr>
          <w:rStyle w:val="Fotnotsreferens"/>
        </w:rPr>
        <w:footnoteRef/>
      </w:r>
      <w:r>
        <w:t xml:space="preserve"> </w:t>
      </w:r>
      <w:r w:rsidRPr="00923718">
        <w:t>https://nodejs.org/en/</w:t>
      </w:r>
    </w:p>
  </w:footnote>
  <w:footnote w:id="3">
    <w:p w:rsidR="00923718" w:rsidRDefault="00923718">
      <w:pPr>
        <w:pStyle w:val="Fotnotstext"/>
      </w:pPr>
      <w:r>
        <w:rPr>
          <w:rStyle w:val="Fotnotsreferens"/>
        </w:rPr>
        <w:footnoteRef/>
      </w:r>
      <w:r>
        <w:t xml:space="preserve"> </w:t>
      </w:r>
      <w:r w:rsidRPr="00923718">
        <w:t>http://gruntjs.com/getting-started</w:t>
      </w:r>
    </w:p>
  </w:footnote>
  <w:footnote w:id="4">
    <w:p w:rsidR="00923718" w:rsidRDefault="00923718">
      <w:pPr>
        <w:pStyle w:val="Fotnotstext"/>
      </w:pPr>
      <w:r>
        <w:rPr>
          <w:rStyle w:val="Fotnotsreferens"/>
        </w:rPr>
        <w:footnoteRef/>
      </w:r>
      <w:r>
        <w:t xml:space="preserve"> </w:t>
      </w:r>
      <w:r w:rsidRPr="00923718">
        <w:t>https://github.com/jsdoc3/jsdoc</w:t>
      </w:r>
    </w:p>
  </w:footnote>
  <w:footnote w:id="5">
    <w:p w:rsidR="00923718" w:rsidRDefault="00923718">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8A437B">
          <w:pPr>
            <w:spacing w:after="173"/>
          </w:pPr>
          <w:bookmarkStart w:id="3" w:name="Logo_SwecoL"/>
          <w:r>
            <w:rPr>
              <w:noProof/>
            </w:rPr>
            <w:drawing>
              <wp:inline distT="0" distB="0" distL="0" distR="0" wp14:anchorId="0D48B030" wp14:editId="389BC721">
                <wp:extent cx="754522" cy="219663"/>
                <wp:effectExtent l="0" t="0" r="7620" b="9525"/>
                <wp:docPr id="13" name="Bildobjekt 13"/>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3"/>
        </w:p>
      </w:tc>
      <w:tc>
        <w:tcPr>
          <w:tcW w:w="3997" w:type="dxa"/>
          <w:gridSpan w:val="2"/>
          <w:vAlign w:val="bottom"/>
        </w:tcPr>
        <w:p w:rsidR="004030FF" w:rsidRDefault="00B70ABE" w:rsidP="008A437B">
          <w:pPr>
            <w:spacing w:after="173"/>
            <w:jc w:val="right"/>
          </w:pPr>
          <w:bookmarkStart w:id="4" w:name="Logo_DBR"/>
          <w:r>
            <w:t xml:space="preserve"> </w:t>
          </w:r>
          <w:bookmarkEnd w:id="4"/>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rsidP="008A437B">
          <w:pPr>
            <w:pStyle w:val="Normal-extraradavstnd"/>
          </w:pPr>
        </w:p>
      </w:tc>
    </w:tr>
  </w:tbl>
  <w:p w:rsidR="004030FF" w:rsidRPr="008A437B" w:rsidRDefault="004030FF">
    <w:pPr>
      <w:pStyle w:val="Sidhuvud"/>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0B2B10">
          <w:pPr>
            <w:pStyle w:val="BrandingFormat"/>
          </w:pPr>
          <w:bookmarkStart w:id="5" w:name="Logo_DBL"/>
          <w:r>
            <w:t xml:space="preserve"> </w:t>
          </w:r>
          <w:bookmarkEnd w:id="5"/>
        </w:p>
      </w:tc>
      <w:tc>
        <w:tcPr>
          <w:tcW w:w="3997" w:type="dxa"/>
          <w:gridSpan w:val="2"/>
          <w:vAlign w:val="bottom"/>
        </w:tcPr>
        <w:p w:rsidR="004030FF" w:rsidRDefault="00B70ABE" w:rsidP="008A437B">
          <w:pPr>
            <w:spacing w:after="173"/>
            <w:jc w:val="right"/>
          </w:pPr>
          <w:bookmarkStart w:id="6" w:name="Logo_SwecoR"/>
          <w:r>
            <w:rPr>
              <w:noProof/>
            </w:rPr>
            <w:drawing>
              <wp:inline distT="0" distB="0" distL="0" distR="0" wp14:anchorId="64603DC8" wp14:editId="5B2F11AC">
                <wp:extent cx="754522" cy="219663"/>
                <wp:effectExtent l="0" t="0" r="7620" b="9525"/>
                <wp:docPr id="14" name="Bildobjekt 14"/>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6"/>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pPr>
            <w:pStyle w:val="Normal-extraradavstnd"/>
          </w:pPr>
        </w:p>
      </w:tc>
    </w:tr>
  </w:tbl>
  <w:p w:rsidR="004030FF" w:rsidRPr="00100117" w:rsidRDefault="004030FF" w:rsidP="004F4A0D">
    <w:pPr>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4030FF">
    <w:pPr>
      <w:pStyle w:val="Sidfot"/>
      <w:rPr>
        <w:sz w:val="2"/>
      </w:rPr>
    </w:pPr>
  </w:p>
  <w:p w:rsidR="004030FF" w:rsidRDefault="004030FF">
    <w:pPr>
      <w:pStyle w:val="Sidhuvud"/>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325B7"/>
    <w:rsid w:val="00051FDA"/>
    <w:rsid w:val="00063063"/>
    <w:rsid w:val="00071585"/>
    <w:rsid w:val="00072B33"/>
    <w:rsid w:val="00073CE3"/>
    <w:rsid w:val="00087051"/>
    <w:rsid w:val="00096B26"/>
    <w:rsid w:val="000B2B10"/>
    <w:rsid w:val="000C0875"/>
    <w:rsid w:val="000C105B"/>
    <w:rsid w:val="000C383E"/>
    <w:rsid w:val="000C4D97"/>
    <w:rsid w:val="000C701D"/>
    <w:rsid w:val="000D134B"/>
    <w:rsid w:val="000D2736"/>
    <w:rsid w:val="000D716E"/>
    <w:rsid w:val="00100117"/>
    <w:rsid w:val="00103B58"/>
    <w:rsid w:val="0010410E"/>
    <w:rsid w:val="00107D69"/>
    <w:rsid w:val="00136971"/>
    <w:rsid w:val="00136E10"/>
    <w:rsid w:val="001416A2"/>
    <w:rsid w:val="001429E8"/>
    <w:rsid w:val="00150364"/>
    <w:rsid w:val="00172EB9"/>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258C1"/>
    <w:rsid w:val="00331096"/>
    <w:rsid w:val="00335C9A"/>
    <w:rsid w:val="003364FD"/>
    <w:rsid w:val="00352B58"/>
    <w:rsid w:val="003646E1"/>
    <w:rsid w:val="00364C5C"/>
    <w:rsid w:val="00372BAF"/>
    <w:rsid w:val="003768F3"/>
    <w:rsid w:val="00390C4E"/>
    <w:rsid w:val="00396318"/>
    <w:rsid w:val="003C71B8"/>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2ED7"/>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06FB3"/>
    <w:rsid w:val="00516BD3"/>
    <w:rsid w:val="00516D0C"/>
    <w:rsid w:val="0053420C"/>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8237D"/>
    <w:rsid w:val="0068463B"/>
    <w:rsid w:val="006A1622"/>
    <w:rsid w:val="006A2484"/>
    <w:rsid w:val="006B06FF"/>
    <w:rsid w:val="006B294C"/>
    <w:rsid w:val="006B53DF"/>
    <w:rsid w:val="006C4440"/>
    <w:rsid w:val="006D26CE"/>
    <w:rsid w:val="006D3C60"/>
    <w:rsid w:val="006E331F"/>
    <w:rsid w:val="006F5CEC"/>
    <w:rsid w:val="007058B7"/>
    <w:rsid w:val="00715F8B"/>
    <w:rsid w:val="007205B8"/>
    <w:rsid w:val="007239DB"/>
    <w:rsid w:val="007417C7"/>
    <w:rsid w:val="0074340E"/>
    <w:rsid w:val="00746AE9"/>
    <w:rsid w:val="007642B8"/>
    <w:rsid w:val="00766FDF"/>
    <w:rsid w:val="00767152"/>
    <w:rsid w:val="007741AB"/>
    <w:rsid w:val="00774EEB"/>
    <w:rsid w:val="00777CAB"/>
    <w:rsid w:val="007902BF"/>
    <w:rsid w:val="0079344F"/>
    <w:rsid w:val="0079656B"/>
    <w:rsid w:val="007A1AD9"/>
    <w:rsid w:val="007B473C"/>
    <w:rsid w:val="007C6B6E"/>
    <w:rsid w:val="007D399D"/>
    <w:rsid w:val="007D7F00"/>
    <w:rsid w:val="007E4E83"/>
    <w:rsid w:val="007F2694"/>
    <w:rsid w:val="0080008F"/>
    <w:rsid w:val="00815195"/>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B60B1"/>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5A26"/>
    <w:rsid w:val="00941BAA"/>
    <w:rsid w:val="009456BA"/>
    <w:rsid w:val="00946347"/>
    <w:rsid w:val="00946CFB"/>
    <w:rsid w:val="00951ECE"/>
    <w:rsid w:val="009605F3"/>
    <w:rsid w:val="00964F10"/>
    <w:rsid w:val="00976911"/>
    <w:rsid w:val="00980601"/>
    <w:rsid w:val="00982C17"/>
    <w:rsid w:val="009908B5"/>
    <w:rsid w:val="009A0499"/>
    <w:rsid w:val="009A198D"/>
    <w:rsid w:val="009A3194"/>
    <w:rsid w:val="009A5CD5"/>
    <w:rsid w:val="009B21EA"/>
    <w:rsid w:val="009B2720"/>
    <w:rsid w:val="009B685A"/>
    <w:rsid w:val="009C2C57"/>
    <w:rsid w:val="009C64DC"/>
    <w:rsid w:val="009D13F5"/>
    <w:rsid w:val="009D525E"/>
    <w:rsid w:val="009D79AA"/>
    <w:rsid w:val="009F6098"/>
    <w:rsid w:val="009F7D1B"/>
    <w:rsid w:val="00A051F2"/>
    <w:rsid w:val="00A10108"/>
    <w:rsid w:val="00A162CF"/>
    <w:rsid w:val="00A16B82"/>
    <w:rsid w:val="00A30048"/>
    <w:rsid w:val="00A33E5E"/>
    <w:rsid w:val="00A45EDB"/>
    <w:rsid w:val="00A57ED8"/>
    <w:rsid w:val="00A6529E"/>
    <w:rsid w:val="00A82441"/>
    <w:rsid w:val="00A83B5B"/>
    <w:rsid w:val="00A84F13"/>
    <w:rsid w:val="00A95C20"/>
    <w:rsid w:val="00A95E87"/>
    <w:rsid w:val="00AD3EEF"/>
    <w:rsid w:val="00AD5A40"/>
    <w:rsid w:val="00AD787E"/>
    <w:rsid w:val="00AE0B32"/>
    <w:rsid w:val="00AE5A44"/>
    <w:rsid w:val="00AF4309"/>
    <w:rsid w:val="00AF6BD7"/>
    <w:rsid w:val="00B00547"/>
    <w:rsid w:val="00B04CF7"/>
    <w:rsid w:val="00B0646C"/>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61C3"/>
    <w:rsid w:val="00BD257D"/>
    <w:rsid w:val="00BF4BC5"/>
    <w:rsid w:val="00BF6825"/>
    <w:rsid w:val="00C05FDA"/>
    <w:rsid w:val="00C07378"/>
    <w:rsid w:val="00C167B5"/>
    <w:rsid w:val="00C2078A"/>
    <w:rsid w:val="00C26832"/>
    <w:rsid w:val="00C35DB8"/>
    <w:rsid w:val="00C4514A"/>
    <w:rsid w:val="00C45BE0"/>
    <w:rsid w:val="00C470F2"/>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663FE"/>
    <w:rsid w:val="00D70784"/>
    <w:rsid w:val="00D74D71"/>
    <w:rsid w:val="00D75882"/>
    <w:rsid w:val="00D76B5F"/>
    <w:rsid w:val="00D93FD7"/>
    <w:rsid w:val="00DA5A47"/>
    <w:rsid w:val="00DC28FA"/>
    <w:rsid w:val="00DC3FE4"/>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EE3F70"/>
    <w:rsid w:val="00EF1F22"/>
    <w:rsid w:val="00F101D6"/>
    <w:rsid w:val="00F10FC5"/>
    <w:rsid w:val="00F12723"/>
    <w:rsid w:val="00F164F0"/>
    <w:rsid w:val="00F17D29"/>
    <w:rsid w:val="00F405DA"/>
    <w:rsid w:val="00F428B9"/>
    <w:rsid w:val="00F654C8"/>
    <w:rsid w:val="00F756FC"/>
    <w:rsid w:val="00F83BC7"/>
    <w:rsid w:val="00F9219C"/>
    <w:rsid w:val="00F9394C"/>
    <w:rsid w:val="00FA2129"/>
    <w:rsid w:val="00FA248D"/>
    <w:rsid w:val="00FA2E55"/>
    <w:rsid w:val="00FE2B41"/>
    <w:rsid w:val="00FE3DC9"/>
    <w:rsid w:val="00FF136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kommentar">
    <w:name w:val="endnote text"/>
    <w:basedOn w:val="Normal"/>
    <w:semiHidden/>
    <w:rsid w:val="005F6A00"/>
  </w:style>
  <w:style w:type="character" w:styleId="Slutkommentar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 w:type="paragraph" w:styleId="Normalwebb">
    <w:name w:val="Normal (Web)"/>
    <w:basedOn w:val="Normal"/>
    <w:uiPriority w:val="99"/>
    <w:unhideWhenUsed/>
    <w:rsid w:val="007058B7"/>
    <w:pPr>
      <w:tabs>
        <w:tab w:val="clear" w:pos="0"/>
        <w:tab w:val="clear" w:pos="567"/>
        <w:tab w:val="clear" w:pos="1276"/>
        <w:tab w:val="clear" w:pos="2552"/>
        <w:tab w:val="clear" w:pos="3828"/>
        <w:tab w:val="clear" w:pos="5103"/>
        <w:tab w:val="clear" w:pos="6379"/>
        <w:tab w:val="clear" w:pos="8364"/>
      </w:tabs>
      <w:spacing w:before="100" w:beforeAutospacing="1" w:after="100" w:afterAutospacing="1"/>
    </w:pPr>
    <w:rPr>
      <w:rFonts w:ascii="Times New Roman" w:eastAsiaTheme="minorEastAsia" w:hAnsi="Times New Roman"/>
      <w:sz w:val="24"/>
      <w:szCs w:val="24"/>
    </w:rPr>
  </w:style>
  <w:style w:type="character" w:styleId="Stark">
    <w:name w:val="Strong"/>
    <w:basedOn w:val="Standardstycketeckensnitt"/>
    <w:qFormat/>
    <w:rsid w:val="008B60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Johkar/Hajk2/releases"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Johkar/Hajk2/release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54BBC-B5FE-43D9-925E-9970AD1B9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375</TotalTime>
  <Pages>20</Pages>
  <Words>1931</Words>
  <Characters>10235</Characters>
  <Application>Microsoft Office Word</Application>
  <DocSecurity>0</DocSecurity>
  <Lines>85</Lines>
  <Paragraphs>24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Edmark Erik</cp:lastModifiedBy>
  <cp:revision>21</cp:revision>
  <cp:lastPrinted>2008-07-01T16:40:00Z</cp:lastPrinted>
  <dcterms:created xsi:type="dcterms:W3CDTF">2016-10-10T04:57:00Z</dcterms:created>
  <dcterms:modified xsi:type="dcterms:W3CDTF">2016-10-31T14:44:00Z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