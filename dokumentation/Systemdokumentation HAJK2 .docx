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33" w:type="dxa"/>
        <w:tblLayout w:type="fixed"/>
        <w:tblCellMar>
          <w:left w:w="0" w:type="dxa"/>
          <w:right w:w="0" w:type="dxa"/>
        </w:tblCellMar>
        <w:tblLook w:val="0000" w:firstRow="0" w:lastRow="0" w:firstColumn="0" w:lastColumn="0" w:noHBand="0" w:noVBand="0"/>
      </w:tblPr>
      <w:tblGrid>
        <w:gridCol w:w="4536"/>
        <w:gridCol w:w="3969"/>
        <w:gridCol w:w="28"/>
      </w:tblGrid>
      <w:tr w:rsidR="000235BC">
        <w:trPr>
          <w:trHeight w:hRule="exact" w:val="1089"/>
        </w:trPr>
        <w:tc>
          <w:tcPr>
            <w:tcW w:w="4536" w:type="dxa"/>
            <w:vAlign w:val="bottom"/>
          </w:tcPr>
          <w:p w:rsidR="000235BC" w:rsidRDefault="00B70ABE" w:rsidP="00EA2FDE">
            <w:pPr>
              <w:pStyle w:val="BrandingFormat"/>
              <w:tabs>
                <w:tab w:val="clear" w:pos="0"/>
                <w:tab w:val="clear" w:pos="567"/>
                <w:tab w:val="clear" w:pos="1276"/>
                <w:tab w:val="clear" w:pos="2552"/>
                <w:tab w:val="clear" w:pos="3828"/>
                <w:tab w:val="clear" w:pos="5103"/>
                <w:tab w:val="clear" w:pos="6379"/>
                <w:tab w:val="clear" w:pos="8364"/>
              </w:tabs>
            </w:pPr>
            <w:bookmarkStart w:id="0" w:name="Logo_DB"/>
            <w:r>
              <w:t xml:space="preserve"> </w:t>
            </w:r>
            <w:bookmarkEnd w:id="0"/>
          </w:p>
        </w:tc>
        <w:tc>
          <w:tcPr>
            <w:tcW w:w="3997" w:type="dxa"/>
            <w:gridSpan w:val="2"/>
            <w:vAlign w:val="bottom"/>
          </w:tcPr>
          <w:p w:rsidR="000235BC" w:rsidRDefault="00A84F13" w:rsidP="00EA2FDE">
            <w:pPr>
              <w:tabs>
                <w:tab w:val="clear" w:pos="0"/>
                <w:tab w:val="clear" w:pos="567"/>
                <w:tab w:val="clear" w:pos="1276"/>
                <w:tab w:val="clear" w:pos="2552"/>
                <w:tab w:val="clear" w:pos="3828"/>
                <w:tab w:val="clear" w:pos="5103"/>
                <w:tab w:val="clear" w:pos="6379"/>
                <w:tab w:val="clear" w:pos="8364"/>
              </w:tabs>
              <w:spacing w:after="173"/>
              <w:jc w:val="right"/>
            </w:pPr>
            <w:r>
              <w:rPr>
                <w:noProof/>
                <w:lang w:eastAsia="ja-JP"/>
              </w:rPr>
              <w:drawing>
                <wp:inline distT="0" distB="0" distL="0" distR="0" wp14:anchorId="0A5A8D9B" wp14:editId="78D472FE">
                  <wp:extent cx="1079500" cy="330835"/>
                  <wp:effectExtent l="0" t="0" r="6350" b="0"/>
                  <wp:docPr id="19"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9500" cy="330835"/>
                          </a:xfrm>
                          <a:prstGeom prst="rect">
                            <a:avLst/>
                          </a:prstGeom>
                        </pic:spPr>
                      </pic:pic>
                    </a:graphicData>
                  </a:graphic>
                </wp:inline>
              </w:drawing>
            </w:r>
          </w:p>
        </w:tc>
      </w:tr>
      <w:tr w:rsidR="000235BC">
        <w:trPr>
          <w:gridAfter w:val="1"/>
          <w:wAfter w:w="28" w:type="dxa"/>
          <w:trHeight w:hRule="exact" w:val="510"/>
        </w:trPr>
        <w:tc>
          <w:tcPr>
            <w:tcW w:w="8505" w:type="dxa"/>
            <w:gridSpan w:val="2"/>
            <w:tcBorders>
              <w:top w:val="single" w:sz="2" w:space="0" w:color="auto"/>
              <w:bottom w:val="single" w:sz="2" w:space="0" w:color="auto"/>
            </w:tcBorders>
            <w:vAlign w:val="center"/>
          </w:tcPr>
          <w:p w:rsidR="000235BC" w:rsidRDefault="00F0111B" w:rsidP="00EA2FDE">
            <w:pPr>
              <w:pStyle w:val="zDokumenttyp"/>
              <w:tabs>
                <w:tab w:val="clear" w:pos="0"/>
                <w:tab w:val="clear" w:pos="567"/>
                <w:tab w:val="clear" w:pos="1276"/>
                <w:tab w:val="clear" w:pos="2552"/>
                <w:tab w:val="clear" w:pos="3828"/>
                <w:tab w:val="clear" w:pos="5103"/>
                <w:tab w:val="clear" w:pos="6379"/>
                <w:tab w:val="clear" w:pos="8364"/>
              </w:tabs>
            </w:pPr>
            <w:r>
              <w:t>Systemdokumentation HAJK</w:t>
            </w:r>
          </w:p>
        </w:tc>
      </w:tr>
      <w:tr w:rsidR="0080008F">
        <w:trPr>
          <w:gridAfter w:val="1"/>
          <w:wAfter w:w="28" w:type="dxa"/>
          <w:trHeight w:val="680"/>
        </w:trPr>
        <w:tc>
          <w:tcPr>
            <w:tcW w:w="8505" w:type="dxa"/>
            <w:gridSpan w:val="2"/>
          </w:tcPr>
          <w:p w:rsidR="0080008F" w:rsidRDefault="0080008F" w:rsidP="00EA2FDE">
            <w:pPr>
              <w:pStyle w:val="Normal-extraradavstnd"/>
              <w:tabs>
                <w:tab w:val="clear" w:pos="0"/>
                <w:tab w:val="clear" w:pos="567"/>
                <w:tab w:val="clear" w:pos="1276"/>
                <w:tab w:val="clear" w:pos="2552"/>
                <w:tab w:val="clear" w:pos="3828"/>
                <w:tab w:val="clear" w:pos="5103"/>
                <w:tab w:val="clear" w:pos="6379"/>
                <w:tab w:val="clear" w:pos="8364"/>
              </w:tabs>
            </w:pPr>
          </w:p>
        </w:tc>
      </w:tr>
    </w:tbl>
    <w:p w:rsidR="00150364" w:rsidRDefault="00B70ABE" w:rsidP="00150364">
      <w:pPr>
        <w:pStyle w:val="zDatum"/>
      </w:pPr>
      <w:bookmarkStart w:id="1" w:name="swDate"/>
      <w:r>
        <w:t>2016-10-10</w:t>
      </w:r>
      <w:bookmarkEnd w:id="1"/>
    </w:p>
    <w:p w:rsidR="008E2B0C" w:rsidRDefault="008E2B0C">
      <w:pPr>
        <w:tabs>
          <w:tab w:val="clear" w:pos="0"/>
          <w:tab w:val="clear" w:pos="567"/>
          <w:tab w:val="clear" w:pos="1276"/>
          <w:tab w:val="clear" w:pos="2552"/>
          <w:tab w:val="clear" w:pos="3828"/>
          <w:tab w:val="clear" w:pos="5103"/>
          <w:tab w:val="clear" w:pos="6379"/>
          <w:tab w:val="clear" w:pos="8364"/>
        </w:tabs>
      </w:pPr>
    </w:p>
    <w:sdt>
      <w:sdtPr>
        <w:rPr>
          <w:rFonts w:ascii="Arial" w:eastAsia="Times New Roman" w:hAnsi="Arial" w:cs="Times New Roman"/>
          <w:color w:val="auto"/>
          <w:sz w:val="20"/>
          <w:szCs w:val="20"/>
        </w:rPr>
        <w:id w:val="-521088974"/>
        <w:docPartObj>
          <w:docPartGallery w:val="Table of Contents"/>
          <w:docPartUnique/>
        </w:docPartObj>
      </w:sdtPr>
      <w:sdtEndPr>
        <w:rPr>
          <w:b/>
          <w:bCs/>
        </w:rPr>
      </w:sdtEndPr>
      <w:sdtContent>
        <w:p w:rsidR="008E2B0C" w:rsidRPr="008E2B0C" w:rsidRDefault="008E2B0C">
          <w:pPr>
            <w:pStyle w:val="Innehllsfrteckningsrubrik"/>
            <w:rPr>
              <w:rFonts w:ascii="Arial" w:eastAsia="Times New Roman" w:hAnsi="Arial" w:cs="Times New Roman"/>
              <w:b/>
              <w:color w:val="auto"/>
              <w:kern w:val="28"/>
              <w:sz w:val="24"/>
              <w:szCs w:val="20"/>
            </w:rPr>
          </w:pPr>
          <w:r w:rsidRPr="008E2B0C">
            <w:rPr>
              <w:rFonts w:ascii="Arial" w:eastAsia="Times New Roman" w:hAnsi="Arial" w:cs="Times New Roman"/>
              <w:b/>
              <w:color w:val="auto"/>
              <w:kern w:val="28"/>
              <w:sz w:val="24"/>
              <w:szCs w:val="20"/>
            </w:rPr>
            <w:t>Innehåll</w:t>
          </w:r>
        </w:p>
        <w:p w:rsidR="008E2B0C" w:rsidRDefault="008E2B0C">
          <w:pPr>
            <w:pStyle w:val="Innehll1"/>
            <w:tabs>
              <w:tab w:val="right" w:pos="84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3860781" w:history="1">
            <w:r w:rsidRPr="00D27C99">
              <w:rPr>
                <w:rStyle w:val="Hyperlnk"/>
                <w:noProof/>
              </w:rPr>
              <w:t>Allmänt</w:t>
            </w:r>
            <w:r>
              <w:rPr>
                <w:noProof/>
                <w:webHidden/>
              </w:rPr>
              <w:tab/>
            </w:r>
            <w:r>
              <w:rPr>
                <w:noProof/>
                <w:webHidden/>
              </w:rPr>
              <w:fldChar w:fldCharType="begin"/>
            </w:r>
            <w:r>
              <w:rPr>
                <w:noProof/>
                <w:webHidden/>
              </w:rPr>
              <w:instrText xml:space="preserve"> PAGEREF _Toc463860781 \h </w:instrText>
            </w:r>
            <w:r>
              <w:rPr>
                <w:noProof/>
                <w:webHidden/>
              </w:rPr>
            </w:r>
            <w:r>
              <w:rPr>
                <w:noProof/>
                <w:webHidden/>
              </w:rPr>
              <w:fldChar w:fldCharType="separate"/>
            </w:r>
            <w:r>
              <w:rPr>
                <w:noProof/>
                <w:webHidden/>
              </w:rPr>
              <w:t>2</w:t>
            </w:r>
            <w:r>
              <w:rPr>
                <w:noProof/>
                <w:webHidden/>
              </w:rPr>
              <w:fldChar w:fldCharType="end"/>
            </w:r>
          </w:hyperlink>
        </w:p>
        <w:p w:rsidR="008E2B0C" w:rsidRDefault="0054225F">
          <w:pPr>
            <w:pStyle w:val="Innehll1"/>
            <w:tabs>
              <w:tab w:val="right" w:pos="8495"/>
            </w:tabs>
            <w:rPr>
              <w:rFonts w:asciiTheme="minorHAnsi" w:eastAsiaTheme="minorEastAsia" w:hAnsiTheme="minorHAnsi" w:cstheme="minorBidi"/>
              <w:noProof/>
              <w:sz w:val="22"/>
              <w:szCs w:val="22"/>
            </w:rPr>
          </w:pPr>
          <w:hyperlink w:anchor="_Toc463860782" w:history="1">
            <w:r w:rsidR="008E2B0C" w:rsidRPr="00D27C99">
              <w:rPr>
                <w:rStyle w:val="Hyperlnk"/>
                <w:noProof/>
              </w:rPr>
              <w:t>Förberedelser</w:t>
            </w:r>
            <w:r w:rsidR="008E2B0C">
              <w:rPr>
                <w:noProof/>
                <w:webHidden/>
              </w:rPr>
              <w:tab/>
            </w:r>
            <w:r w:rsidR="008E2B0C">
              <w:rPr>
                <w:noProof/>
                <w:webHidden/>
              </w:rPr>
              <w:fldChar w:fldCharType="begin"/>
            </w:r>
            <w:r w:rsidR="008E2B0C">
              <w:rPr>
                <w:noProof/>
                <w:webHidden/>
              </w:rPr>
              <w:instrText xml:space="preserve"> PAGEREF _Toc463860782 \h </w:instrText>
            </w:r>
            <w:r w:rsidR="008E2B0C">
              <w:rPr>
                <w:noProof/>
                <w:webHidden/>
              </w:rPr>
            </w:r>
            <w:r w:rsidR="008E2B0C">
              <w:rPr>
                <w:noProof/>
                <w:webHidden/>
              </w:rPr>
              <w:fldChar w:fldCharType="separate"/>
            </w:r>
            <w:r w:rsidR="008E2B0C">
              <w:rPr>
                <w:noProof/>
                <w:webHidden/>
              </w:rPr>
              <w:t>2</w:t>
            </w:r>
            <w:r w:rsidR="008E2B0C">
              <w:rPr>
                <w:noProof/>
                <w:webHidden/>
              </w:rPr>
              <w:fldChar w:fldCharType="end"/>
            </w:r>
          </w:hyperlink>
        </w:p>
        <w:p w:rsidR="008E2B0C" w:rsidRDefault="0054225F">
          <w:pPr>
            <w:pStyle w:val="Innehll1"/>
            <w:tabs>
              <w:tab w:val="right" w:pos="8495"/>
            </w:tabs>
            <w:rPr>
              <w:rFonts w:asciiTheme="minorHAnsi" w:eastAsiaTheme="minorEastAsia" w:hAnsiTheme="minorHAnsi" w:cstheme="minorBidi"/>
              <w:noProof/>
              <w:sz w:val="22"/>
              <w:szCs w:val="22"/>
            </w:rPr>
          </w:pPr>
          <w:hyperlink w:anchor="_Toc463860783" w:history="1">
            <w:r w:rsidR="008E2B0C" w:rsidRPr="00D27C99">
              <w:rPr>
                <w:rStyle w:val="Hyperlnk"/>
                <w:noProof/>
              </w:rPr>
              <w:t>Systemdokumentation HAJK2</w:t>
            </w:r>
            <w:r w:rsidR="008E2B0C">
              <w:rPr>
                <w:noProof/>
                <w:webHidden/>
              </w:rPr>
              <w:tab/>
            </w:r>
            <w:r w:rsidR="008E2B0C">
              <w:rPr>
                <w:noProof/>
                <w:webHidden/>
              </w:rPr>
              <w:fldChar w:fldCharType="begin"/>
            </w:r>
            <w:r w:rsidR="008E2B0C">
              <w:rPr>
                <w:noProof/>
                <w:webHidden/>
              </w:rPr>
              <w:instrText xml:space="preserve"> PAGEREF _Toc463860783 \h </w:instrText>
            </w:r>
            <w:r w:rsidR="008E2B0C">
              <w:rPr>
                <w:noProof/>
                <w:webHidden/>
              </w:rPr>
            </w:r>
            <w:r w:rsidR="008E2B0C">
              <w:rPr>
                <w:noProof/>
                <w:webHidden/>
              </w:rPr>
              <w:fldChar w:fldCharType="separate"/>
            </w:r>
            <w:r w:rsidR="008E2B0C">
              <w:rPr>
                <w:noProof/>
                <w:webHidden/>
              </w:rPr>
              <w:t>3</w:t>
            </w:r>
            <w:r w:rsidR="008E2B0C">
              <w:rPr>
                <w:noProof/>
                <w:webHidden/>
              </w:rPr>
              <w:fldChar w:fldCharType="end"/>
            </w:r>
          </w:hyperlink>
        </w:p>
        <w:p w:rsidR="008E2B0C" w:rsidRDefault="0054225F">
          <w:pPr>
            <w:pStyle w:val="Innehll1"/>
            <w:tabs>
              <w:tab w:val="right" w:pos="8495"/>
            </w:tabs>
            <w:rPr>
              <w:rFonts w:asciiTheme="minorHAnsi" w:eastAsiaTheme="minorEastAsia" w:hAnsiTheme="minorHAnsi" w:cstheme="minorBidi"/>
              <w:noProof/>
              <w:sz w:val="22"/>
              <w:szCs w:val="22"/>
            </w:rPr>
          </w:pPr>
          <w:hyperlink w:anchor="_Toc463860784" w:history="1">
            <w:r w:rsidR="008E2B0C" w:rsidRPr="00D27C99">
              <w:rPr>
                <w:rStyle w:val="Hyperlnk"/>
                <w:noProof/>
              </w:rPr>
              <w:t>Kompilera javascriptapplikationer</w:t>
            </w:r>
            <w:r w:rsidR="008E2B0C">
              <w:rPr>
                <w:noProof/>
                <w:webHidden/>
              </w:rPr>
              <w:tab/>
            </w:r>
            <w:r w:rsidR="008E2B0C">
              <w:rPr>
                <w:noProof/>
                <w:webHidden/>
              </w:rPr>
              <w:fldChar w:fldCharType="begin"/>
            </w:r>
            <w:r w:rsidR="008E2B0C">
              <w:rPr>
                <w:noProof/>
                <w:webHidden/>
              </w:rPr>
              <w:instrText xml:space="preserve"> PAGEREF _Toc463860784 \h </w:instrText>
            </w:r>
            <w:r w:rsidR="008E2B0C">
              <w:rPr>
                <w:noProof/>
                <w:webHidden/>
              </w:rPr>
            </w:r>
            <w:r w:rsidR="008E2B0C">
              <w:rPr>
                <w:noProof/>
                <w:webHidden/>
              </w:rPr>
              <w:fldChar w:fldCharType="separate"/>
            </w:r>
            <w:r w:rsidR="008E2B0C">
              <w:rPr>
                <w:noProof/>
                <w:webHidden/>
              </w:rPr>
              <w:t>4</w:t>
            </w:r>
            <w:r w:rsidR="008E2B0C">
              <w:rPr>
                <w:noProof/>
                <w:webHidden/>
              </w:rPr>
              <w:fldChar w:fldCharType="end"/>
            </w:r>
          </w:hyperlink>
        </w:p>
        <w:p w:rsidR="008E2B0C" w:rsidRDefault="0054225F">
          <w:pPr>
            <w:pStyle w:val="Innehll1"/>
            <w:tabs>
              <w:tab w:val="right" w:pos="8495"/>
            </w:tabs>
            <w:rPr>
              <w:rFonts w:asciiTheme="minorHAnsi" w:eastAsiaTheme="minorEastAsia" w:hAnsiTheme="minorHAnsi" w:cstheme="minorBidi"/>
              <w:noProof/>
              <w:sz w:val="22"/>
              <w:szCs w:val="22"/>
            </w:rPr>
          </w:pPr>
          <w:hyperlink w:anchor="_Toc463860785" w:history="1">
            <w:r w:rsidR="008E2B0C" w:rsidRPr="00D27C99">
              <w:rPr>
                <w:rStyle w:val="Hyperlnk"/>
                <w:noProof/>
              </w:rPr>
              <w:t>Kompilera c# applikation</w:t>
            </w:r>
            <w:r w:rsidR="008E2B0C">
              <w:rPr>
                <w:noProof/>
                <w:webHidden/>
              </w:rPr>
              <w:tab/>
            </w:r>
            <w:r w:rsidR="008E2B0C">
              <w:rPr>
                <w:noProof/>
                <w:webHidden/>
              </w:rPr>
              <w:fldChar w:fldCharType="begin"/>
            </w:r>
            <w:r w:rsidR="008E2B0C">
              <w:rPr>
                <w:noProof/>
                <w:webHidden/>
              </w:rPr>
              <w:instrText xml:space="preserve"> PAGEREF _Toc463860785 \h </w:instrText>
            </w:r>
            <w:r w:rsidR="008E2B0C">
              <w:rPr>
                <w:noProof/>
                <w:webHidden/>
              </w:rPr>
            </w:r>
            <w:r w:rsidR="008E2B0C">
              <w:rPr>
                <w:noProof/>
                <w:webHidden/>
              </w:rPr>
              <w:fldChar w:fldCharType="separate"/>
            </w:r>
            <w:r w:rsidR="008E2B0C">
              <w:rPr>
                <w:noProof/>
                <w:webHidden/>
              </w:rPr>
              <w:t>4</w:t>
            </w:r>
            <w:r w:rsidR="008E2B0C">
              <w:rPr>
                <w:noProof/>
                <w:webHidden/>
              </w:rPr>
              <w:fldChar w:fldCharType="end"/>
            </w:r>
          </w:hyperlink>
        </w:p>
        <w:p w:rsidR="008E2B0C" w:rsidRDefault="0054225F">
          <w:pPr>
            <w:pStyle w:val="Innehll1"/>
            <w:tabs>
              <w:tab w:val="right" w:pos="8495"/>
            </w:tabs>
            <w:rPr>
              <w:rFonts w:asciiTheme="minorHAnsi" w:eastAsiaTheme="minorEastAsia" w:hAnsiTheme="minorHAnsi" w:cstheme="minorBidi"/>
              <w:noProof/>
              <w:sz w:val="22"/>
              <w:szCs w:val="22"/>
            </w:rPr>
          </w:pPr>
          <w:hyperlink w:anchor="_Toc463860786" w:history="1">
            <w:r w:rsidR="008E2B0C" w:rsidRPr="00D27C99">
              <w:rPr>
                <w:rStyle w:val="Hyperlnk"/>
                <w:noProof/>
              </w:rPr>
              <w:t>Förbered för driftsättning</w:t>
            </w:r>
            <w:r w:rsidR="008E2B0C">
              <w:rPr>
                <w:noProof/>
                <w:webHidden/>
              </w:rPr>
              <w:tab/>
            </w:r>
            <w:r w:rsidR="008E2B0C">
              <w:rPr>
                <w:noProof/>
                <w:webHidden/>
              </w:rPr>
              <w:fldChar w:fldCharType="begin"/>
            </w:r>
            <w:r w:rsidR="008E2B0C">
              <w:rPr>
                <w:noProof/>
                <w:webHidden/>
              </w:rPr>
              <w:instrText xml:space="preserve"> PAGEREF _Toc463860786 \h </w:instrText>
            </w:r>
            <w:r w:rsidR="008E2B0C">
              <w:rPr>
                <w:noProof/>
                <w:webHidden/>
              </w:rPr>
            </w:r>
            <w:r w:rsidR="008E2B0C">
              <w:rPr>
                <w:noProof/>
                <w:webHidden/>
              </w:rPr>
              <w:fldChar w:fldCharType="separate"/>
            </w:r>
            <w:r w:rsidR="008E2B0C">
              <w:rPr>
                <w:noProof/>
                <w:webHidden/>
              </w:rPr>
              <w:t>8</w:t>
            </w:r>
            <w:r w:rsidR="008E2B0C">
              <w:rPr>
                <w:noProof/>
                <w:webHidden/>
              </w:rPr>
              <w:fldChar w:fldCharType="end"/>
            </w:r>
          </w:hyperlink>
        </w:p>
        <w:p w:rsidR="008E2B0C" w:rsidRDefault="0054225F">
          <w:pPr>
            <w:pStyle w:val="Innehll1"/>
            <w:tabs>
              <w:tab w:val="right" w:pos="8495"/>
            </w:tabs>
            <w:rPr>
              <w:rFonts w:asciiTheme="minorHAnsi" w:eastAsiaTheme="minorEastAsia" w:hAnsiTheme="minorHAnsi" w:cstheme="minorBidi"/>
              <w:noProof/>
              <w:sz w:val="22"/>
              <w:szCs w:val="22"/>
            </w:rPr>
          </w:pPr>
          <w:hyperlink w:anchor="_Toc463860787" w:history="1">
            <w:r w:rsidR="008E2B0C" w:rsidRPr="00D27C99">
              <w:rPr>
                <w:rStyle w:val="Hyperlnk"/>
                <w:noProof/>
              </w:rPr>
              <w:t>Driftsättning</w:t>
            </w:r>
            <w:r w:rsidR="008E2B0C">
              <w:rPr>
                <w:noProof/>
                <w:webHidden/>
              </w:rPr>
              <w:tab/>
            </w:r>
            <w:r w:rsidR="008E2B0C">
              <w:rPr>
                <w:noProof/>
                <w:webHidden/>
              </w:rPr>
              <w:fldChar w:fldCharType="begin"/>
            </w:r>
            <w:r w:rsidR="008E2B0C">
              <w:rPr>
                <w:noProof/>
                <w:webHidden/>
              </w:rPr>
              <w:instrText xml:space="preserve"> PAGEREF _Toc463860787 \h </w:instrText>
            </w:r>
            <w:r w:rsidR="008E2B0C">
              <w:rPr>
                <w:noProof/>
                <w:webHidden/>
              </w:rPr>
            </w:r>
            <w:r w:rsidR="008E2B0C">
              <w:rPr>
                <w:noProof/>
                <w:webHidden/>
              </w:rPr>
              <w:fldChar w:fldCharType="separate"/>
            </w:r>
            <w:r w:rsidR="008E2B0C">
              <w:rPr>
                <w:noProof/>
                <w:webHidden/>
              </w:rPr>
              <w:t>9</w:t>
            </w:r>
            <w:r w:rsidR="008E2B0C">
              <w:rPr>
                <w:noProof/>
                <w:webHidden/>
              </w:rPr>
              <w:fldChar w:fldCharType="end"/>
            </w:r>
          </w:hyperlink>
        </w:p>
        <w:p w:rsidR="008E2B0C" w:rsidRDefault="0054225F">
          <w:pPr>
            <w:pStyle w:val="Innehll1"/>
            <w:tabs>
              <w:tab w:val="right" w:pos="8495"/>
            </w:tabs>
            <w:rPr>
              <w:rFonts w:asciiTheme="minorHAnsi" w:eastAsiaTheme="minorEastAsia" w:hAnsiTheme="minorHAnsi" w:cstheme="minorBidi"/>
              <w:noProof/>
              <w:sz w:val="22"/>
              <w:szCs w:val="22"/>
            </w:rPr>
          </w:pPr>
          <w:hyperlink w:anchor="_Toc463860788" w:history="1">
            <w:r w:rsidR="008E2B0C" w:rsidRPr="00D27C99">
              <w:rPr>
                <w:rStyle w:val="Hyperlnk"/>
                <w:noProof/>
              </w:rPr>
              <w:t>Uppdatera applikation</w:t>
            </w:r>
            <w:r w:rsidR="008E2B0C">
              <w:rPr>
                <w:noProof/>
                <w:webHidden/>
              </w:rPr>
              <w:tab/>
            </w:r>
            <w:r w:rsidR="008E2B0C">
              <w:rPr>
                <w:noProof/>
                <w:webHidden/>
              </w:rPr>
              <w:fldChar w:fldCharType="begin"/>
            </w:r>
            <w:r w:rsidR="008E2B0C">
              <w:rPr>
                <w:noProof/>
                <w:webHidden/>
              </w:rPr>
              <w:instrText xml:space="preserve"> PAGEREF _Toc463860788 \h </w:instrText>
            </w:r>
            <w:r w:rsidR="008E2B0C">
              <w:rPr>
                <w:noProof/>
                <w:webHidden/>
              </w:rPr>
            </w:r>
            <w:r w:rsidR="008E2B0C">
              <w:rPr>
                <w:noProof/>
                <w:webHidden/>
              </w:rPr>
              <w:fldChar w:fldCharType="separate"/>
            </w:r>
            <w:r w:rsidR="008E2B0C">
              <w:rPr>
                <w:noProof/>
                <w:webHidden/>
              </w:rPr>
              <w:t>17</w:t>
            </w:r>
            <w:r w:rsidR="008E2B0C">
              <w:rPr>
                <w:noProof/>
                <w:webHidden/>
              </w:rPr>
              <w:fldChar w:fldCharType="end"/>
            </w:r>
          </w:hyperlink>
        </w:p>
        <w:p w:rsidR="008E2B0C" w:rsidRDefault="0054225F">
          <w:pPr>
            <w:pStyle w:val="Innehll2"/>
            <w:tabs>
              <w:tab w:val="right" w:pos="8495"/>
            </w:tabs>
            <w:rPr>
              <w:rFonts w:asciiTheme="minorHAnsi" w:eastAsiaTheme="minorEastAsia" w:hAnsiTheme="minorHAnsi" w:cstheme="minorBidi"/>
              <w:noProof/>
              <w:sz w:val="22"/>
              <w:szCs w:val="22"/>
            </w:rPr>
          </w:pPr>
          <w:hyperlink w:anchor="_Toc463860789" w:history="1">
            <w:r w:rsidR="008E2B0C" w:rsidRPr="00D27C99">
              <w:rPr>
                <w:rStyle w:val="Hyperlnk"/>
                <w:noProof/>
              </w:rPr>
              <w:t>Uppdatera admin</w:t>
            </w:r>
            <w:r w:rsidR="008E2B0C">
              <w:rPr>
                <w:noProof/>
                <w:webHidden/>
              </w:rPr>
              <w:tab/>
            </w:r>
            <w:r w:rsidR="008E2B0C">
              <w:rPr>
                <w:noProof/>
                <w:webHidden/>
              </w:rPr>
              <w:fldChar w:fldCharType="begin"/>
            </w:r>
            <w:r w:rsidR="008E2B0C">
              <w:rPr>
                <w:noProof/>
                <w:webHidden/>
              </w:rPr>
              <w:instrText xml:space="preserve"> PAGEREF _Toc463860789 \h </w:instrText>
            </w:r>
            <w:r w:rsidR="008E2B0C">
              <w:rPr>
                <w:noProof/>
                <w:webHidden/>
              </w:rPr>
            </w:r>
            <w:r w:rsidR="008E2B0C">
              <w:rPr>
                <w:noProof/>
                <w:webHidden/>
              </w:rPr>
              <w:fldChar w:fldCharType="separate"/>
            </w:r>
            <w:r w:rsidR="008E2B0C">
              <w:rPr>
                <w:noProof/>
                <w:webHidden/>
              </w:rPr>
              <w:t>17</w:t>
            </w:r>
            <w:r w:rsidR="008E2B0C">
              <w:rPr>
                <w:noProof/>
                <w:webHidden/>
              </w:rPr>
              <w:fldChar w:fldCharType="end"/>
            </w:r>
          </w:hyperlink>
        </w:p>
        <w:p w:rsidR="008E2B0C" w:rsidRDefault="0054225F">
          <w:pPr>
            <w:pStyle w:val="Innehll2"/>
            <w:tabs>
              <w:tab w:val="right" w:pos="8495"/>
            </w:tabs>
            <w:rPr>
              <w:rFonts w:asciiTheme="minorHAnsi" w:eastAsiaTheme="minorEastAsia" w:hAnsiTheme="minorHAnsi" w:cstheme="minorBidi"/>
              <w:noProof/>
              <w:sz w:val="22"/>
              <w:szCs w:val="22"/>
            </w:rPr>
          </w:pPr>
          <w:hyperlink w:anchor="_Toc463860790" w:history="1">
            <w:r w:rsidR="008E2B0C" w:rsidRPr="00D27C99">
              <w:rPr>
                <w:rStyle w:val="Hyperlnk"/>
                <w:noProof/>
              </w:rPr>
              <w:t>Uppdatera client</w:t>
            </w:r>
            <w:r w:rsidR="008E2B0C">
              <w:rPr>
                <w:noProof/>
                <w:webHidden/>
              </w:rPr>
              <w:tab/>
            </w:r>
            <w:r w:rsidR="008E2B0C">
              <w:rPr>
                <w:noProof/>
                <w:webHidden/>
              </w:rPr>
              <w:fldChar w:fldCharType="begin"/>
            </w:r>
            <w:r w:rsidR="008E2B0C">
              <w:rPr>
                <w:noProof/>
                <w:webHidden/>
              </w:rPr>
              <w:instrText xml:space="preserve"> PAGEREF _Toc463860790 \h </w:instrText>
            </w:r>
            <w:r w:rsidR="008E2B0C">
              <w:rPr>
                <w:noProof/>
                <w:webHidden/>
              </w:rPr>
            </w:r>
            <w:r w:rsidR="008E2B0C">
              <w:rPr>
                <w:noProof/>
                <w:webHidden/>
              </w:rPr>
              <w:fldChar w:fldCharType="separate"/>
            </w:r>
            <w:r w:rsidR="008E2B0C">
              <w:rPr>
                <w:noProof/>
                <w:webHidden/>
              </w:rPr>
              <w:t>17</w:t>
            </w:r>
            <w:r w:rsidR="008E2B0C">
              <w:rPr>
                <w:noProof/>
                <w:webHidden/>
              </w:rPr>
              <w:fldChar w:fldCharType="end"/>
            </w:r>
          </w:hyperlink>
        </w:p>
        <w:p w:rsidR="008E2B0C" w:rsidRDefault="0054225F">
          <w:pPr>
            <w:pStyle w:val="Innehll2"/>
            <w:tabs>
              <w:tab w:val="right" w:pos="8495"/>
            </w:tabs>
            <w:rPr>
              <w:rFonts w:asciiTheme="minorHAnsi" w:eastAsiaTheme="minorEastAsia" w:hAnsiTheme="minorHAnsi" w:cstheme="minorBidi"/>
              <w:noProof/>
              <w:sz w:val="22"/>
              <w:szCs w:val="22"/>
            </w:rPr>
          </w:pPr>
          <w:hyperlink w:anchor="_Toc463860791" w:history="1">
            <w:r w:rsidR="008E2B0C" w:rsidRPr="00D27C99">
              <w:rPr>
                <w:rStyle w:val="Hyperlnk"/>
                <w:noProof/>
              </w:rPr>
              <w:t>Uppdatera backend</w:t>
            </w:r>
            <w:r w:rsidR="008E2B0C">
              <w:rPr>
                <w:noProof/>
                <w:webHidden/>
              </w:rPr>
              <w:tab/>
            </w:r>
            <w:r w:rsidR="008E2B0C">
              <w:rPr>
                <w:noProof/>
                <w:webHidden/>
              </w:rPr>
              <w:fldChar w:fldCharType="begin"/>
            </w:r>
            <w:r w:rsidR="008E2B0C">
              <w:rPr>
                <w:noProof/>
                <w:webHidden/>
              </w:rPr>
              <w:instrText xml:space="preserve"> PAGEREF _Toc463860791 \h </w:instrText>
            </w:r>
            <w:r w:rsidR="008E2B0C">
              <w:rPr>
                <w:noProof/>
                <w:webHidden/>
              </w:rPr>
            </w:r>
            <w:r w:rsidR="008E2B0C">
              <w:rPr>
                <w:noProof/>
                <w:webHidden/>
              </w:rPr>
              <w:fldChar w:fldCharType="separate"/>
            </w:r>
            <w:r w:rsidR="008E2B0C">
              <w:rPr>
                <w:noProof/>
                <w:webHidden/>
              </w:rPr>
              <w:t>17</w:t>
            </w:r>
            <w:r w:rsidR="008E2B0C">
              <w:rPr>
                <w:noProof/>
                <w:webHidden/>
              </w:rPr>
              <w:fldChar w:fldCharType="end"/>
            </w:r>
          </w:hyperlink>
        </w:p>
        <w:p w:rsidR="008E2B0C" w:rsidRDefault="008E2B0C">
          <w:r>
            <w:rPr>
              <w:b/>
              <w:bCs/>
            </w:rPr>
            <w:fldChar w:fldCharType="end"/>
          </w:r>
        </w:p>
      </w:sdtContent>
    </w:sdt>
    <w:p w:rsidR="008E2B0C" w:rsidRDefault="008E2B0C">
      <w:pPr>
        <w:tabs>
          <w:tab w:val="clear" w:pos="0"/>
          <w:tab w:val="clear" w:pos="567"/>
          <w:tab w:val="clear" w:pos="1276"/>
          <w:tab w:val="clear" w:pos="2552"/>
          <w:tab w:val="clear" w:pos="3828"/>
          <w:tab w:val="clear" w:pos="5103"/>
          <w:tab w:val="clear" w:pos="6379"/>
          <w:tab w:val="clear" w:pos="8364"/>
        </w:tabs>
      </w:pPr>
      <w:r>
        <w:br w:type="page"/>
      </w:r>
    </w:p>
    <w:p w:rsidR="00150364" w:rsidRDefault="00150364" w:rsidP="00150364">
      <w:pPr>
        <w:pStyle w:val="Brdtext"/>
      </w:pPr>
    </w:p>
    <w:p w:rsidR="00B70ABE" w:rsidRDefault="00B70ABE" w:rsidP="001D03F9">
      <w:pPr>
        <w:pStyle w:val="Rubrik1"/>
      </w:pPr>
      <w:bookmarkStart w:id="2" w:name="_Toc463860781"/>
      <w:r>
        <w:t>Allmänt</w:t>
      </w:r>
      <w:bookmarkEnd w:id="2"/>
    </w:p>
    <w:p w:rsidR="00B70ABE" w:rsidRDefault="00DC5BC0" w:rsidP="00B70ABE">
      <w:pPr>
        <w:pStyle w:val="Brdtext"/>
      </w:pPr>
      <w:r>
        <w:t>Plattformen Hajk</w:t>
      </w:r>
      <w:r w:rsidR="00B70ABE">
        <w:t xml:space="preserve"> är en applikationsplattform som är till för att distribuera kartor på webben. Plattformen består av tre underliggande applikationer som har benämningen client, admin och backend. Client är den applikation som används av slutanvändaren, admin är den applikation som används at kartredaktören och backen</w:t>
      </w:r>
      <w:r w:rsidR="00352B58">
        <w:t>d</w:t>
      </w:r>
      <w:r w:rsidR="00B70ABE">
        <w:t xml:space="preserve"> är den applikation som har hand som bakomliggande tekniska operationer så som konfiguration och utskrift. Backen</w:t>
      </w:r>
      <w:r w:rsidR="00352B58">
        <w:t>d</w:t>
      </w:r>
      <w:r w:rsidR="00B70ABE">
        <w:t xml:space="preserve"> har möjlighet att komma åt filsystemet på den server där den körs och spara filer åt användaren för nedladdning.</w:t>
      </w:r>
    </w:p>
    <w:p w:rsidR="00B70ABE" w:rsidRDefault="00B70ABE" w:rsidP="00B70ABE">
      <w:pPr>
        <w:pStyle w:val="Brdtext"/>
      </w:pPr>
      <w:r>
        <w:t xml:space="preserve">Källkoden är uppbyggd av ett antal komponenter där två olika tekniker används. En för att skapa moderna webbapplikationer i HTML 5 och </w:t>
      </w:r>
      <w:r w:rsidR="007E4E83">
        <w:t>JavaScript enligt standarden EcmaScript</w:t>
      </w:r>
      <w:r>
        <w:t xml:space="preserve"> 2015, samt en som bygger på kodspråket C#</w:t>
      </w:r>
      <w:r w:rsidR="007E4E83">
        <w:t xml:space="preserve"> och ramverket .NET 4.5.2</w:t>
      </w:r>
      <w:r>
        <w:t>. Driftplattformen för den senare bör således vara .NET</w:t>
      </w:r>
      <w:r w:rsidR="00352B58">
        <w:t>-</w:t>
      </w:r>
      <w:r w:rsidR="007E4E83">
        <w:t>kompatibel</w:t>
      </w:r>
      <w:r w:rsidR="00352B58">
        <w:t>, vilket</w:t>
      </w:r>
      <w:r>
        <w:t xml:space="preserve"> körs nativt på Windows genom Internet Information Services och på Linux genom att använda mono eller ASP.NET Core, detta är dock inget som testats ännu.</w:t>
      </w:r>
    </w:p>
    <w:p w:rsidR="007E4E83" w:rsidRDefault="007E4E83" w:rsidP="00B70ABE">
      <w:pPr>
        <w:pStyle w:val="Brdtext"/>
      </w:pPr>
      <w:r>
        <w:t>Backend kompileras enklast med Visual Studio vilken finns att tillgå i en community edition.</w:t>
      </w:r>
    </w:p>
    <w:p w:rsidR="009F6098" w:rsidRDefault="007E4E83" w:rsidP="00B70ABE">
      <w:pPr>
        <w:pStyle w:val="Brdtext"/>
      </w:pPr>
      <w:r>
        <w:t xml:space="preserve">Admin och Client använder ramverket React och filformatet .jsx. Stilfiler använder less för dynamisk CSS. Dessa filer behöver alltså kompileras innan driftsättning. Dessutom är källkoden </w:t>
      </w:r>
      <w:r w:rsidR="00352B58">
        <w:t>programmerad med EcmaScript 2015 och bör</w:t>
      </w:r>
      <w:r>
        <w:t xml:space="preserve"> därför transpileras till EcmaScript 5 innan driftsättning där äldre browsers som Microsoft Internet Explorer förekommer. I framtiden kan detta steg hoppas över för att köra applikationen nativt, men innan dess behöver EcmaScript 2015 implementeras av alla webbläsare.</w:t>
      </w:r>
      <w:r>
        <w:br/>
        <w:t>Client och admin använder till detta byggsystemet grunt. Grunt kompilerar, transpilerar, packar och minifierar samtliga källkodsfiler för driftsättning.</w:t>
      </w:r>
    </w:p>
    <w:p w:rsidR="009F6098" w:rsidRDefault="009F6098">
      <w:pPr>
        <w:tabs>
          <w:tab w:val="clear" w:pos="0"/>
          <w:tab w:val="clear" w:pos="567"/>
          <w:tab w:val="clear" w:pos="1276"/>
          <w:tab w:val="clear" w:pos="2552"/>
          <w:tab w:val="clear" w:pos="3828"/>
          <w:tab w:val="clear" w:pos="5103"/>
          <w:tab w:val="clear" w:pos="6379"/>
          <w:tab w:val="clear" w:pos="8364"/>
        </w:tabs>
        <w:sectPr w:rsidR="009F6098" w:rsidSect="009F6098">
          <w:headerReference w:type="even" r:id="rId9"/>
          <w:headerReference w:type="default" r:id="rId10"/>
          <w:footerReference w:type="even" r:id="rId11"/>
          <w:footerReference w:type="default" r:id="rId12"/>
          <w:headerReference w:type="first" r:id="rId13"/>
          <w:footerReference w:type="first" r:id="rId14"/>
          <w:pgSz w:w="11907" w:h="16840" w:code="9"/>
          <w:pgMar w:top="567" w:right="1701" w:bottom="2693" w:left="1701" w:header="737" w:footer="624" w:gutter="0"/>
          <w:cols w:space="720"/>
          <w:titlePg/>
        </w:sectPr>
      </w:pPr>
      <w:r>
        <w:br w:type="page"/>
      </w:r>
    </w:p>
    <w:p w:rsidR="00FF1362" w:rsidRDefault="00EE3F70" w:rsidP="00087051">
      <w:pPr>
        <w:pStyle w:val="Rubrik1"/>
      </w:pPr>
      <w:r>
        <w:rPr>
          <w:noProof/>
          <w:lang w:eastAsia="ja-JP"/>
        </w:rPr>
        <w:lastRenderedPageBreak/>
        <mc:AlternateContent>
          <mc:Choice Requires="wpc">
            <w:drawing>
              <wp:anchor distT="0" distB="0" distL="114300" distR="114300" simplePos="0" relativeHeight="251658240" behindDoc="0" locked="0" layoutInCell="1" allowOverlap="1" wp14:anchorId="7A85A0D5" wp14:editId="73780476">
                <wp:simplePos x="0" y="0"/>
                <wp:positionH relativeFrom="margin">
                  <wp:align>right</wp:align>
                </wp:positionH>
                <wp:positionV relativeFrom="paragraph">
                  <wp:posOffset>385445</wp:posOffset>
                </wp:positionV>
                <wp:extent cx="9773920" cy="4598035"/>
                <wp:effectExtent l="0" t="0" r="0" b="0"/>
                <wp:wrapSquare wrapText="bothSides"/>
                <wp:docPr id="15" name="Arbetsyta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1" name="Rektangel med rundade hörn 91"/>
                        <wps:cNvSpPr/>
                        <wps:spPr>
                          <a:xfrm>
                            <a:off x="6935523" y="1835379"/>
                            <a:ext cx="2768151" cy="252984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A0499" w:rsidRDefault="009A0499" w:rsidP="009A0499">
                              <w:pPr>
                                <w:pStyle w:val="Normalwebb"/>
                                <w:tabs>
                                  <w:tab w:val="left" w:pos="1276"/>
                                  <w:tab w:val="left" w:pos="2552"/>
                                  <w:tab w:val="left" w:pos="3828"/>
                                  <w:tab w:val="left" w:pos="6379"/>
                                  <w:tab w:val="right" w:pos="8364"/>
                                </w:tabs>
                                <w:spacing w:before="0" w:beforeAutospacing="0" w:after="0" w:afterAutospacing="0"/>
                                <w:jc w:val="right"/>
                              </w:pPr>
                              <w:r>
                                <w:rPr>
                                  <w:rFonts w:ascii="Arial" w:eastAsia="Times New Roman" w:hAnsi="Arial"/>
                                  <w:sz w:val="20"/>
                                  <w:szCs w:val="20"/>
                                </w:rPr>
                                <w:t>Hajk2-admin-x.x.x.js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ktangel med rundade hörn 89"/>
                        <wps:cNvSpPr/>
                        <wps:spPr>
                          <a:xfrm>
                            <a:off x="206594" y="1876097"/>
                            <a:ext cx="2386833" cy="253036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A0499" w:rsidRDefault="009A0499" w:rsidP="009A0499">
                              <w:pPr>
                                <w:jc w:val="right"/>
                              </w:pPr>
                              <w:r>
                                <w:t>Hajk2-x.x.x.js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lternativ process 22"/>
                        <wps:cNvSpPr/>
                        <wps:spPr>
                          <a:xfrm>
                            <a:off x="206594" y="687640"/>
                            <a:ext cx="1111469" cy="447474"/>
                          </a:xfrm>
                          <a:prstGeom prst="flowChartAlternateProcess">
                            <a:avLst/>
                          </a:prstGeom>
                        </wps:spPr>
                        <wps:style>
                          <a:lnRef idx="0">
                            <a:schemeClr val="accent1"/>
                          </a:lnRef>
                          <a:fillRef idx="3">
                            <a:schemeClr val="accent1"/>
                          </a:fillRef>
                          <a:effectRef idx="3">
                            <a:schemeClr val="accent1"/>
                          </a:effectRef>
                          <a:fontRef idx="minor">
                            <a:schemeClr val="lt1"/>
                          </a:fontRef>
                        </wps:style>
                        <wps:txbx>
                          <w:txbxContent>
                            <w:p w:rsidR="00D75882" w:rsidRDefault="00D75882" w:rsidP="00D75882">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Alternativ process 52"/>
                        <wps:cNvSpPr/>
                        <wps:spPr>
                          <a:xfrm>
                            <a:off x="7148789" y="688074"/>
                            <a:ext cx="1111250" cy="447040"/>
                          </a:xfrm>
                          <a:prstGeom prst="flowChartAlternateProcess">
                            <a:avLst/>
                          </a:prstGeom>
                        </wps:spPr>
                        <wps:style>
                          <a:lnRef idx="0">
                            <a:schemeClr val="accent1"/>
                          </a:lnRef>
                          <a:fillRef idx="3">
                            <a:schemeClr val="accent1"/>
                          </a:fillRef>
                          <a:effectRef idx="3">
                            <a:schemeClr val="accent1"/>
                          </a:effectRef>
                          <a:fontRef idx="minor">
                            <a:schemeClr val="lt1"/>
                          </a:fontRef>
                        </wps:style>
                        <wps:txbx>
                          <w:txbxContent>
                            <w:p w:rsidR="00D75882" w:rsidRDefault="00D75882" w:rsidP="00D7588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Admin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Alternativ process 53"/>
                        <wps:cNvSpPr/>
                        <wps:spPr>
                          <a:xfrm>
                            <a:off x="4454963" y="700263"/>
                            <a:ext cx="1111250" cy="447040"/>
                          </a:xfrm>
                          <a:prstGeom prst="flowChartAlternateProcess">
                            <a:avLst/>
                          </a:prstGeom>
                        </wps:spPr>
                        <wps:style>
                          <a:lnRef idx="0">
                            <a:schemeClr val="accent1"/>
                          </a:lnRef>
                          <a:fillRef idx="3">
                            <a:schemeClr val="accent1"/>
                          </a:fillRef>
                          <a:effectRef idx="3">
                            <a:schemeClr val="accent1"/>
                          </a:effectRef>
                          <a:fontRef idx="minor">
                            <a:schemeClr val="lt1"/>
                          </a:fontRef>
                        </wps:style>
                        <wps:txbx>
                          <w:txbxContent>
                            <w:p w:rsidR="00D75882" w:rsidRDefault="00D75882" w:rsidP="00D7588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Flersidigt dokument 25"/>
                        <wps:cNvSpPr/>
                        <wps:spPr>
                          <a:xfrm>
                            <a:off x="2490953" y="299545"/>
                            <a:ext cx="1182413" cy="1245476"/>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5882" w:rsidRPr="00D75882" w:rsidRDefault="00D75882" w:rsidP="00D75882">
                              <w:pPr>
                                <w:jc w:val="center"/>
                                <w:rPr>
                                  <w:lang w:val="en-US"/>
                                </w:rPr>
                              </w:pPr>
                              <w:r w:rsidRPr="00D75882">
                                <w:rPr>
                                  <w:lang w:val="en-US"/>
                                </w:rPr>
                                <w:t>App_Data</w:t>
                              </w:r>
                              <w:r w:rsidRPr="00D75882">
                                <w:rPr>
                                  <w:lang w:val="en-US"/>
                                </w:rPr>
                                <w:br/>
                                <w:t>layers.json</w:t>
                              </w:r>
                            </w:p>
                            <w:p w:rsidR="00D75882" w:rsidRPr="00D75882" w:rsidRDefault="00D75882" w:rsidP="00D75882">
                              <w:pPr>
                                <w:jc w:val="center"/>
                                <w:rPr>
                                  <w:lang w:val="en-US"/>
                                </w:rPr>
                              </w:pPr>
                              <w:r w:rsidRPr="00D75882">
                                <w:rPr>
                                  <w:lang w:val="en-US"/>
                                </w:rPr>
                                <w:t>map_1.json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ak pil 61"/>
                        <wps:cNvCnPr>
                          <a:stCxn id="52" idx="1"/>
                          <a:endCxn id="53" idx="3"/>
                        </wps:cNvCnPr>
                        <wps:spPr>
                          <a:xfrm flipH="1">
                            <a:off x="5566213" y="911594"/>
                            <a:ext cx="1582576" cy="121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Rak pil 62"/>
                        <wps:cNvCnPr>
                          <a:stCxn id="53" idx="1"/>
                          <a:endCxn id="25" idx="3"/>
                        </wps:cNvCnPr>
                        <wps:spPr>
                          <a:xfrm flipH="1" flipV="1">
                            <a:off x="3673366" y="922283"/>
                            <a:ext cx="781597" cy="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Rak pil 63"/>
                        <wps:cNvCnPr>
                          <a:stCxn id="25" idx="1"/>
                          <a:endCxn id="22" idx="3"/>
                        </wps:cNvCnPr>
                        <wps:spPr>
                          <a:xfrm flipH="1" flipV="1">
                            <a:off x="1318063" y="911377"/>
                            <a:ext cx="1172890" cy="109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Vinklad  66"/>
                        <wps:cNvCnPr>
                          <a:stCxn id="22" idx="2"/>
                          <a:endCxn id="53" idx="2"/>
                        </wps:cNvCnPr>
                        <wps:spPr>
                          <a:xfrm rot="16200000" flipH="1">
                            <a:off x="2880364" y="-982922"/>
                            <a:ext cx="12189" cy="4248259"/>
                          </a:xfrm>
                          <a:prstGeom prst="bentConnector3">
                            <a:avLst>
                              <a:gd name="adj1" fmla="val 3786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Ellips 73"/>
                        <wps:cNvSpPr/>
                        <wps:spPr>
                          <a:xfrm>
                            <a:off x="315663" y="3616883"/>
                            <a:ext cx="1229360" cy="6934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Open Layers 3</w:t>
                              </w:r>
                            </w:p>
                            <w:p w:rsidR="007A1AD9" w:rsidRDefault="007A1AD9" w:rsidP="007A1AD9">
                              <w:pPr>
                                <w:pStyle w:val="Normalwebb"/>
                                <w:tabs>
                                  <w:tab w:val="left" w:pos="1276"/>
                                  <w:tab w:val="left" w:pos="2552"/>
                                  <w:tab w:val="left" w:pos="3828"/>
                                  <w:tab w:val="left" w:pos="6379"/>
                                  <w:tab w:val="right" w:pos="8364"/>
                                </w:tabs>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Ellips 74"/>
                        <wps:cNvSpPr/>
                        <wps:spPr>
                          <a:xfrm>
                            <a:off x="353982" y="2822029"/>
                            <a:ext cx="1160070" cy="60697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Backbone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Ellips 77"/>
                        <wps:cNvSpPr/>
                        <wps:spPr>
                          <a:xfrm>
                            <a:off x="353982" y="1993034"/>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React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Ellips 78"/>
                        <wps:cNvSpPr/>
                        <wps:spPr>
                          <a:xfrm>
                            <a:off x="7124709" y="1947591"/>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React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Flersidigt dokument 80"/>
                        <wps:cNvSpPr/>
                        <wps:spPr>
                          <a:xfrm>
                            <a:off x="5760993" y="1174532"/>
                            <a:ext cx="845784" cy="890753"/>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lang w:val="en-US"/>
                                </w:rPr>
                              </w:pPr>
                              <w:r>
                                <w:rPr>
                                  <w:rFonts w:ascii="Arial" w:eastAsia="Times New Roman" w:hAnsi="Arial"/>
                                  <w:sz w:val="20"/>
                                  <w:szCs w:val="20"/>
                                  <w:lang w:val="en-US"/>
                                </w:rPr>
                                <w:t>Upload</w:t>
                              </w:r>
                            </w:p>
                            <w:p w:rsidR="007A1AD9" w:rsidRP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rPr>
                                  <w:lang w:val="en-US"/>
                                </w:rPr>
                              </w:pPr>
                              <w:r>
                                <w:rPr>
                                  <w:rFonts w:ascii="Arial" w:eastAsia="Times New Roman" w:hAnsi="Arial"/>
                                  <w:sz w:val="20"/>
                                  <w:szCs w:val="20"/>
                                  <w:lang w:val="en-US"/>
                                </w:rPr>
                                <w:t>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Vinklad  82"/>
                        <wps:cNvCnPr>
                          <a:stCxn id="53" idx="0"/>
                          <a:endCxn id="80" idx="0"/>
                        </wps:cNvCnPr>
                        <wps:spPr>
                          <a:xfrm rot="16200000" flipH="1">
                            <a:off x="5389195" y="321655"/>
                            <a:ext cx="474269" cy="1231484"/>
                          </a:xfrm>
                          <a:prstGeom prst="bentConnector3">
                            <a:avLst>
                              <a:gd name="adj1" fmla="val -482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Ellips 83"/>
                        <wps:cNvSpPr/>
                        <wps:spPr>
                          <a:xfrm>
                            <a:off x="7124709" y="2798380"/>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Backbone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Rak pil 84"/>
                        <wps:cNvCnPr>
                          <a:stCxn id="77" idx="4"/>
                          <a:endCxn id="74" idx="0"/>
                        </wps:cNvCnPr>
                        <wps:spPr>
                          <a:xfrm>
                            <a:off x="933737" y="2599459"/>
                            <a:ext cx="280" cy="2225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Rak pil 85"/>
                        <wps:cNvCnPr>
                          <a:stCxn id="74" idx="4"/>
                          <a:endCxn id="73" idx="0"/>
                        </wps:cNvCnPr>
                        <wps:spPr>
                          <a:xfrm flipH="1">
                            <a:off x="930343" y="3429003"/>
                            <a:ext cx="3674" cy="187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Rak pil 87"/>
                        <wps:cNvCnPr>
                          <a:stCxn id="78" idx="4"/>
                          <a:endCxn id="83" idx="0"/>
                        </wps:cNvCnPr>
                        <wps:spPr>
                          <a:xfrm>
                            <a:off x="7704464" y="2554016"/>
                            <a:ext cx="0" cy="2443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 name="Textruta 97"/>
                        <wps:cNvSpPr txBox="1"/>
                        <wps:spPr>
                          <a:xfrm>
                            <a:off x="914399" y="1387365"/>
                            <a:ext cx="775335"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0499" w:rsidRPr="009A0499" w:rsidRDefault="009A0499">
                              <w:pPr>
                                <w:rPr>
                                  <w:lang w:val="en-US"/>
                                </w:rPr>
                              </w:pPr>
                              <w:r w:rsidRPr="009A0499">
                                <w:rPr>
                                  <w:lang w:val="en-US"/>
                                </w:rPr>
                                <w:t xml:space="preserve">REST-API </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98" name="Textruta 97"/>
                        <wps:cNvSpPr txBox="1"/>
                        <wps:spPr>
                          <a:xfrm>
                            <a:off x="1576291" y="687641"/>
                            <a:ext cx="528320"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0499" w:rsidRDefault="009A0499"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rPr>
                                <w:t>JSON</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99" name="Textruta 97"/>
                        <wps:cNvSpPr txBox="1"/>
                        <wps:spPr>
                          <a:xfrm>
                            <a:off x="4972717" y="243062"/>
                            <a:ext cx="824865"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0499" w:rsidRDefault="009A0499"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File access </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00" name="Textruta 97"/>
                        <wps:cNvSpPr txBox="1"/>
                        <wps:spPr>
                          <a:xfrm>
                            <a:off x="4026786" y="408709"/>
                            <a:ext cx="709930" cy="244475"/>
                          </a:xfrm>
                          <a:prstGeom prst="rect">
                            <a:avLst/>
                          </a:prstGeom>
                          <a:ln/>
                        </wps:spPr>
                        <wps:style>
                          <a:lnRef idx="2">
                            <a:schemeClr val="dk1"/>
                          </a:lnRef>
                          <a:fillRef idx="1">
                            <a:schemeClr val="lt1"/>
                          </a:fillRef>
                          <a:effectRef idx="0">
                            <a:schemeClr val="dk1"/>
                          </a:effectRef>
                          <a:fontRef idx="minor">
                            <a:schemeClr val="dk1"/>
                          </a:fontRef>
                        </wps:style>
                        <wps:txbx>
                          <w:txbxContent>
                            <w:p w:rsidR="009A0499" w:rsidRDefault="009A0499"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w:t>
                              </w:r>
                              <w:r w:rsidR="00073CE3">
                                <w:rPr>
                                  <w:rFonts w:ascii="Arial" w:eastAsia="Times New Roman" w:hAnsi="Arial"/>
                                  <w:sz w:val="20"/>
                                  <w:szCs w:val="20"/>
                                  <w:lang w:val="en-US"/>
                                </w:rPr>
                                <w:t>NET</w:t>
                              </w:r>
                              <w:r>
                                <w:rPr>
                                  <w:rFonts w:ascii="Arial" w:eastAsia="Times New Roman" w:hAnsi="Arial"/>
                                  <w:sz w:val="20"/>
                                  <w:szCs w:val="20"/>
                                  <w:lang w:val="en-US"/>
                                </w:rPr>
                                <w:t xml:space="preserve"> 4.5 </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01" name="Textruta 97"/>
                        <wps:cNvSpPr txBox="1"/>
                        <wps:spPr>
                          <a:xfrm>
                            <a:off x="1725020" y="2048213"/>
                            <a:ext cx="660400" cy="244475"/>
                          </a:xfrm>
                          <a:prstGeom prst="rect">
                            <a:avLst/>
                          </a:prstGeom>
                          <a:ln/>
                        </wps:spPr>
                        <wps:style>
                          <a:lnRef idx="2">
                            <a:schemeClr val="dk1"/>
                          </a:lnRef>
                          <a:fillRef idx="1">
                            <a:schemeClr val="lt1"/>
                          </a:fillRef>
                          <a:effectRef idx="0">
                            <a:schemeClr val="dk1"/>
                          </a:effectRef>
                          <a:fontRef idx="minor">
                            <a:schemeClr val="dk1"/>
                          </a:fontRef>
                        </wps:style>
                        <wps:txbx>
                          <w:txbxContent>
                            <w:p w:rsidR="009A0499" w:rsidRDefault="00073CE3"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ES2015</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02" name="Textruta 97"/>
                        <wps:cNvSpPr txBox="1"/>
                        <wps:spPr>
                          <a:xfrm>
                            <a:off x="8795856" y="1985151"/>
                            <a:ext cx="660400" cy="244475"/>
                          </a:xfrm>
                          <a:prstGeom prst="rect">
                            <a:avLst/>
                          </a:prstGeom>
                          <a:ln/>
                        </wps:spPr>
                        <wps:style>
                          <a:lnRef idx="2">
                            <a:schemeClr val="dk1"/>
                          </a:lnRef>
                          <a:fillRef idx="1">
                            <a:schemeClr val="lt1"/>
                          </a:fillRef>
                          <a:effectRef idx="0">
                            <a:schemeClr val="dk1"/>
                          </a:effectRef>
                          <a:fontRef idx="minor">
                            <a:schemeClr val="dk1"/>
                          </a:fontRef>
                        </wps:style>
                        <wps:txbx>
                          <w:txbxContent>
                            <w:p w:rsidR="009A0499" w:rsidRDefault="00073CE3"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ES2015</w:t>
                              </w:r>
                              <w:r w:rsidR="009A0499">
                                <w:rPr>
                                  <w:rFonts w:ascii="Arial" w:eastAsia="Times New Roman" w:hAnsi="Arial"/>
                                  <w:sz w:val="20"/>
                                  <w:szCs w:val="20"/>
                                  <w:lang w:val="en-US"/>
                                </w:rPr>
                                <w:t xml:space="preserve"> </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03" name="Textruta 97"/>
                        <wps:cNvSpPr txBox="1"/>
                        <wps:spPr>
                          <a:xfrm>
                            <a:off x="6383732" y="687640"/>
                            <a:ext cx="775335"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3CE3" w:rsidRDefault="00073CE3" w:rsidP="00073CE3">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REST-API </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257" name="Textruta 97"/>
                        <wps:cNvSpPr txBox="1"/>
                        <wps:spPr>
                          <a:xfrm>
                            <a:off x="3640531" y="936636"/>
                            <a:ext cx="824865"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3FE4" w:rsidRDefault="00DC3FE4" w:rsidP="00DC3FE4">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File access </w:t>
                              </w:r>
                            </w:p>
                          </w:txbxContent>
                        </wps:txbx>
                        <wps:bodyPr rot="0" spcFirstLastPara="0" vert="horz" wrap="non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7A85A0D5" id="Arbetsyta 15" o:spid="_x0000_s1026" editas="canvas" style="position:absolute;margin-left:718.4pt;margin-top:30.35pt;width:769.6pt;height:362.05pt;z-index:251658240;mso-position-horizontal:right;mso-position-horizontal-relative:margin" coordsize="97739,45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7739;height:45980;visibility:visible;mso-wrap-style:square">
                  <v:fill o:detectmouseclick="t"/>
                  <v:path o:connecttype="none"/>
                </v:shape>
                <v:roundrect id="Rektangel med rundade hörn 91" o:spid="_x0000_s1028" style="position:absolute;left:69355;top:18353;width:27681;height:252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VMu8UA&#10;AADbAAAADwAAAGRycy9kb3ducmV2LnhtbESPQWuDQBSE74X+h+UVemvWBFqszRokpBB6qzGF3h7u&#10;i4ruW3E3avLrs4VCjsPMfMOsN7PpxEiDaywrWC4iEMSl1Q1XCorD50sMwnlkjZ1lUnAhB5v08WGN&#10;ibYTf9OY+0oECLsEFdTe94mUrqzJoFvYnjh4JzsY9EEOldQDTgFuOrmKojdpsOGwUGNP25rKNj8b&#10;BWd7bX++jnF2Wh33l6zYvVaOfpV6fpqzDxCeZn8P/7f3WsH7Ev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lUy7xQAAANsAAAAPAAAAAAAAAAAAAAAAAJgCAABkcnMv&#10;ZG93bnJldi54bWxQSwUGAAAAAAQABAD1AAAAigMAAAAA&#10;" fillcolor="white [3212]" strokecolor="#243f60 [1604]" strokeweight="2pt">
                  <v:textbox>
                    <w:txbxContent>
                      <w:p w:rsidR="009A0499" w:rsidRDefault="009A0499" w:rsidP="009A0499">
                        <w:pPr>
                          <w:pStyle w:val="Normalwebb"/>
                          <w:tabs>
                            <w:tab w:val="left" w:pos="1276"/>
                            <w:tab w:val="left" w:pos="2552"/>
                            <w:tab w:val="left" w:pos="3828"/>
                            <w:tab w:val="left" w:pos="6379"/>
                            <w:tab w:val="right" w:pos="8364"/>
                          </w:tabs>
                          <w:spacing w:before="0" w:beforeAutospacing="0" w:after="0" w:afterAutospacing="0"/>
                          <w:jc w:val="right"/>
                        </w:pPr>
                        <w:r>
                          <w:rPr>
                            <w:rFonts w:ascii="Arial" w:eastAsia="Times New Roman" w:hAnsi="Arial"/>
                            <w:sz w:val="20"/>
                            <w:szCs w:val="20"/>
                          </w:rPr>
                          <w:t>Hajk2-admin-x.x.x.js</w:t>
                        </w:r>
                      </w:p>
                    </w:txbxContent>
                  </v:textbox>
                </v:roundrect>
                <v:roundrect id="Rektangel med rundade hörn 89" o:spid="_x0000_s1029" style="position:absolute;left:2065;top:18760;width:23869;height:253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rWYMIA&#10;AADbAAAADwAAAGRycy9kb3ducmV2LnhtbESPQYvCMBSE7wv+h/AEb2uqoNRqlCIK4k1XBW+P5tkW&#10;m5fSRK3+eiMIexxm5htmtmhNJe7UuNKygkE/AkGcWV1yruDwt/6NQTiPrLGyTAqe5GAx7/zMMNH2&#10;wTu6730uAoRdggoK7+tESpcVZND1bU0cvIttDPogm1zqBh8Bbio5jKKxNFhyWCiwpmVB2XV/Mwpu&#10;9nU9bY9xehkeN8/0sBrljs5K9bptOgXhqfX/4W97oxXEE/h8CT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OtZgwgAAANsAAAAPAAAAAAAAAAAAAAAAAJgCAABkcnMvZG93&#10;bnJldi54bWxQSwUGAAAAAAQABAD1AAAAhwMAAAAA&#10;" fillcolor="white [3212]" strokecolor="#243f60 [1604]" strokeweight="2pt">
                  <v:textbox>
                    <w:txbxContent>
                      <w:p w:rsidR="009A0499" w:rsidRDefault="009A0499" w:rsidP="009A0499">
                        <w:pPr>
                          <w:jc w:val="right"/>
                        </w:pPr>
                        <w:r>
                          <w:t>Hajk2-x.x.x.js</w:t>
                        </w:r>
                      </w:p>
                    </w:txbxContent>
                  </v:textbox>
                </v:round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iv process 22" o:spid="_x0000_s1030" type="#_x0000_t176" style="position:absolute;left:2065;top:6876;width:11115;height:4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D4A8MA&#10;AADbAAAADwAAAGRycy9kb3ducmV2LnhtbESP3WoCMRCF74W+Q5iCd5p0BZGtUWqhtYII2tLeTjfT&#10;7OJmsiSprm9vhEIvD+fn48yXvWvFiUJsPGt4GCsQxJU3DVsNH+8voxmImJANtp5Jw4UiLBd3gzmW&#10;xp95T6dDsiKPcCxRQ51SV0oZq5ocxrHviLP344PDlGWw0gQ853HXykKpqXTYcCbU2NFzTdXx8Osy&#10;pJhYpb6/tnazWq8/Z/uwe50GrYf3/dMjiER9+g//td+MhqKA25f8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D4A8MAAADbAAAADwAAAAAAAAAAAAAAAACYAgAAZHJzL2Rv&#10;d25yZXYueG1sUEsFBgAAAAAEAAQA9QAAAIgDAAAAAA==&#10;" fillcolor="#254163 [1636]" stroked="f">
                  <v:fill color2="#4477b6 [3012]" rotate="t" angle="180" colors="0 #2c5d98;52429f #3c7bc7;1 #3a7ccb" focus="100%" type="gradient">
                    <o:fill v:ext="view" type="gradientUnscaled"/>
                  </v:fill>
                  <v:shadow on="t" color="black" opacity="22937f" origin=",.5" offset="0,.63889mm"/>
                  <v:textbox>
                    <w:txbxContent>
                      <w:p w:rsidR="00D75882" w:rsidRDefault="00D75882" w:rsidP="00D75882">
                        <w:pPr>
                          <w:jc w:val="center"/>
                        </w:pPr>
                        <w:proofErr w:type="spellStart"/>
                        <w:r>
                          <w:t>Client</w:t>
                        </w:r>
                        <w:proofErr w:type="spellEnd"/>
                      </w:p>
                    </w:txbxContent>
                  </v:textbox>
                </v:shape>
                <v:shape id="Alternativ process 52" o:spid="_x0000_s1031" type="#_x0000_t176" style="position:absolute;left:71487;top:6880;width:11113;height:4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aLfsQA&#10;AADbAAAADwAAAGRycy9kb3ducmV2LnhtbESP3WoCMRCF7wt9hzCF3tXElYqsRtFCtYUiaEu9nW6m&#10;2cXNZElS3b69EQq9PJyfjzNb9K4VJwqx8axhOFAgiCtvGrYaPt6fHyYgYkI22HomDb8UYTG/vZlh&#10;afyZd3TaJyvyCMcSNdQpdaWUsarJYRz4jjh73z44TFkGK03Acx53rSyUGkuHDWdCjR091VQd9z8u&#10;Q4qRVerr8GZfV5vN52QXtutx0Pr+rl9OQSTq03/4r/1iNDwWcP2Sf4C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mi37EAAAA2wAAAA8AAAAAAAAAAAAAAAAAmAIAAGRycy9k&#10;b3ducmV2LnhtbFBLBQYAAAAABAAEAPUAAACJAwAAAAA=&#10;" fillcolor="#254163 [1636]" stroked="f">
                  <v:fill color2="#4477b6 [3012]" rotate="t" angle="180" colors="0 #2c5d98;52429f #3c7bc7;1 #3a7ccb" focus="100%" type="gradient">
                    <o:fill v:ext="view" type="gradientUnscaled"/>
                  </v:fill>
                  <v:shadow on="t" color="black" opacity="22937f" origin=",.5" offset="0,.63889mm"/>
                  <v:textbox>
                    <w:txbxContent>
                      <w:p w:rsidR="00D75882" w:rsidRDefault="00D75882" w:rsidP="00D7588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Admin</w:t>
                        </w:r>
                        <w:proofErr w:type="spellEnd"/>
                      </w:p>
                    </w:txbxContent>
                  </v:textbox>
                </v:shape>
                <v:shape id="Alternativ process 53" o:spid="_x0000_s1032" type="#_x0000_t176" style="position:absolute;left:44549;top:7002;width:11113;height:4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ou5cQA&#10;AADbAAAADwAAAGRycy9kb3ducmV2LnhtbESPW2sCMRCF3wv9D2EKfatJFUW2RmkLXgpF8EJ9HTfT&#10;7NLNZElS3f57IxR8PJzLx5nMOteIE4VYe9bw3FMgiEtvarYa9rv50xhETMgGG8+k4Y8izKb3dxMs&#10;jD/zhk7bZEUe4VighiqltpAylhU5jD3fEmfv2weHKctgpQl4zuOukX2lRtJhzZlQYUvvFZU/21+X&#10;If2BVep4+LQfb8vl13gT1otR0PrxoXt9AZGoS7fwf3tlNAwHcP2Sf4Cc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qLuXEAAAA2wAAAA8AAAAAAAAAAAAAAAAAmAIAAGRycy9k&#10;b3ducmV2LnhtbFBLBQYAAAAABAAEAPUAAACJAwAAAAA=&#10;" fillcolor="#254163 [1636]" stroked="f">
                  <v:fill color2="#4477b6 [3012]" rotate="t" angle="180" colors="0 #2c5d98;52429f #3c7bc7;1 #3a7ccb" focus="100%" type="gradient">
                    <o:fill v:ext="view" type="gradientUnscaled"/>
                  </v:fill>
                  <v:shadow on="t" color="black" opacity="22937f" origin=",.5" offset="0,.63889mm"/>
                  <v:textbox>
                    <w:txbxContent>
                      <w:p w:rsidR="00D75882" w:rsidRDefault="00D75882" w:rsidP="00D7588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Backend</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ersidigt dokument 25" o:spid="_x0000_s1033" type="#_x0000_t115" style="position:absolute;left:24909;top:2995;width:11824;height:124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8j0sUA&#10;AADbAAAADwAAAGRycy9kb3ducmV2LnhtbESPT2vCQBTE74LfYXkFb7qpoGjqKuIfGnoRrdDrI/ua&#10;Tc2+jdmtSfvpu4LQ4zAzv2EWq85W4kaNLx0reB4lIIhzp0suFJzf98MZCB+QNVaOScEPeVgt+70F&#10;ptq1fKTbKRQiQtinqMCEUKdS+tyQRT9yNXH0Pl1jMUTZFFI32Ea4reQ4SabSYslxwWBNG0P55fRt&#10;FRQfW8NZdciu+nd3pq/5Wzt/nSo1eOrWLyACdeE//GhnWsF4Avcv8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LyPSxQAAANsAAAAPAAAAAAAAAAAAAAAAAJgCAABkcnMv&#10;ZG93bnJldi54bWxQSwUGAAAAAAQABAD1AAAAigMAAAAA&#10;" fillcolor="#4f81bd [3204]" strokecolor="#243f60 [1604]" strokeweight="2pt">
                  <v:textbox>
                    <w:txbxContent>
                      <w:p w:rsidR="00D75882" w:rsidRPr="00D75882" w:rsidRDefault="00D75882" w:rsidP="00D75882">
                        <w:pPr>
                          <w:jc w:val="center"/>
                          <w:rPr>
                            <w:lang w:val="en-US"/>
                          </w:rPr>
                        </w:pPr>
                        <w:proofErr w:type="spellStart"/>
                        <w:r w:rsidRPr="00D75882">
                          <w:rPr>
                            <w:lang w:val="en-US"/>
                          </w:rPr>
                          <w:t>App_Data</w:t>
                        </w:r>
                        <w:proofErr w:type="spellEnd"/>
                        <w:r w:rsidRPr="00D75882">
                          <w:rPr>
                            <w:lang w:val="en-US"/>
                          </w:rPr>
                          <w:br/>
                        </w:r>
                        <w:proofErr w:type="spellStart"/>
                        <w:r w:rsidRPr="00D75882">
                          <w:rPr>
                            <w:lang w:val="en-US"/>
                          </w:rPr>
                          <w:t>layers.json</w:t>
                        </w:r>
                        <w:proofErr w:type="spellEnd"/>
                      </w:p>
                      <w:p w:rsidR="00D75882" w:rsidRPr="00D75882" w:rsidRDefault="00D75882" w:rsidP="00D75882">
                        <w:pPr>
                          <w:jc w:val="center"/>
                          <w:rPr>
                            <w:lang w:val="en-US"/>
                          </w:rPr>
                        </w:pPr>
                        <w:r w:rsidRPr="00D75882">
                          <w:rPr>
                            <w:lang w:val="en-US"/>
                          </w:rPr>
                          <w:t>map_1.json</w:t>
                        </w:r>
                      </w:p>
                    </w:txbxContent>
                  </v:textbox>
                </v:shape>
                <v:shapetype id="_x0000_t32" coordsize="21600,21600" o:spt="32" o:oned="t" path="m,l21600,21600e" filled="f">
                  <v:path arrowok="t" fillok="f" o:connecttype="none"/>
                  <o:lock v:ext="edit" shapetype="t"/>
                </v:shapetype>
                <v:shape id="Rak pil 61" o:spid="_x0000_s1034" type="#_x0000_t32" style="position:absolute;left:55662;top:9115;width:15825;height:1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TqYsMAAADbAAAADwAAAGRycy9kb3ducmV2LnhtbESPQUsDMRSE7wX/Q3iCt262SqNsmxYR&#10;FOnNbvH83LxuFjcva5K22/56Iwg9DjPzDbNcj64XRwqx86xhVpQgiBtvOm417OrX6ROImJAN9p5J&#10;w5kirFc3kyVWxp/4g47b1IoM4VihBpvSUEkZG0sOY+EH4uztfXCYsgytNAFPGe56eV+WSjrsOC9Y&#10;HOjFUvO9PTgNX/WPmVtVm0148EqdL5+Pm8Ob1ne34/MCRKIxXcP/7XejQc3g70v+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k6mLDAAAA2wAAAA8AAAAAAAAAAAAA&#10;AAAAoQIAAGRycy9kb3ducmV2LnhtbFBLBQYAAAAABAAEAPkAAACRAwAAAAA=&#10;" strokecolor="#4579b8 [3044]">
                  <v:stroke endarrow="block"/>
                </v:shape>
                <v:shape id="Rak pil 62" o:spid="_x0000_s1035" type="#_x0000_t32" style="position:absolute;left:36733;top:9222;width:7816;height: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xwY8QAAADbAAAADwAAAGRycy9kb3ducmV2LnhtbESPQWvCQBSE74X+h+UVvNVNPQSJriK2&#10;iggejP6AR/aZRLNv0901Rn99tyB4HGbmG2Y6700jOnK+tqzga5iAIC6srrlUcDysPscgfEDW2Fgm&#10;BXfyMJ+9v00x0/bGe+ryUIoIYZ+hgiqENpPSFxUZ9EPbEkfvZJ3BEKUrpXZ4i3DTyFGSpNJgzXGh&#10;wpaWFRWX/GoUdC5d75Kf/Lvd6nF+safzfvf7UGrw0S8mIAL14RV+tjdaQTqC/y/x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bHBjxAAAANsAAAAPAAAAAAAAAAAA&#10;AAAAAKECAABkcnMvZG93bnJldi54bWxQSwUGAAAAAAQABAD5AAAAkgMAAAAA&#10;" strokecolor="#4579b8 [3044]">
                  <v:stroke endarrow="block"/>
                </v:shape>
                <v:shape id="Rak pil 63" o:spid="_x0000_s1036" type="#_x0000_t32" style="position:absolute;left:13180;top:9113;width:11729;height:1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DV+MUAAADbAAAADwAAAGRycy9kb3ducmV2LnhtbESP0WrCQBRE3wX/YblC33RjC0FS11C0&#10;llLwwdgPuGSvSZrs3bi7xrRf3y0UfBxm5gyzzkfTiYGcbywrWC4SEMSl1Q1XCj5P+/kKhA/IGjvL&#10;pOCbPOSb6WSNmbY3PtJQhEpECPsMFdQh9JmUvqzJoF/Ynjh6Z+sMhihdJbXDW4SbTj4mSSoNNhwX&#10;auxpW1PZFlejYHDp2yF5LXb9h14VrT1/HQ+XH6UeZuPLM4hAY7iH/9vvWkH6BH9f4g+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iDV+MUAAADbAAAADwAAAAAAAAAA&#10;AAAAAAChAgAAZHJzL2Rvd25yZXYueG1sUEsFBgAAAAAEAAQA+QAAAJMDAAAAAA==&#10;"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inklad  66" o:spid="_x0000_s1037" type="#_x0000_t34" style="position:absolute;left:28803;top:-9829;width:122;height:4248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5IaMIAAADbAAAADwAAAGRycy9kb3ducmV2LnhtbESPQWvCQBSE74X+h+UVvDUbPYSSukoR&#10;BY821dDjI/uaBHffhuyapP56VxA8DjPzDbNcT9aIgXrfOlYwT1IQxJXTLdcKjj+79w8QPiBrNI5J&#10;wT95WK9eX5aYazfyNw1FqEWEsM9RQRNCl0vpq4Ys+sR1xNH7c73FEGVfS93jGOHWyEWaZtJiy3Gh&#10;wY42DVXn4mIV4K+RruiMme9OBx9seb6W6Vap2dv09Qki0BSe4Ud7rxVkGdy/xB8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5IaMIAAADbAAAADwAAAAAAAAAAAAAA&#10;AAChAgAAZHJzL2Rvd25yZXYueG1sUEsFBgAAAAAEAAQA+QAAAJADAAAAAA==&#10;" adj="817830" strokecolor="#4579b8 [3044]">
                  <v:stroke endarrow="block"/>
                </v:shape>
                <v:oval id="Ellips 73" o:spid="_x0000_s1038" style="position:absolute;left:3156;top:36168;width:12294;height:69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rbwMYA&#10;AADbAAAADwAAAGRycy9kb3ducmV2LnhtbESPT2vCQBTE74V+h+UVeim6USFKdBUVLII9tP5Be3tk&#10;X5Ng9m3MbjX207tCweMwM79hRpPGlOJMtSssK+i0IxDEqdUFZwq2m0VrAMJ5ZI2lZVJwJQeT8fPT&#10;CBNtL/xF57XPRICwS1BB7n2VSOnSnAy6tq2Ig/dja4M+yDqTusZLgJtSdqMolgYLDgs5VjTPKT2u&#10;f42C73gx4/hz9cYflUtnu3f8O+xPSr2+NNMhCE+Nf4T/20utoN+D+5fwA+T4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rbwMYAAADbAAAADwAAAAAAAAAAAAAAAACYAgAAZHJz&#10;L2Rvd25yZXYueG1sUEsFBgAAAAAEAAQA9QAAAIsDAAAAAA==&#10;" fillcolor="#4f81bd [3204]" strokecolor="#243f60 [1604]" strokeweight="2pt">
                  <v:textbo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proofErr w:type="spellStart"/>
                        <w:r>
                          <w:rPr>
                            <w:rFonts w:ascii="Arial" w:eastAsia="Times New Roman" w:hAnsi="Arial"/>
                            <w:sz w:val="20"/>
                            <w:szCs w:val="20"/>
                          </w:rPr>
                          <w:t>Open</w:t>
                        </w:r>
                        <w:proofErr w:type="spellEnd"/>
                        <w:r>
                          <w:rPr>
                            <w:rFonts w:ascii="Arial" w:eastAsia="Times New Roman" w:hAnsi="Arial"/>
                            <w:sz w:val="20"/>
                            <w:szCs w:val="20"/>
                          </w:rPr>
                          <w:t xml:space="preserve"> </w:t>
                        </w:r>
                        <w:proofErr w:type="spellStart"/>
                        <w:r>
                          <w:rPr>
                            <w:rFonts w:ascii="Arial" w:eastAsia="Times New Roman" w:hAnsi="Arial"/>
                            <w:sz w:val="20"/>
                            <w:szCs w:val="20"/>
                          </w:rPr>
                          <w:t>Layers</w:t>
                        </w:r>
                        <w:proofErr w:type="spellEnd"/>
                        <w:r>
                          <w:rPr>
                            <w:rFonts w:ascii="Arial" w:eastAsia="Times New Roman" w:hAnsi="Arial"/>
                            <w:sz w:val="20"/>
                            <w:szCs w:val="20"/>
                          </w:rPr>
                          <w:t xml:space="preserve"> 3</w:t>
                        </w:r>
                      </w:p>
                      <w:p w:rsidR="007A1AD9" w:rsidRDefault="007A1AD9" w:rsidP="007A1AD9">
                        <w:pPr>
                          <w:pStyle w:val="Normalwebb"/>
                          <w:tabs>
                            <w:tab w:val="left" w:pos="1276"/>
                            <w:tab w:val="left" w:pos="2552"/>
                            <w:tab w:val="left" w:pos="3828"/>
                            <w:tab w:val="left" w:pos="6379"/>
                            <w:tab w:val="right" w:pos="8364"/>
                          </w:tabs>
                          <w:spacing w:before="0" w:beforeAutospacing="0" w:after="0" w:afterAutospacing="0"/>
                        </w:pPr>
                      </w:p>
                    </w:txbxContent>
                  </v:textbox>
                </v:oval>
                <v:oval id="Ellips 74" o:spid="_x0000_s1039" style="position:absolute;left:3539;top:28220;width:11601;height:6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DtMYA&#10;AADbAAAADwAAAGRycy9kb3ducmV2LnhtbESPT2vCQBTE74V+h+UVeim6USRKdBUVLII9tP5Be3tk&#10;X5Ng9m3MbjX207tCweMwM79hRpPGlOJMtSssK+i0IxDEqdUFZwq2m0VrAMJ5ZI2lZVJwJQeT8fPT&#10;CBNtL/xF57XPRICwS1BB7n2VSOnSnAy6tq2Ig/dja4M+yDqTusZLgJtSdqMolgYLDgs5VjTPKT2u&#10;f42C73gx4/hz9cYflUtnu3f8O+xPSr2+NNMhCE+Nf4T/20utoN+D+5fwA+T4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NDtMYAAADbAAAADwAAAAAAAAAAAAAAAACYAgAAZHJz&#10;L2Rvd25yZXYueG1sUEsFBgAAAAAEAAQA9QAAAIsDAAAAAA==&#10;" fillcolor="#4f81bd [3204]" strokecolor="#243f60 [1604]" strokeweight="2pt">
                  <v:textbo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Backbone</w:t>
                        </w:r>
                        <w:proofErr w:type="spellEnd"/>
                      </w:p>
                    </w:txbxContent>
                  </v:textbox>
                </v:oval>
                <v:oval id="Ellips 77" o:spid="_x0000_s1040" style="position:absolute;left:3539;top:19930;width:11595;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Hdw8YA&#10;AADbAAAADwAAAGRycy9kb3ducmV2LnhtbESPT2vCQBTE70K/w/IKXopu9BAldZUqKIIeWv9gvT2y&#10;zyQ0+zZmV4399G6h4HGYmd8wo0ljSnGl2hWWFfS6EQji1OqCMwW77bwzBOE8ssbSMim4k4PJ+KU1&#10;wkTbG3/RdeMzESDsElSQe18lUro0J4Ouayvi4J1sbdAHWWdS13gLcFPKfhTF0mDBYSHHimY5pT+b&#10;i1FwjOdTjj9Xb7yuXDrdL/D3+3BWqv3afLyD8NT4Z/i/vdQKBgP4+xJ+gB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Hdw8YAAADbAAAADwAAAAAAAAAAAAAAAACYAgAAZHJz&#10;L2Rvd25yZXYueG1sUEsFBgAAAAAEAAQA9QAAAIsDAAAAAA==&#10;" fillcolor="#4f81bd [3204]" strokecolor="#243f60 [1604]" strokeweight="2pt">
                  <v:textbo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React</w:t>
                        </w:r>
                        <w:proofErr w:type="spellEnd"/>
                      </w:p>
                    </w:txbxContent>
                  </v:textbox>
                </v:oval>
                <v:oval id="Ellips 78" o:spid="_x0000_s1041" style="position:absolute;left:71247;top:19475;width:11595;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5JscMA&#10;AADbAAAADwAAAGRycy9kb3ducmV2LnhtbERPTWvCQBC9C/0PywhepG7qIS3RNZiCIuhBbUvtbchO&#10;k9DsbMyuGv317qHg8fG+p2lnanGm1lWWFbyMIhDEudUVFwo+PxbPbyCcR9ZYWyYFV3KQzp56U0y0&#10;vfCOzntfiBDCLkEFpfdNIqXLSzLoRrYhDtyvbQ36ANtC6hYvIdzUchxFsTRYcWgosaH3kvK//cko&#10;+IkXGcfb9ZA3jcuzryXeDt9HpQb9bj4B4anzD/G/e6UVvIax4Uv4A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5JscMAAADbAAAADwAAAAAAAAAAAAAAAACYAgAAZHJzL2Rv&#10;d25yZXYueG1sUEsFBgAAAAAEAAQA9QAAAIgDAAAAAA==&#10;" fillcolor="#4f81bd [3204]" strokecolor="#243f60 [1604]" strokeweight="2pt">
                  <v:textbo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React</w:t>
                        </w:r>
                        <w:proofErr w:type="spellEnd"/>
                      </w:p>
                    </w:txbxContent>
                  </v:textbox>
                </v:oval>
                <v:shape id="Flersidigt dokument 80" o:spid="_x0000_s1042" type="#_x0000_t115" style="position:absolute;left:57609;top:11745;width:8458;height:8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7fcMEA&#10;AADbAAAADwAAAGRycy9kb3ducmV2LnhtbERPz2vCMBS+D/wfwhN2m6keRDvTMubE4mVMBa+P5q2p&#10;Ni9dE23nX78cBh4/vt+rfLCNuFHna8cKppMEBHHpdM2VguNh87IA4QOyxsYxKfglD3k2elphql3P&#10;X3Tbh0rEEPYpKjAhtKmUvjRk0U9cSxy5b9dZDBF2ldQd9jHcNnKWJHNpsebYYLCld0PlZX+1CqrT&#10;2nDRfBY/+v5xpPNy1y+3c6Wex8PbK4hAQ3iI/92FVrCI6+OX+AN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33DBAAAA2wAAAA8AAAAAAAAAAAAAAAAAmAIAAGRycy9kb3du&#10;cmV2LnhtbFBLBQYAAAAABAAEAPUAAACGAwAAAAA=&#10;" fillcolor="#4f81bd [3204]" strokecolor="#243f60 [1604]" strokeweight="2pt">
                  <v:textbo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lang w:val="en-US"/>
                          </w:rPr>
                        </w:pPr>
                        <w:r>
                          <w:rPr>
                            <w:rFonts w:ascii="Arial" w:eastAsia="Times New Roman" w:hAnsi="Arial"/>
                            <w:sz w:val="20"/>
                            <w:szCs w:val="20"/>
                            <w:lang w:val="en-US"/>
                          </w:rPr>
                          <w:t>Upload</w:t>
                        </w:r>
                      </w:p>
                      <w:p w:rsidR="007A1AD9" w:rsidRP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rPr>
                            <w:lang w:val="en-US"/>
                          </w:rPr>
                        </w:pPr>
                        <w:proofErr w:type="gramStart"/>
                        <w:r>
                          <w:rPr>
                            <w:rFonts w:ascii="Arial" w:eastAsia="Times New Roman" w:hAnsi="Arial"/>
                            <w:sz w:val="20"/>
                            <w:szCs w:val="20"/>
                            <w:lang w:val="en-US"/>
                          </w:rPr>
                          <w:t>Temp</w:t>
                        </w:r>
                        <w:proofErr w:type="gramEnd"/>
                      </w:p>
                    </w:txbxContent>
                  </v:textbox>
                </v:shape>
                <v:shape id="Vinklad  82" o:spid="_x0000_s1043" type="#_x0000_t34" style="position:absolute;left:53891;top:3216;width:4743;height:1231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h8qMIAAADbAAAADwAAAGRycy9kb3ducmV2LnhtbESPwWrDMBBE74X+g9hCLyWWk0IwbpRQ&#10;DKE+GerkAxZrbZlaKyOpsfP3VaHQ4zAzb5jDabWTuJEPo2MF2ywHQdw5PfKg4Ho5bwoQISJrnByT&#10;gjsFOB0fHw5YarfwJ93aOIgE4VCiAhPjXEoZOkMWQ+Zm4uT1zluMSfpBao9LgttJ7vJ8Ly2OnBYM&#10;zlQZ6r7ab6ugr62+50sVX+zSsPbtR9WYV6Wen9b3NxCR1vgf/mvXWkGxg98v6QfI4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Mh8qMIAAADbAAAADwAAAAAAAAAAAAAA&#10;AAChAgAAZHJzL2Rvd25yZXYueG1sUEsFBgAAAAAEAAQA+QAAAJADAAAAAA==&#10;" adj="-10411" strokecolor="#4579b8 [3044]">
                  <v:stroke endarrow="block"/>
                </v:shape>
                <v:oval id="Ellips 83" o:spid="_x0000_s1044" style="position:absolute;left:71247;top:27983;width:11595;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r58UA&#10;AADbAAAADwAAAGRycy9kb3ducmV2LnhtbESPT2vCQBTE74V+h+UVvIhuaiFIdJVaUAR78C/a2yP7&#10;moRm38bsqtFP7wpCj8PM/IYZjhtTijPVrrCs4L0bgSBOrS44U7DdTDt9EM4jaywtk4IrORiPXl+G&#10;mGh74RWd1z4TAcIuQQW591UipUtzMui6tiIO3q+tDfog60zqGi8BbkrZi6JYGiw4LORY0VdO6d/6&#10;ZBT8xNMJx8tFm78rl052M7wd9kelWm/N5wCEp8b/h5/tuVbQ/4DHl/AD5Og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T6vnxQAAANsAAAAPAAAAAAAAAAAAAAAAAJgCAABkcnMv&#10;ZG93bnJldi54bWxQSwUGAAAAAAQABAD1AAAAigMAAAAA&#10;" fillcolor="#4f81bd [3204]" strokecolor="#243f60 [1604]" strokeweight="2pt">
                  <v:textbo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Backbone</w:t>
                        </w:r>
                        <w:proofErr w:type="spellEnd"/>
                      </w:p>
                    </w:txbxContent>
                  </v:textbox>
                </v:oval>
                <v:shape id="Rak pil 84" o:spid="_x0000_s1045" type="#_x0000_t32" style="position:absolute;left:9337;top:25994;width:3;height:22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RecQAAADbAAAADwAAAGRycy9kb3ducmV2LnhtbESPS4vCQBCE7wv+h6GFvcg68bkSHWUR&#10;xOdFdwWPTaZNgpmekBk1/ntHEPZYVNVX1GRWm0LcqHK5ZQWddgSCOLE651TB3+/iawTCeWSNhWVS&#10;8CAHs2njY4Kxtnfe0+3gUxEg7GJUkHlfxlK6JCODrm1L4uCdbWXQB1mlUld4D3BTyG4UDaXBnMNC&#10;hiXNM0ouh6tRMO99b46tdX85xB37LXdX68HmpNRns/4Zg/BU+//wu73SCkZ9eH0JP0BO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BF5xAAAANsAAAAPAAAAAAAAAAAA&#10;AAAAAKECAABkcnMvZG93bnJldi54bWxQSwUGAAAAAAQABAD5AAAAkgMAAAAA&#10;" strokecolor="#4579b8 [3044]">
                  <v:stroke endarrow="block"/>
                </v:shape>
                <v:shape id="Rak pil 85" o:spid="_x0000_s1046" type="#_x0000_t32" style="position:absolute;left:9303;top:34290;width:37;height:18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MKm8MAAADbAAAADwAAAGRycy9kb3ducmV2LnhtbESPQWsCMRSE70L/Q3iF3jRbi1tZjSJC&#10;S/FWt3h+bp6bpZuXNYm69tc3guBxmJlvmPmyt604kw+NYwWvowwEceV0w7WCn/JjOAURIrLG1jEp&#10;uFKA5eJpMMdCuwt/03kba5EgHApUYGLsCilDZchiGLmOOHkH5y3GJH0ttcdLgttWjrMslxYbTgsG&#10;O1obqn63J6tgXx71xOSl3vg3l+fXv9375vSp1Mtzv5qBiNTHR/je/tIKphO4fUk/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TCpvDAAAA2wAAAA8AAAAAAAAAAAAA&#10;AAAAoQIAAGRycy9kb3ducmV2LnhtbFBLBQYAAAAABAAEAPkAAACRAwAAAAA=&#10;" strokecolor="#4579b8 [3044]">
                  <v:stroke endarrow="block"/>
                </v:shape>
                <v:shape id="Rak pil 87" o:spid="_x0000_s1047" type="#_x0000_t32" style="position:absolute;left:77044;top:25540;width:0;height:24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qPDsQAAADbAAAADwAAAGRycy9kb3ducmV2LnhtbESPS4vCQBCE7wv+h6EFL4tOVtcH0VEW&#10;QXxefIHHJtMmwUxPyIwa//2OsLDHoqq+oiaz2hTiQZXLLSv46kQgiBOrc04VnI6L9giE88gaC8uk&#10;4EUOZtPGxwRjbZ+8p8fBpyJA2MWoIPO+jKV0SUYGXceWxMG72sqgD7JKpa7wGeCmkN0oGkiDOYeF&#10;DEuaZ5TcDnejYN4bbs6f6+/lAHfst9xdrfubi1KtZv0zBuGp9v/hv/ZKKxgN4f0l/AA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o8OxAAAANsAAAAPAAAAAAAAAAAA&#10;AAAAAKECAABkcnMvZG93bnJldi54bWxQSwUGAAAAAAQABAD5AAAAkgMAAAAA&#10;" strokecolor="#4579b8 [3044]">
                  <v:stroke endarrow="block"/>
                </v:shape>
                <v:shapetype id="_x0000_t202" coordsize="21600,21600" o:spt="202" path="m,l,21600r21600,l21600,xe">
                  <v:stroke joinstyle="miter"/>
                  <v:path gradientshapeok="t" o:connecttype="rect"/>
                </v:shapetype>
                <v:shape id="Textruta 97" o:spid="_x0000_s1048" type="#_x0000_t202" style="position:absolute;left:9143;top:13873;width:7754;height:244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Ll9MQA&#10;AADbAAAADwAAAGRycy9kb3ducmV2LnhtbESPX2vCQBDE3wv9DscKvtWLQv8YPaW0lBZBpCo+L7k1&#10;ieb2Qm6NsZ/eE4Q+DjPzG2Y671ylWmpC6dnAcJCAIs68LTk3sN18Pb2BCoJssfJMBi4UYD57fJhi&#10;av2Zf6ldS64ihEOKBgqROtU6ZAU5DANfE0dv7xuHEmWTa9vgOcJdpUdJ8qIdlhwXCqzpo6DsuD45&#10;A9+jciHPl9XuU1bdctHiX7J0B2P6ve59Akqok//wvf1jDYxf4fYl/gA9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C5fTEAAAA2wAAAA8AAAAAAAAAAAAAAAAAmAIAAGRycy9k&#10;b3ducmV2LnhtbFBLBQYAAAAABAAEAPUAAACJAwAAAAA=&#10;" filled="f" stroked="f" strokeweight=".5pt">
                  <v:textbox>
                    <w:txbxContent>
                      <w:p w:rsidR="009A0499" w:rsidRPr="009A0499" w:rsidRDefault="009A0499">
                        <w:pPr>
                          <w:rPr>
                            <w:lang w:val="en-US"/>
                          </w:rPr>
                        </w:pPr>
                        <w:r w:rsidRPr="009A0499">
                          <w:rPr>
                            <w:lang w:val="en-US"/>
                          </w:rPr>
                          <w:t xml:space="preserve">REST-API </w:t>
                        </w:r>
                      </w:p>
                    </w:txbxContent>
                  </v:textbox>
                </v:shape>
                <v:shape id="Textruta 97" o:spid="_x0000_s1049" type="#_x0000_t202" style="position:absolute;left:15762;top:6876;width:5284;height:244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1xhsAA&#10;AADbAAAADwAAAGRycy9kb3ducmV2LnhtbERPTWvCQBC9F/wPywje6kbBUlNXEUUUQUQtPQ/ZaRLN&#10;zobsGGN/ffdQ6PHxvmeLzlWqpSaUng2Mhgko4szbknMDn5fN6zuoIMgWK89k4EkBFvPeywxT6x98&#10;ovYsuYohHFI0UIjUqdYhK8hhGPqaOHLfvnEoETa5tg0+Yrir9DhJ3rTDkmNDgTWtCspu57szsB2X&#10;e5k8j19rOXaHfYs/ycFdjRn0u+UHKKFO/sV/7p01MI1j45f4A/T8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t1xhsAAAADbAAAADwAAAAAAAAAAAAAAAACYAgAAZHJzL2Rvd25y&#10;ZXYueG1sUEsFBgAAAAAEAAQA9QAAAIUDAAAAAA==&#10;" filled="f" stroked="f" strokeweight=".5pt">
                  <v:textbox>
                    <w:txbxContent>
                      <w:p w:rsidR="009A0499" w:rsidRDefault="009A0499"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rPr>
                          <w:t>JSON</w:t>
                        </w:r>
                      </w:p>
                    </w:txbxContent>
                  </v:textbox>
                </v:shape>
                <v:shape id="Textruta 97" o:spid="_x0000_s1050" type="#_x0000_t202" style="position:absolute;left:49727;top:2430;width:8248;height:244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HUHcMA&#10;AADbAAAADwAAAGRycy9kb3ducmV2LnhtbESPUWvCQBCE3wv+h2OFvtWLgqVGTxGlWAQRtfR5ya1J&#10;2txeyG1j7K/3hIKPw8x8w8wWnatUS00oPRsYDhJQxJm3JecGPk/vL2+ggiBbrDyTgSsFWMx7TzNM&#10;rb/wgdqj5CpCOKRooBCpU61DVpDDMPA1cfTOvnEoUTa5tg1eItxVepQkr9phyXGhwJpWBWU/x19n&#10;YDMqtzK+7r/Wsu922xb/kp37Nua53y2noIQ6eYT/2x/WwGQC9y/xB+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HUHcMAAADbAAAADwAAAAAAAAAAAAAAAACYAgAAZHJzL2Rv&#10;d25yZXYueG1sUEsFBgAAAAAEAAQA9QAAAIgDAAAAAA==&#10;" filled="f" stroked="f" strokeweight=".5pt">
                  <v:textbox>
                    <w:txbxContent>
                      <w:p w:rsidR="009A0499" w:rsidRDefault="009A0499"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File access </w:t>
                        </w:r>
                      </w:p>
                    </w:txbxContent>
                  </v:textbox>
                </v:shape>
                <v:shape id="Textruta 97" o:spid="_x0000_s1051" type="#_x0000_t202" style="position:absolute;left:40267;top:4087;width:7100;height:244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oBMUA&#10;AADcAAAADwAAAGRycy9kb3ducmV2LnhtbESPMU8DMQyFdyT+Q2QkNpqUoa2OphUCIXWoqK7AwGYu&#10;5nLi4hxJ2l7/PR6Qutl6z+99Xq7H0KsjpdxFtjCdGFDETXQdtxbe317uFqByQXbYRyYLZ8qwXl1f&#10;LbFy8cQ1HfelVRLCuUILvpSh0jo3ngLmSRyIRfuOKWCRNbXaJTxJeOj1vTEzHbBjafA40JOn5md/&#10;CBbmvOv882/4THOj669t3Tev0w9rb2/GxwdQhcZyMf9fb5zgG8GXZ2QCv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egExQAAANwAAAAPAAAAAAAAAAAAAAAAAJgCAABkcnMv&#10;ZG93bnJldi54bWxQSwUGAAAAAAQABAD1AAAAigMAAAAA&#10;" fillcolor="white [3201]" strokecolor="black [3200]" strokeweight="2pt">
                  <v:textbox>
                    <w:txbxContent>
                      <w:p w:rsidR="009A0499" w:rsidRDefault="009A0499"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w:t>
                        </w:r>
                        <w:r w:rsidR="00073CE3">
                          <w:rPr>
                            <w:rFonts w:ascii="Arial" w:eastAsia="Times New Roman" w:hAnsi="Arial"/>
                            <w:sz w:val="20"/>
                            <w:szCs w:val="20"/>
                            <w:lang w:val="en-US"/>
                          </w:rPr>
                          <w:t>NET</w:t>
                        </w:r>
                        <w:r>
                          <w:rPr>
                            <w:rFonts w:ascii="Arial" w:eastAsia="Times New Roman" w:hAnsi="Arial"/>
                            <w:sz w:val="20"/>
                            <w:szCs w:val="20"/>
                            <w:lang w:val="en-US"/>
                          </w:rPr>
                          <w:t xml:space="preserve"> 4.5 </w:t>
                        </w:r>
                      </w:p>
                    </w:txbxContent>
                  </v:textbox>
                </v:shape>
                <v:shape id="Textruta 97" o:spid="_x0000_s1052" type="#_x0000_t202" style="position:absolute;left:17250;top:20482;width:6604;height:244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1Nn8MA&#10;AADcAAAADwAAAGRycy9kb3ducmV2LnhtbERPS0sDMRC+F/ofwgjeusl6sGVtWsQieBDL9nHwNm7G&#10;zeJmsiaxXf99Iwi9zcf3nOV6dL04UYidZw1loUAQN9503Go47J9nCxAxIRvsPZOGX4qwXk0nS6yM&#10;P3NNp11qRQ7hWKEGm9JQSRkbSw5j4QfizH364DBlGFppAp5zuOvlnVL30mHHucHiQE+Wmq/dj9Mw&#10;521nN9/uPcyVrD9e6755K49a396Mjw8gEo3pKv53v5g8X5Xw90y+QK4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1Nn8MAAADcAAAADwAAAAAAAAAAAAAAAACYAgAAZHJzL2Rv&#10;d25yZXYueG1sUEsFBgAAAAAEAAQA9QAAAIgDAAAAAA==&#10;" fillcolor="white [3201]" strokecolor="black [3200]" strokeweight="2pt">
                  <v:textbox>
                    <w:txbxContent>
                      <w:p w:rsidR="009A0499" w:rsidRDefault="00073CE3"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ES2015</w:t>
                        </w:r>
                      </w:p>
                    </w:txbxContent>
                  </v:textbox>
                </v:shape>
                <v:shape id="Textruta 97" o:spid="_x0000_s1053" type="#_x0000_t202" style="position:absolute;left:87958;top:19851;width:6604;height:244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T6MIA&#10;AADcAAAADwAAAGRycy9kb3ducmV2LnhtbERPTWsCMRC9F/wPYYTeaqKHWlajiFLoQVrW1oO3cTNu&#10;FjeTNYm6/fdNodDbPN7nzJe9a8WNQmw8axiPFAjiypuGaw1fn69PLyBiQjbYeiYN3xRhuRg8zLEw&#10;/s4l3XapFjmEY4EabEpdIWWsLDmMI98RZ+7kg8OUYailCXjP4a6VE6WepcOGc4PFjtaWqvPu6jRM&#10;+aOxm4s7hKmS5XFbttX7eK/147BfzUAk6tO/+M/9ZvJ8NYHfZ/IFcv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v9PowgAAANwAAAAPAAAAAAAAAAAAAAAAAJgCAABkcnMvZG93&#10;bnJldi54bWxQSwUGAAAAAAQABAD1AAAAhwMAAAAA&#10;" fillcolor="white [3201]" strokecolor="black [3200]" strokeweight="2pt">
                  <v:textbox>
                    <w:txbxContent>
                      <w:p w:rsidR="009A0499" w:rsidRDefault="00073CE3"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ES2015</w:t>
                        </w:r>
                        <w:r w:rsidR="009A0499">
                          <w:rPr>
                            <w:rFonts w:ascii="Arial" w:eastAsia="Times New Roman" w:hAnsi="Arial"/>
                            <w:sz w:val="20"/>
                            <w:szCs w:val="20"/>
                            <w:lang w:val="en-US"/>
                          </w:rPr>
                          <w:t xml:space="preserve"> </w:t>
                        </w:r>
                      </w:p>
                    </w:txbxContent>
                  </v:textbox>
                </v:shape>
                <v:shape id="Textruta 97" o:spid="_x0000_s1054" type="#_x0000_t202" style="position:absolute;left:63837;top:6876;width:7753;height:244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yjjMIA&#10;AADcAAAADwAAAGRycy9kb3ducmV2LnhtbERPTWvCQBC9C/0Pywje6q6KUlJXKS1FEURqS89Ddpqk&#10;zc6G7Bhjf31XKHibx/uc5br3teqojVVgC5OxAUWcB1dxYeHj/fX+AVQUZId1YLJwoQjr1d1giZkL&#10;Z36j7iiFSiEcM7RQijSZ1jEvyWMch4Y4cV+h9SgJtoV2LZ5TuK/11JiF9lhxaiixoeeS8p/jyVvY&#10;TKudzC+Hzxc59Ptdh79m77+tHQ37p0dQQr3cxP/urUvzzQyuz6QL9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jKOMwgAAANwAAAAPAAAAAAAAAAAAAAAAAJgCAABkcnMvZG93&#10;bnJldi54bWxQSwUGAAAAAAQABAD1AAAAhwMAAAAA&#10;" filled="f" stroked="f" strokeweight=".5pt">
                  <v:textbox>
                    <w:txbxContent>
                      <w:p w:rsidR="00073CE3" w:rsidRDefault="00073CE3" w:rsidP="00073CE3">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REST-API </w:t>
                        </w:r>
                      </w:p>
                    </w:txbxContent>
                  </v:textbox>
                </v:shape>
                <v:shape id="Textruta 97" o:spid="_x0000_s1055" type="#_x0000_t202" style="position:absolute;left:36405;top:9366;width:8248;height:244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Hr7sUA&#10;AADcAAAADwAAAGRycy9kb3ducmV2LnhtbESPUWvCQBCE3wX/w7FC3+rFgFZST5GWUhFE1NLnJbdN&#10;orm9kNvG2F/fKxR8HGbmG2ax6l2tOmpD5dnAZJyAIs69rbgw8HF6e5yDCoJssfZMBm4UYLUcDhaY&#10;WX/lA3VHKVSEcMjQQCnSZFqHvCSHYewb4uh9+dahRNkW2rZ4jXBX6zRJZtphxXGhxIZeSsovx29n&#10;4D2ttjK97T9fZd/vth3+JDt3NuZh1K+fQQn1cg//tzfWQDp9gr8z8Qj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IevuxQAAANwAAAAPAAAAAAAAAAAAAAAAAJgCAABkcnMv&#10;ZG93bnJldi54bWxQSwUGAAAAAAQABAD1AAAAigMAAAAA&#10;" filled="f" stroked="f" strokeweight=".5pt">
                  <v:textbox>
                    <w:txbxContent>
                      <w:p w:rsidR="00DC3FE4" w:rsidRDefault="00DC3FE4" w:rsidP="00DC3FE4">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File access </w:t>
                        </w:r>
                      </w:p>
                    </w:txbxContent>
                  </v:textbox>
                </v:shape>
                <w10:wrap type="square" anchorx="margin"/>
              </v:group>
            </w:pict>
          </mc:Fallback>
        </mc:AlternateContent>
      </w:r>
      <w:r w:rsidR="009F6098">
        <w:t>Systemskis</w:t>
      </w:r>
      <w:r w:rsidR="00087051">
        <w:t>s</w:t>
      </w:r>
    </w:p>
    <w:p w:rsidR="0079656B" w:rsidRDefault="00FF1362" w:rsidP="0079656B">
      <w:pPr>
        <w:pStyle w:val="Rubrik1"/>
        <w:sectPr w:rsidR="0079656B" w:rsidSect="009F6098">
          <w:pgSz w:w="16840" w:h="11907" w:orient="landscape" w:code="9"/>
          <w:pgMar w:top="1701" w:right="567" w:bottom="1701" w:left="2693" w:header="737" w:footer="624" w:gutter="0"/>
          <w:cols w:space="720"/>
          <w:titlePg/>
        </w:sectPr>
      </w:pPr>
      <w:r>
        <w:rPr>
          <w:noProof/>
          <w:lang w:eastAsia="ja-JP"/>
        </w:rPr>
        <w:lastRenderedPageBreak/>
        <mc:AlternateContent>
          <mc:Choice Requires="wpc">
            <w:drawing>
              <wp:anchor distT="0" distB="0" distL="114300" distR="114300" simplePos="0" relativeHeight="251660288" behindDoc="0" locked="0" layoutInCell="1" allowOverlap="1" wp14:anchorId="1C11A01D" wp14:editId="6B382DE2">
                <wp:simplePos x="0" y="0"/>
                <wp:positionH relativeFrom="margin">
                  <wp:align>right</wp:align>
                </wp:positionH>
                <wp:positionV relativeFrom="paragraph">
                  <wp:posOffset>385445</wp:posOffset>
                </wp:positionV>
                <wp:extent cx="9773920" cy="4598035"/>
                <wp:effectExtent l="0" t="0" r="0" b="0"/>
                <wp:wrapSquare wrapText="bothSides"/>
                <wp:docPr id="188" name="Arbetsyta 1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1" name="Ellips 171"/>
                        <wps:cNvSpPr/>
                        <wps:spPr>
                          <a:xfrm>
                            <a:off x="323545" y="3435574"/>
                            <a:ext cx="1229360" cy="69342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Open Layers 3</w:t>
                              </w:r>
                            </w:p>
                            <w:p w:rsidR="00FF1362" w:rsidRDefault="00FF1362" w:rsidP="00FF1362">
                              <w:pPr>
                                <w:pStyle w:val="Normalwebb"/>
                                <w:tabs>
                                  <w:tab w:val="left" w:pos="1276"/>
                                  <w:tab w:val="left" w:pos="2552"/>
                                  <w:tab w:val="left" w:pos="3828"/>
                                  <w:tab w:val="left" w:pos="6379"/>
                                  <w:tab w:val="right" w:pos="8364"/>
                                </w:tabs>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Ellips 172"/>
                        <wps:cNvSpPr/>
                        <wps:spPr>
                          <a:xfrm>
                            <a:off x="353982" y="2435773"/>
                            <a:ext cx="1160070" cy="606974"/>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Backbone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Ellips 173"/>
                        <wps:cNvSpPr/>
                        <wps:spPr>
                          <a:xfrm>
                            <a:off x="354542" y="1409710"/>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React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Rak pil 178"/>
                        <wps:cNvCnPr>
                          <a:stCxn id="173" idx="4"/>
                          <a:endCxn id="172" idx="0"/>
                        </wps:cNvCnPr>
                        <wps:spPr>
                          <a:xfrm flipH="1">
                            <a:off x="934017" y="2016135"/>
                            <a:ext cx="280" cy="4196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9" name="Rak pil 179"/>
                        <wps:cNvCnPr>
                          <a:stCxn id="172" idx="4"/>
                          <a:endCxn id="171" idx="0"/>
                        </wps:cNvCnPr>
                        <wps:spPr>
                          <a:xfrm>
                            <a:off x="934017" y="3042747"/>
                            <a:ext cx="4208" cy="3928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 name="Ellips 189"/>
                        <wps:cNvSpPr/>
                        <wps:spPr>
                          <a:xfrm>
                            <a:off x="3443463" y="1425475"/>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Shell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Ellips 191"/>
                        <wps:cNvSpPr/>
                        <wps:spPr>
                          <a:xfrm>
                            <a:off x="1779620" y="1385305"/>
                            <a:ext cx="1294076" cy="6792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1362" w:rsidRP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Application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2" name="Ellips 192"/>
                        <wps:cNvSpPr/>
                        <wps:spPr>
                          <a:xfrm>
                            <a:off x="1780201" y="495311"/>
                            <a:ext cx="1293495" cy="67881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Config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Ellips 195"/>
                        <wps:cNvSpPr/>
                        <wps:spPr>
                          <a:xfrm>
                            <a:off x="3443463" y="2253712"/>
                            <a:ext cx="1159510" cy="60642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F1F22" w:rsidRDefault="00452ED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Shell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Ellips 196"/>
                        <wps:cNvSpPr/>
                        <wps:spPr>
                          <a:xfrm>
                            <a:off x="4869683" y="2190652"/>
                            <a:ext cx="1128538" cy="733099"/>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w:t>
                              </w:r>
                              <w:r w:rsidR="00452ED7">
                                <w:rPr>
                                  <w:rFonts w:ascii="Arial" w:eastAsia="Times New Roman" w:hAnsi="Arial"/>
                                  <w:sz w:val="20"/>
                                  <w:szCs w:val="20"/>
                                </w:rPr>
                                <w:t xml:space="preserve"> C</w:t>
                              </w:r>
                              <w:r>
                                <w:rPr>
                                  <w:rFonts w:ascii="Arial" w:eastAsia="Times New Roman" w:hAnsi="Arial"/>
                                  <w:sz w:val="20"/>
                                  <w:szCs w:val="20"/>
                                </w:rPr>
                                <w:t>ollection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Ellips 197"/>
                        <wps:cNvSpPr/>
                        <wps:spPr>
                          <a:xfrm>
                            <a:off x="4846594" y="1425475"/>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Toolbar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Ellips 199"/>
                        <wps:cNvSpPr/>
                        <wps:spPr>
                          <a:xfrm>
                            <a:off x="7865131" y="1425475"/>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Ellips 200"/>
                        <wps:cNvSpPr/>
                        <wps:spPr>
                          <a:xfrm>
                            <a:off x="8062199" y="3704800"/>
                            <a:ext cx="1159510" cy="606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Ellips 201"/>
                        <wps:cNvSpPr/>
                        <wps:spPr>
                          <a:xfrm>
                            <a:off x="8077965" y="1512186"/>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Ellips 202"/>
                        <wps:cNvSpPr/>
                        <wps:spPr>
                          <a:xfrm>
                            <a:off x="8235620" y="3786239"/>
                            <a:ext cx="1159510" cy="606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Ellips 203"/>
                        <wps:cNvSpPr/>
                        <wps:spPr>
                          <a:xfrm>
                            <a:off x="8409041" y="3882346"/>
                            <a:ext cx="1159510" cy="606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Ellips 204"/>
                        <wps:cNvSpPr/>
                        <wps:spPr>
                          <a:xfrm>
                            <a:off x="8298683" y="1598896"/>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470F2" w:rsidRDefault="00EF1F22" w:rsidP="00EF1F2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Tool</w:t>
                              </w:r>
                            </w:p>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Ellips 205"/>
                        <wps:cNvSpPr/>
                        <wps:spPr>
                          <a:xfrm>
                            <a:off x="6312786" y="1425475"/>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Navigation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Ellips 206"/>
                        <wps:cNvSpPr/>
                        <wps:spPr>
                          <a:xfrm>
                            <a:off x="6312786" y="2325209"/>
                            <a:ext cx="1159510" cy="60642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F1F22" w:rsidRDefault="00452ED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Navigation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Ellips 207"/>
                        <wps:cNvSpPr/>
                        <wps:spPr>
                          <a:xfrm>
                            <a:off x="2165712" y="2695145"/>
                            <a:ext cx="1159510" cy="60642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F1F22" w:rsidRDefault="00452ED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Map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Ellips 208"/>
                        <wps:cNvSpPr/>
                        <wps:spPr>
                          <a:xfrm>
                            <a:off x="4673174" y="3074276"/>
                            <a:ext cx="1199483" cy="614853"/>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52ED7" w:rsidRDefault="00452ED7" w:rsidP="00452ED7">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Collection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ak pil 209"/>
                        <wps:cNvCnPr>
                          <a:stCxn id="192" idx="4"/>
                          <a:endCxn id="191" idx="0"/>
                        </wps:cNvCnPr>
                        <wps:spPr>
                          <a:xfrm flipH="1">
                            <a:off x="2426658" y="1174126"/>
                            <a:ext cx="291" cy="2111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0" name="Rak pil 210"/>
                        <wps:cNvCnPr>
                          <a:stCxn id="191" idx="6"/>
                          <a:endCxn id="189" idx="2"/>
                        </wps:cNvCnPr>
                        <wps:spPr>
                          <a:xfrm>
                            <a:off x="3073696" y="1724916"/>
                            <a:ext cx="369767" cy="37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Rak pil 216"/>
                        <wps:cNvCnPr>
                          <a:stCxn id="195" idx="6"/>
                          <a:endCxn id="196" idx="2"/>
                        </wps:cNvCnPr>
                        <wps:spPr>
                          <a:xfrm>
                            <a:off x="4602973" y="2556925"/>
                            <a:ext cx="266710" cy="2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8" name="Rak pil 218"/>
                        <wps:cNvCnPr>
                          <a:stCxn id="189" idx="4"/>
                          <a:endCxn id="195" idx="0"/>
                        </wps:cNvCnPr>
                        <wps:spPr>
                          <a:xfrm>
                            <a:off x="4023218" y="2031900"/>
                            <a:ext cx="0" cy="2218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4" name="Rak pil 224"/>
                        <wps:cNvCnPr>
                          <a:stCxn id="197" idx="6"/>
                          <a:endCxn id="205" idx="2"/>
                        </wps:cNvCnPr>
                        <wps:spPr>
                          <a:xfrm>
                            <a:off x="6006104" y="1728688"/>
                            <a:ext cx="30668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5" name="Rak pil 225"/>
                        <wps:cNvCnPr>
                          <a:stCxn id="197" idx="4"/>
                          <a:endCxn id="196" idx="0"/>
                        </wps:cNvCnPr>
                        <wps:spPr>
                          <a:xfrm>
                            <a:off x="5426349" y="2031900"/>
                            <a:ext cx="7603" cy="1587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6" name="Rak pil 226"/>
                        <wps:cNvCnPr>
                          <a:stCxn id="205" idx="4"/>
                          <a:endCxn id="206" idx="0"/>
                        </wps:cNvCnPr>
                        <wps:spPr>
                          <a:xfrm>
                            <a:off x="6892541" y="2031900"/>
                            <a:ext cx="0" cy="2933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9" name="Vinklad  229"/>
                        <wps:cNvCnPr>
                          <a:stCxn id="195" idx="5"/>
                          <a:endCxn id="206" idx="2"/>
                        </wps:cNvCnPr>
                        <wps:spPr>
                          <a:xfrm rot="5400000" flipH="1" flipV="1">
                            <a:off x="5301523" y="1760065"/>
                            <a:ext cx="142906" cy="1879619"/>
                          </a:xfrm>
                          <a:prstGeom prst="bentConnector4">
                            <a:avLst>
                              <a:gd name="adj1" fmla="val -159965"/>
                              <a:gd name="adj2" fmla="val 8974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2" name="Rak pil 232"/>
                        <wps:cNvCnPr>
                          <a:stCxn id="205" idx="6"/>
                          <a:endCxn id="199" idx="2"/>
                        </wps:cNvCnPr>
                        <wps:spPr>
                          <a:xfrm>
                            <a:off x="7472296" y="1728688"/>
                            <a:ext cx="3928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4" name="Rak pil 234"/>
                        <wps:cNvCnPr>
                          <a:stCxn id="189" idx="6"/>
                          <a:endCxn id="197" idx="2"/>
                        </wps:cNvCnPr>
                        <wps:spPr>
                          <a:xfrm>
                            <a:off x="4602973" y="1728688"/>
                            <a:ext cx="2436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5" name="Ellips 235"/>
                        <wps:cNvSpPr/>
                        <wps:spPr>
                          <a:xfrm>
                            <a:off x="2165712" y="3492268"/>
                            <a:ext cx="1144303" cy="57674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71585" w:rsidRDefault="00071585" w:rsidP="00071585">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olMap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6" name="Rak pil 236"/>
                        <wps:cNvCnPr>
                          <a:stCxn id="207" idx="4"/>
                          <a:endCxn id="235" idx="0"/>
                        </wps:cNvCnPr>
                        <wps:spPr>
                          <a:xfrm flipH="1">
                            <a:off x="2737864" y="3301570"/>
                            <a:ext cx="7603" cy="1906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8" name="Vinklad  238"/>
                        <wps:cNvCnPr>
                          <a:stCxn id="195" idx="2"/>
                          <a:endCxn id="207" idx="0"/>
                        </wps:cNvCnPr>
                        <wps:spPr>
                          <a:xfrm rot="10800000" flipV="1">
                            <a:off x="2745467" y="2556925"/>
                            <a:ext cx="697996" cy="13822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9" name="Vinklad  239"/>
                        <wps:cNvCnPr>
                          <a:stCxn id="195" idx="4"/>
                          <a:endCxn id="208" idx="2"/>
                        </wps:cNvCnPr>
                        <wps:spPr>
                          <a:xfrm rot="16200000" flipH="1">
                            <a:off x="4087413" y="2795942"/>
                            <a:ext cx="521566" cy="64995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Ellips 240"/>
                        <wps:cNvSpPr/>
                        <wps:spPr>
                          <a:xfrm>
                            <a:off x="4180172" y="3941380"/>
                            <a:ext cx="1416585" cy="469538"/>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71585" w:rsidRDefault="00071585" w:rsidP="00071585">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 xml:space="preserve">Layer </w:t>
                              </w:r>
                              <w:r w:rsidR="00C470F2">
                                <w:rPr>
                                  <w:rFonts w:ascii="Arial" w:eastAsia="Times New Roman" w:hAnsi="Arial"/>
                                  <w:sz w:val="20"/>
                                  <w:szCs w:val="20"/>
                                </w:rP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Vinklad  241"/>
                        <wps:cNvCnPr>
                          <a:stCxn id="240" idx="2"/>
                          <a:endCxn id="235" idx="6"/>
                        </wps:cNvCnPr>
                        <wps:spPr>
                          <a:xfrm rot="10800000">
                            <a:off x="3310016" y="3780641"/>
                            <a:ext cx="870157" cy="39550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4" name="Ellips 244"/>
                        <wps:cNvSpPr/>
                        <wps:spPr>
                          <a:xfrm>
                            <a:off x="4357862" y="4003138"/>
                            <a:ext cx="1416050" cy="46926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470F2" w:rsidRDefault="00C470F2" w:rsidP="00C470F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Ellips 245"/>
                        <wps:cNvSpPr/>
                        <wps:spPr>
                          <a:xfrm>
                            <a:off x="4582171" y="4069013"/>
                            <a:ext cx="1416050" cy="46926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470F2" w:rsidRDefault="00C470F2" w:rsidP="00C470F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Ellips 246"/>
                        <wps:cNvSpPr/>
                        <wps:spPr>
                          <a:xfrm>
                            <a:off x="6163759" y="3547447"/>
                            <a:ext cx="1159510" cy="60642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470F2" w:rsidRDefault="00C470F2" w:rsidP="00C470F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Ellips 247"/>
                        <wps:cNvSpPr/>
                        <wps:spPr>
                          <a:xfrm>
                            <a:off x="7525570" y="2735737"/>
                            <a:ext cx="1128395" cy="73279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470F2" w:rsidRDefault="00C470F2" w:rsidP="00C470F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Vinklad  248"/>
                        <wps:cNvCnPr>
                          <a:stCxn id="208" idx="6"/>
                          <a:endCxn id="246" idx="0"/>
                        </wps:cNvCnPr>
                        <wps:spPr>
                          <a:xfrm>
                            <a:off x="5872657" y="3381703"/>
                            <a:ext cx="870857" cy="16574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9" name="Vinklad  249"/>
                        <wps:cNvCnPr>
                          <a:stCxn id="246" idx="4"/>
                          <a:endCxn id="245" idx="6"/>
                        </wps:cNvCnPr>
                        <wps:spPr>
                          <a:xfrm rot="5400000">
                            <a:off x="6295981" y="3856113"/>
                            <a:ext cx="149774" cy="74529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3" name="Vinklad  253"/>
                        <wps:cNvCnPr>
                          <a:stCxn id="247" idx="5"/>
                          <a:endCxn id="200" idx="0"/>
                        </wps:cNvCnPr>
                        <wps:spPr>
                          <a:xfrm rot="16200000" flipH="1">
                            <a:off x="8393540" y="3456386"/>
                            <a:ext cx="343588" cy="15323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5" name="Vinklad  255"/>
                        <wps:cNvCnPr>
                          <a:stCxn id="204" idx="4"/>
                          <a:endCxn id="247" idx="0"/>
                        </wps:cNvCnPr>
                        <wps:spPr>
                          <a:xfrm rot="5400000">
                            <a:off x="8218895" y="2076194"/>
                            <a:ext cx="530416" cy="78867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6" name="Vinklad  256"/>
                        <wps:cNvCnPr>
                          <a:stCxn id="196" idx="5"/>
                        </wps:cNvCnPr>
                        <wps:spPr>
                          <a:xfrm rot="16200000" flipH="1">
                            <a:off x="6516077" y="2133263"/>
                            <a:ext cx="313064" cy="1679319"/>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1C11A01D" id="Arbetsyta 188" o:spid="_x0000_s1056" editas="canvas" style="position:absolute;margin-left:718.4pt;margin-top:30.35pt;width:769.6pt;height:362.05pt;z-index:251660288;mso-position-horizontal:right;mso-position-horizontal-relative:margin" coordsize="97739,45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">
                <v:shape id="_x0000_s1057" type="#_x0000_t75" style="position:absolute;width:97739;height:45980;visibility:visible;mso-wrap-style:square">
                  <v:fill o:detectmouseclick="t"/>
                  <v:path o:connecttype="none"/>
                </v:shape>
                <v:oval id="Ellips 171" o:spid="_x0000_s1058" style="position:absolute;left:3235;top:34355;width:12294;height:6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0GsMA&#10;AADcAAAADwAAAGRycy9kb3ducmV2LnhtbERP32vCMBB+H+x/CCfsbU27wpRqFBmMDsYE62D4djRn&#10;W2wuJYm1+++XgeDbfXw/b7WZTC9Gcr6zrCBLUhDEtdUdNwq+D+/PCxA+IGvsLZOCX/KwWT8+rLDQ&#10;9sp7GqvQiBjCvkAFbQhDIaWvWzLoEzsQR+5kncEQoWukdniN4aaXL2n6Kg12HBtaHOitpfpcXYyC&#10;8VI1WV52af6Vl3u3O37ufsq5Uk+zabsEEWgKd/HN/aHj/HkG/8/EC+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G0GsMAAADcAAAADwAAAAAAAAAAAAAAAACYAgAAZHJzL2Rv&#10;d25yZXYueG1sUEsFBgAAAAAEAAQA9QAAAIgDAAAAAA==&#10;" fillcolor="#c0504d [3205]" strokecolor="#622423 [1605]" strokeweight="2pt">
                  <v:textbox>
                    <w:txbxContent>
                      <w:p w:rsid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proofErr w:type="spellStart"/>
                        <w:r>
                          <w:rPr>
                            <w:rFonts w:ascii="Arial" w:eastAsia="Times New Roman" w:hAnsi="Arial"/>
                            <w:sz w:val="20"/>
                            <w:szCs w:val="20"/>
                          </w:rPr>
                          <w:t>Open</w:t>
                        </w:r>
                        <w:proofErr w:type="spellEnd"/>
                        <w:r>
                          <w:rPr>
                            <w:rFonts w:ascii="Arial" w:eastAsia="Times New Roman" w:hAnsi="Arial"/>
                            <w:sz w:val="20"/>
                            <w:szCs w:val="20"/>
                          </w:rPr>
                          <w:t xml:space="preserve"> </w:t>
                        </w:r>
                        <w:proofErr w:type="spellStart"/>
                        <w:r>
                          <w:rPr>
                            <w:rFonts w:ascii="Arial" w:eastAsia="Times New Roman" w:hAnsi="Arial"/>
                            <w:sz w:val="20"/>
                            <w:szCs w:val="20"/>
                          </w:rPr>
                          <w:t>Layers</w:t>
                        </w:r>
                        <w:proofErr w:type="spellEnd"/>
                        <w:r>
                          <w:rPr>
                            <w:rFonts w:ascii="Arial" w:eastAsia="Times New Roman" w:hAnsi="Arial"/>
                            <w:sz w:val="20"/>
                            <w:szCs w:val="20"/>
                          </w:rPr>
                          <w:t xml:space="preserve"> 3</w:t>
                        </w:r>
                      </w:p>
                      <w:p w:rsidR="00FF1362" w:rsidRDefault="00FF1362" w:rsidP="00FF1362">
                        <w:pPr>
                          <w:pStyle w:val="Normalwebb"/>
                          <w:tabs>
                            <w:tab w:val="left" w:pos="1276"/>
                            <w:tab w:val="left" w:pos="2552"/>
                            <w:tab w:val="left" w:pos="3828"/>
                            <w:tab w:val="left" w:pos="6379"/>
                            <w:tab w:val="right" w:pos="8364"/>
                          </w:tabs>
                          <w:spacing w:before="0" w:beforeAutospacing="0" w:after="0" w:afterAutospacing="0"/>
                        </w:pPr>
                      </w:p>
                    </w:txbxContent>
                  </v:textbox>
                </v:oval>
                <v:oval id="Ellips 172" o:spid="_x0000_s1059" style="position:absolute;left:3539;top:24357;width:11601;height:6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ttsMA&#10;AADcAAAADwAAAGRycy9kb3ducmV2LnhtbERPyWrDMBC9F/IPYgK9lESuKU1wo5gQaFr3lvU8WFPb&#10;xBoZS/GSr68Khd7m8dZZpYOpRUetqywreJ5HIIhzqysuFJyO77MlCOeRNdaWScFIDtL15GGFibY9&#10;76k7+EKEEHYJKii9bxIpXV6SQTe3DXHgvm1r0AfYFlK32IdwU8s4il6lwYpDQ4kNbUvKr4ebUZDt&#10;Pu67szFffrzfLqfrmL00T5lSj9Nh8wbC0+D/xX/uTx3mL2L4fSZc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XttsMAAADcAAAADwAAAAAAAAAAAAAAAACYAgAAZHJzL2Rv&#10;d25yZXYueG1sUEsFBgAAAAAEAAQA9QAAAIgDAAAAAA==&#10;" fillcolor="#9bbb59 [3206]" strokecolor="#4e6128 [1606]" strokeweight="2pt">
                  <v:textbox>
                    <w:txbxContent>
                      <w:p w:rsid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Backbone</w:t>
                        </w:r>
                        <w:proofErr w:type="spellEnd"/>
                      </w:p>
                    </w:txbxContent>
                  </v:textbox>
                </v:oval>
                <v:oval id="Ellips 173" o:spid="_x0000_s1060" style="position:absolute;left:3545;top:14097;width:11595;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6urcUA&#10;AADcAAAADwAAAGRycy9kb3ducmV2LnhtbERPTWvCQBC9C/6HZQQvYjZtIZboKrWgFOpBraV6G7Jj&#10;EpqdTbOrpv76bkHwNo/3OZNZaypxpsaVlhU8RDEI4szqknMFu4/F8BmE88gaK8uk4JcczKbdzgRT&#10;bS+8ofPW5yKEsEtRQeF9nUrpsoIMusjWxIE72sagD7DJpW7wEsJNJR/jOJEGSw4NBdb0WlD2vT0Z&#10;BYdkMedk/T7gVe2y+ecSr/uvH6X6vfZlDMJT6+/im/tNh/mjJ/h/Jlw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Pq6txQAAANwAAAAPAAAAAAAAAAAAAAAAAJgCAABkcnMv&#10;ZG93bnJldi54bWxQSwUGAAAAAAQABAD1AAAAigMAAAAA&#10;" fillcolor="#4f81bd [3204]" strokecolor="#243f60 [1604]" strokeweight="2pt">
                  <v:textbox>
                    <w:txbxContent>
                      <w:p w:rsid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React</w:t>
                        </w:r>
                        <w:proofErr w:type="spellEnd"/>
                      </w:p>
                    </w:txbxContent>
                  </v:textbox>
                </v:oval>
                <v:shape id="Rak pil 178" o:spid="_x0000_s1061" type="#_x0000_t32" style="position:absolute;left:9340;top:20161;width:2;height:41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oeosUAAADcAAAADwAAAGRycy9kb3ducmV2LnhtbESPQU/DMAyF70j7D5EncWPpQHSoLJsm&#10;JBDajXXibBqvqdY4Jcm2jl+PD0jcbL3n9z4v16Pv1Zli6gIbmM8KUMRNsB23Bvb1690TqJSRLfaB&#10;ycCVEqxXk5slVjZc+IPOu9wqCeFUoQGX81BpnRpHHtMsDMSiHUL0mGWNrbYRLxLue31fFKX22LE0&#10;OBzoxVFz3J28ga/62z66srbb+BDK8vrzudie3oy5nY6bZ1CZxvxv/rt+t4K/EFp5Rib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oeosUAAADcAAAADwAAAAAAAAAA&#10;AAAAAAChAgAAZHJzL2Rvd25yZXYueG1sUEsFBgAAAAAEAAQA+QAAAJMDAAAAAA==&#10;" strokecolor="#4579b8 [3044]">
                  <v:stroke endarrow="block"/>
                </v:shape>
                <v:shape id="Rak pil 179" o:spid="_x0000_s1062" type="#_x0000_t32" style="position:absolute;left:9340;top:30427;width:42;height:39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wU6sMAAADcAAAADwAAAGRycy9kb3ducmV2LnhtbERPS2vCQBC+F/wPywheSt2obdToKiIU&#10;n5faCh6H7JgEs7Mhu9X4712h0Nt8fM+ZzhtTiivVrrCsoNeNQBCnVhecKfj5/nwbgXAeWWNpmRTc&#10;ycF81nqZYqLtjb/oevCZCCHsElSQe18lUro0J4OuayviwJ1tbdAHWGdS13gL4aaU/SiKpcGCQ0OO&#10;FS1zSi+HX6NgORhuj6+b91WMe/Y77q83H9uTUp12s5iA8NT4f/Gfe63D/OEYns+EC+T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8FOrDAAAA3AAAAA8AAAAAAAAAAAAA&#10;AAAAoQIAAGRycy9kb3ducmV2LnhtbFBLBQYAAAAABAAEAPkAAACRAwAAAAA=&#10;" strokecolor="#4579b8 [3044]">
                  <v:stroke endarrow="block"/>
                </v:shape>
                <v:oval id="Ellips 189" o:spid="_x0000_s1063" style="position:absolute;left:34434;top:14254;width:11595;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PpYMQA&#10;AADcAAAADwAAAGRycy9kb3ducmV2LnhtbERPS2vCQBC+C/0PyxS8FN3oIWjqKlVQBD20PrDehuyY&#10;hGZnY3bV2F/vFgre5uN7zmjSmFJcqXaFZQW9bgSCOLW64EzBbjvvDEA4j6yxtEwK7uRgMn5pjTDR&#10;9sZfdN34TIQQdgkqyL2vEildmpNB17UVceBOtjboA6wzqWu8hXBTyn4UxdJgwaEhx4pmOaU/m4tR&#10;cIznU44/V2+8rlw63S/w9/twVqr92ny8g/DU+Kf4373UYf5gCH/PhAv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D6WDEAAAA3AAAAA8AAAAAAAAAAAAAAAAAmAIAAGRycy9k&#10;b3ducmV2LnhtbFBLBQYAAAAABAAEAPUAAACJAwAAAAA=&#10;" fillcolor="#4f81bd [3204]" strokecolor="#243f60 [1604]" strokeweight="2pt">
                  <v:textbox>
                    <w:txbxContent>
                      <w:p w:rsid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Shell</w:t>
                        </w:r>
                      </w:p>
                    </w:txbxContent>
                  </v:textbox>
                </v:oval>
                <v:oval id="Ellips 191" o:spid="_x0000_s1064" style="position:absolute;left:17796;top:13853;width:12940;height:67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xzu8QA&#10;AADcAAAADwAAAGRycy9kb3ducmV2LnhtbERPS2vCQBC+C/6HZQQvRTd6CDW6ihYUwR5aH6i3ITsm&#10;wexsml017a/vFgre5uN7zmTWmFLcqXaFZQWDfgSCOLW64EzBfrfsvYJwHlljaZkUfJOD2bTdmmCi&#10;7YM/6b71mQgh7BJUkHtfJVK6NCeDrm8r4sBdbG3QB1hnUtf4COGmlMMoiqXBgkNDjhW95ZRetzej&#10;4BwvFxx/bF74vXLp4rDCn9PxS6lup5mPQXhq/FP8717rMH80gL9nwgV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sc7vEAAAA3AAAAA8AAAAAAAAAAAAAAAAAmAIAAGRycy9k&#10;b3ducmV2LnhtbFBLBQYAAAAABAAEAPUAAACJAwAAAAA=&#10;" fillcolor="#4f81bd [3204]" strokecolor="#243f60 [1604]" strokeweight="2pt">
                  <v:textbox>
                    <w:txbxContent>
                      <w:p w:rsidR="00FF1362" w:rsidRP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proofErr w:type="spellStart"/>
                        <w:r>
                          <w:rPr>
                            <w:rFonts w:ascii="Arial" w:eastAsia="Times New Roman" w:hAnsi="Arial"/>
                            <w:sz w:val="20"/>
                            <w:szCs w:val="20"/>
                          </w:rPr>
                          <w:t>Application</w:t>
                        </w:r>
                        <w:proofErr w:type="spellEnd"/>
                      </w:p>
                    </w:txbxContent>
                  </v:textbox>
                </v:oval>
                <v:oval id="Ellips 192" o:spid="_x0000_s1065" style="position:absolute;left:17802;top:4953;width:12934;height:67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IUScEA&#10;AADcAAAADwAAAGRycy9kb3ducmV2LnhtbERPTWvDMAy9F/YfjAa7tU4KG00WJ5TB2Bjtoe12F7GW&#10;hNpyiJ0m+/f1oNCbHu9TRTVbIy40+M6xgnSVgCCune64UfB9el9uQPiArNE4JgV/5KEqHxYF5tpN&#10;fKDLMTQihrDPUUEbQp9L6euWLPqV64kj9+sGiyHCoZF6wCmGWyPXSfIiLXYcG1rs6a2l+nwcrYJu&#10;OozpaH92H2TwWRqbfWXZXqmnx3n7CiLQHO7im/tTx/nZGv6fiR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iFEnBAAAA3AAAAA8AAAAAAAAAAAAAAAAAmAIAAGRycy9kb3du&#10;cmV2LnhtbFBLBQYAAAAABAAEAPUAAACGAwAAAAA=&#10;" fillcolor="#f79646 [3209]" strokecolor="#974706 [1609]"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Config</w:t>
                        </w:r>
                        <w:proofErr w:type="spellEnd"/>
                      </w:p>
                    </w:txbxContent>
                  </v:textbox>
                </v:oval>
                <v:oval id="Ellips 195" o:spid="_x0000_s1066" style="position:absolute;left:34434;top:22537;width:11595;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CTOMIA&#10;AADcAAAADwAAAGRycy9kb3ducmV2LnhtbERPS2vCQBC+C/0PyxR6Ed1YtGh0FSlUG2/1dR6yYxLM&#10;zobsqom/visI3ubje85s0ZhSXKl2hWUFg34Egji1uuBMwX730xuDcB5ZY2mZFLTkYDF/68ww1vbG&#10;f3Td+kyEEHYxKsi9r2IpXZqTQde3FXHgTrY26AOsM6lrvIVwU8rPKPqSBgsODTlW9J1Tet5ejIJk&#10;tb6vDsZsfHu/HPfnNhlW3USpj/dmOQXhqfEv8dP9q8P8yQgez4QL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sJM4wgAAANwAAAAPAAAAAAAAAAAAAAAAAJgCAABkcnMvZG93&#10;bnJldi54bWxQSwUGAAAAAAQABAD1AAAAhwMAAAAA&#10;" fillcolor="#9bbb59 [3206]" strokecolor="#4e6128 [1606]" strokeweight="2pt">
                  <v:textbox>
                    <w:txbxContent>
                      <w:p w:rsidR="00EF1F22" w:rsidRDefault="00452ED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Shell</w:t>
                        </w:r>
                      </w:p>
                    </w:txbxContent>
                  </v:textbox>
                </v:oval>
                <v:oval id="Ellips 196" o:spid="_x0000_s1067" style="position:absolute;left:48696;top:21906;width:11286;height:73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INT8IA&#10;AADcAAAADwAAAGRycy9kb3ducmV2LnhtbERPS4vCMBC+C/sfwix4kTVVRHarUZYFH/Wmq56HZmyL&#10;zaQ0UVt/vREEb/PxPWc6b0wprlS7wrKCQT8CQZxaXXCmYP+/+PoG4TyyxtIyKWjJwXz20ZlirO2N&#10;t3Td+UyEEHYxKsi9r2IpXZqTQde3FXHgTrY26AOsM6lrvIVwU8phFI2lwYJDQ44V/eWUnncXoyBZ&#10;ru7LgzEb394vx/25TUZVL1Gq+9n8TkB4avxb/HKvdZj/M4b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Yg1PwgAAANwAAAAPAAAAAAAAAAAAAAAAAJgCAABkcnMvZG93&#10;bnJldi54bWxQSwUGAAAAAAQABAD1AAAAhwMAAAAA&#10;" fillcolor="#9bbb59 [3206]" strokecolor="#4e6128 [1606]"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r w:rsidR="00452ED7">
                          <w:rPr>
                            <w:rFonts w:ascii="Arial" w:eastAsia="Times New Roman" w:hAnsi="Arial"/>
                            <w:sz w:val="20"/>
                            <w:szCs w:val="20"/>
                          </w:rPr>
                          <w:t xml:space="preserve"> C</w:t>
                        </w:r>
                        <w:r>
                          <w:rPr>
                            <w:rFonts w:ascii="Arial" w:eastAsia="Times New Roman" w:hAnsi="Arial"/>
                            <w:sz w:val="20"/>
                            <w:szCs w:val="20"/>
                          </w:rPr>
                          <w:t>ollection</w:t>
                        </w:r>
                      </w:p>
                    </w:txbxContent>
                  </v:textbox>
                </v:oval>
                <v:oval id="Ellips 197" o:spid="_x0000_s1068" style="position:absolute;left:48465;top:14254;width:11596;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lOVMUA&#10;AADcAAAADwAAAGRycy9kb3ducmV2LnhtbERPTWvCQBC9F/wPywi9FLNpD9FGV9GCRWgPai3V25Ad&#10;k2B2Ns2umvrr3YLgbR7vc0aT1lTiRI0rLSt4jmIQxJnVJecKNl/z3gCE88gaK8uk4I8cTMadhxGm&#10;2p55Rae1z0UIYZeigsL7OpXSZQUZdJGtiQO3t41BH2CTS93gOYSbSr7EcSINlhwaCqzpraDssD4a&#10;BbtkPuNk+fHEn7XLZt/veNn+/Cr12G2nQxCeWn8X39wLHea/9uH/mXCBH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CU5UxQAAANwAAAAPAAAAAAAAAAAAAAAAAJgCAABkcnMv&#10;ZG93bnJldi54bWxQSwUGAAAAAAQABAD1AAAAigMAAAAA&#10;" fillcolor="#4f81bd [3204]" strokecolor="#243f60 [1604]"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Toolbar</w:t>
                        </w:r>
                      </w:p>
                    </w:txbxContent>
                  </v:textbox>
                </v:oval>
                <v:oval id="Ellips 199" o:spid="_x0000_s1069" style="position:absolute;left:78651;top:14254;width:11595;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vcQA&#10;AADcAAAADwAAAGRycy9kb3ducmV2LnhtbERPS2vCQBC+F/wPywi9iG7aQ9DoKlpQhPZgfaDehuyY&#10;BLOzMbtq6q/vFoTe5uN7zmjSmFLcqHaFZQVvvQgEcWp1wZmC7Wbe7YNwHlljaZkU/JCDybj1MsJE&#10;2zt/023tMxFC2CWoIPe+SqR0aU4GXc9WxIE72dqgD7DOpK7xHsJNKd+jKJYGCw4NOVb0kVN6Xl+N&#10;gmM8n3G8+uzwV+XS2W6Bj8P+otRru5kOQXhq/L/46V7qMH8wgL9nwgV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af73EAAAA3AAAAA8AAAAAAAAAAAAAAAAAmAIAAGRycy9k&#10;b3ducmV2LnhtbFBLBQYAAAAABAAEAPUAAACJAwAAAAA=&#10;" fillcolor="#4f81bd [3204]" strokecolor="#243f60 [1604]"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p>
                    </w:txbxContent>
                  </v:textbox>
                </v:oval>
                <v:oval id="Ellips 200" o:spid="_x0000_s1070" style="position:absolute;left:80621;top:37048;width:11596;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4DgMQA&#10;AADcAAAADwAAAGRycy9kb3ducmV2LnhtbESPQWvCQBSE7wX/w/IEb3VjA61EVxFBUpAKRkG8PbLP&#10;JJh9G3bXmP77bqHQ4zAz3zDL9WBa0ZPzjWUFs2kCgri0uuFKwfm0e52D8AFZY2uZFHyTh/Vq9LLE&#10;TNsnH6kvQiUihH2GCuoQukxKX9Zk0E9tRxy9m3UGQ5SuktrhM8JNK9+S5F0abDgu1NjRtqbyXjyM&#10;gv5RVLM0b5L0K82P7nDdHy75h1KT8bBZgAg0hP/wX/tTK4hE+D0Tj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A4DEAAAA3AAAAA8AAAAAAAAAAAAAAAAAmAIAAGRycy9k&#10;b3ducmV2LnhtbFBLBQYAAAAABAAEAPUAAACJAwAAAAA=&#10;" fillcolor="#c0504d [3205]" strokecolor="#622423 [1605]"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r>
                          <w:rPr>
                            <w:rFonts w:ascii="Arial" w:eastAsia="Times New Roman" w:hAnsi="Arial"/>
                            <w:sz w:val="20"/>
                            <w:szCs w:val="20"/>
                          </w:rPr>
                          <w:t xml:space="preserve"> </w:t>
                        </w:r>
                        <w:proofErr w:type="spellStart"/>
                        <w:r>
                          <w:rPr>
                            <w:rFonts w:ascii="Arial" w:eastAsia="Times New Roman" w:hAnsi="Arial"/>
                            <w:sz w:val="20"/>
                            <w:szCs w:val="20"/>
                          </w:rPr>
                          <w:t>Model</w:t>
                        </w:r>
                        <w:proofErr w:type="spellEnd"/>
                      </w:p>
                    </w:txbxContent>
                  </v:textbox>
                </v:oval>
                <v:oval id="Ellips 201" o:spid="_x0000_s1071" style="position:absolute;left:80779;top:15121;width:11595;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OHQMYA&#10;AADcAAAADwAAAGRycy9kb3ducmV2LnhtbESPT2vCQBTE74LfYXmCF9GNHkJJXUUFRbCH+qfY3h7Z&#10;ZxLMvo3ZVdN+elcoeBxm5jfMeNqYUtyodoVlBcNBBII4tbrgTMFhv+y/gXAeWWNpmRT8koPppN0a&#10;Y6Ltnbd02/lMBAi7BBXk3leJlC7NyaAb2Io4eCdbG/RB1pnUNd4D3JRyFEWxNFhwWMixokVO6Xl3&#10;NQp+4uWc489Njz8ql86/Vvj3fbwo1e00s3cQnhr/Cv+311rBKBrC80w4AnL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OHQMYAAADcAAAADwAAAAAAAAAAAAAAAACYAgAAZHJz&#10;L2Rvd25yZXYueG1sUEsFBgAAAAAEAAQA9QAAAIsDAAAAAA==&#10;" fillcolor="#4f81bd [3204]" strokecolor="#243f60 [1604]"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p>
                    </w:txbxContent>
                  </v:textbox>
                </v:oval>
                <v:oval id="Ellips 202" o:spid="_x0000_s1072" style="position:absolute;left:82356;top:37862;width:11595;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A4bMYA&#10;AADcAAAADwAAAGRycy9kb3ducmV2LnhtbESPUUvDMBSF3wX/Q7iCby5ZC1O6ZUMEqSAbrAqyt0tz&#10;15Y1NyXJuvrvzWDg4+Gc8x3OajPZXozkQ+dYw3ymQBDXznTcaPj+en96AREissHeMWn4pQCb9f3d&#10;CgvjLrynsYqNSBAOBWpoYxwKKUPdksUwcwNx8o7OW4xJ+kYaj5cEt73MlFpIix2nhRYHemupPlVn&#10;q2E8V808LzuVb/Ny73eHz91P+az148P0ugQRaYr/4Vv7w2jIVAbXM+kI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A4bMYAAADcAAAADwAAAAAAAAAAAAAAAACYAgAAZHJz&#10;L2Rvd25yZXYueG1sUEsFBgAAAAAEAAQA9QAAAIsDAAAAAA==&#10;" fillcolor="#c0504d [3205]" strokecolor="#622423 [1605]"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r>
                          <w:rPr>
                            <w:rFonts w:ascii="Arial" w:eastAsia="Times New Roman" w:hAnsi="Arial"/>
                            <w:sz w:val="20"/>
                            <w:szCs w:val="20"/>
                          </w:rPr>
                          <w:t xml:space="preserve"> </w:t>
                        </w:r>
                        <w:proofErr w:type="spellStart"/>
                        <w:r>
                          <w:rPr>
                            <w:rFonts w:ascii="Arial" w:eastAsia="Times New Roman" w:hAnsi="Arial"/>
                            <w:sz w:val="20"/>
                            <w:szCs w:val="20"/>
                          </w:rPr>
                          <w:t>Model</w:t>
                        </w:r>
                        <w:proofErr w:type="spellEnd"/>
                      </w:p>
                    </w:txbxContent>
                  </v:textbox>
                </v:oval>
                <v:oval id="Ellips 203" o:spid="_x0000_s1073" style="position:absolute;left:84090;top:38823;width:11595;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yd98UA&#10;AADcAAAADwAAAGRycy9kb3ducmV2LnhtbESPUWvCMBSF3wf+h3CFvc1EC9uoRhFhdDAm2Ani26W5&#10;tsXmpiSxdv9+GQz2eDjnfIez2oy2EwP50DrWMJ8pEMSVMy3XGo5fb0+vIEJENtg5Jg3fFGCznjys&#10;MDfuzgcayliLBOGQo4Ymxj6XMlQNWQwz1xMn7+K8xZikr6XxeE9w28mFUs/SYstpocGedg1V1/Jm&#10;NQy3sp5nRauyz6w4+P35Y38qXrR+nI7bJYhIY/wP/7XfjYaFyuD3TDo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LJ33xQAAANwAAAAPAAAAAAAAAAAAAAAAAJgCAABkcnMv&#10;ZG93bnJldi54bWxQSwUGAAAAAAQABAD1AAAAigMAAAAA&#10;" fillcolor="#c0504d [3205]" strokecolor="#622423 [1605]"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r>
                          <w:rPr>
                            <w:rFonts w:ascii="Arial" w:eastAsia="Times New Roman" w:hAnsi="Arial"/>
                            <w:sz w:val="20"/>
                            <w:szCs w:val="20"/>
                          </w:rPr>
                          <w:t xml:space="preserve"> </w:t>
                        </w:r>
                        <w:proofErr w:type="spellStart"/>
                        <w:r>
                          <w:rPr>
                            <w:rFonts w:ascii="Arial" w:eastAsia="Times New Roman" w:hAnsi="Arial"/>
                            <w:sz w:val="20"/>
                            <w:szCs w:val="20"/>
                          </w:rPr>
                          <w:t>Model</w:t>
                        </w:r>
                        <w:proofErr w:type="spellEnd"/>
                      </w:p>
                    </w:txbxContent>
                  </v:textbox>
                </v:oval>
                <v:oval id="Ellips 204" o:spid="_x0000_s1074" style="position:absolute;left:82986;top:15988;width:11595;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Qk2McA&#10;AADcAAAADwAAAGRycy9kb3ducmV2LnhtbESPT2vCQBTE7wW/w/KEXopuKhIkuooWlEI9tP5BvT2y&#10;zySYfRuzW41+elco9DjMzG+Y0aQxpbhQ7QrLCt67EQji1OqCMwWb9bwzAOE8ssbSMim4kYPJuPUy&#10;wkTbK//QZeUzESDsElSQe18lUro0J4Ouayvi4B1tbdAHWWdS13gNcFPKXhTF0mDBYSHHij5ySk+r&#10;X6PgEM9nHH9/vfGyculsu8D7fndW6rXdTIcgPDX+P/zX/tQKelEfnmfCEZDj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0JNjHAAAA3AAAAA8AAAAAAAAAAAAAAAAAmAIAAGRy&#10;cy9kb3ducmV2LnhtbFBLBQYAAAAABAAEAPUAAACMAwAAAAA=&#10;" fillcolor="#4f81bd [3204]" strokecolor="#243f60 [1604]" strokeweight="2pt">
                  <v:textbox>
                    <w:txbxContent>
                      <w:p w:rsidR="00C470F2" w:rsidRDefault="00EF1F22" w:rsidP="00EF1F2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proofErr w:type="spellStart"/>
                        <w:r>
                          <w:rPr>
                            <w:rFonts w:ascii="Arial" w:eastAsia="Times New Roman" w:hAnsi="Arial"/>
                            <w:sz w:val="20"/>
                            <w:szCs w:val="20"/>
                          </w:rPr>
                          <w:t>Tool</w:t>
                        </w:r>
                        <w:proofErr w:type="spellEnd"/>
                      </w:p>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Panel</w:t>
                        </w:r>
                      </w:p>
                    </w:txbxContent>
                  </v:textbox>
                </v:oval>
                <v:oval id="Ellips 205" o:spid="_x0000_s1075" style="position:absolute;left:63127;top:14254;width:11595;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iBQ8cA&#10;AADcAAAADwAAAGRycy9kb3ducmV2LnhtbESPT2vCQBTE7wW/w/KEXopuKhgkuooWlEI9tP5BvT2y&#10;zySYfRuzW41+elco9DjMzG+Y0aQxpbhQ7QrLCt67EQji1OqCMwWb9bwzAOE8ssbSMim4kYPJuPUy&#10;wkTbK//QZeUzESDsElSQe18lUro0J4Ouayvi4B1tbdAHWWdS13gNcFPKXhTF0mDBYSHHij5ySk+r&#10;X6PgEM9nHH9/vfGyculsu8D7fndW6rXdTIcgPDX+P/zX/tQKelEfnmfCEZDj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gUPHAAAA3AAAAA8AAAAAAAAAAAAAAAAAmAIAAGRy&#10;cy9kb3ducmV2LnhtbFBLBQYAAAAABAAEAPUAAACMAwAAAAA=&#10;" fillcolor="#4f81bd [3204]" strokecolor="#243f60 [1604]"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Navigation Panel</w:t>
                        </w:r>
                      </w:p>
                    </w:txbxContent>
                  </v:textbox>
                </v:oval>
                <v:oval id="Ellips 206" o:spid="_x0000_s1076" style="position:absolute;left:63127;top:23252;width:11595;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35tMQA&#10;AADcAAAADwAAAGRycy9kb3ducmV2LnhtbESPS4vCQBCE7wv+h6EFL4tOFBGJjiKCj+xtfZ2bTJsE&#10;Mz0hM2rir3cWFjwWVfUVNV82phQPql1hWcFwEIEgTq0uOFNwOm76UxDOI2ssLZOClhwsF52vOcba&#10;PvmXHgefiQBhF6OC3PsqltKlORl0A1sRB+9qa4M+yDqTusZngJtSjqJoIg0WHBZyrGidU3o73I2C&#10;ZLt7bc/G/Pj2db+cbm0yrr4TpXrdZjUD4anxn/B/e68VjKIJ/J0JR0Au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N+bTEAAAA3AAAAA8AAAAAAAAAAAAAAAAAmAIAAGRycy9k&#10;b3ducmV2LnhtbFBLBQYAAAAABAAEAPUAAACJAwAAAAA=&#10;" fillcolor="#9bbb59 [3206]" strokecolor="#4e6128 [1606]" strokeweight="2pt">
                  <v:textbox>
                    <w:txbxContent>
                      <w:p w:rsidR="00EF1F22" w:rsidRDefault="00452ED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Navigation</w:t>
                        </w:r>
                      </w:p>
                    </w:txbxContent>
                  </v:textbox>
                </v:oval>
                <v:oval id="Ellips 207" o:spid="_x0000_s1077" style="position:absolute;left:21657;top:26951;width:11595;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cL8UA&#10;AADcAAAADwAAAGRycy9kb3ducmV2LnhtbESPS2vDMBCE74X8B7GBXkoi15QmuFFMCDSte8vzvFhb&#10;28RaGUvxI7++KhR6HGbmG2aVDqYWHbWusqzgeR6BIM6trrhQcDq+z5YgnEfWWFsmBSM5SNeThxUm&#10;2va8p+7gCxEg7BJUUHrfJFK6vCSDbm4b4uB929agD7ItpG6xD3BTyziKXqXBisNCiQ1tS8qvh5tR&#10;kO0+7ruzMV9+vN8up+uYvTRPmVKP02HzBsLT4P/Df+1PrSCOF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AVwvxQAAANwAAAAPAAAAAAAAAAAAAAAAAJgCAABkcnMv&#10;ZG93bnJldi54bWxQSwUGAAAAAAQABAD1AAAAigMAAAAA&#10;" fillcolor="#9bbb59 [3206]" strokecolor="#4e6128 [1606]" strokeweight="2pt">
                  <v:textbox>
                    <w:txbxContent>
                      <w:p w:rsidR="00EF1F22" w:rsidRDefault="00452ED7"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Map</w:t>
                        </w:r>
                        <w:proofErr w:type="spellEnd"/>
                      </w:p>
                    </w:txbxContent>
                  </v:textbox>
                </v:oval>
                <v:oval id="Ellips 208" o:spid="_x0000_s1078" style="position:absolute;left:46731;top:30742;width:11995;height:6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7IXcAA&#10;AADcAAAADwAAAGRycy9kb3ducmV2LnhtbERPy4rCMBTdD/gP4QpuBk0VGaQaRQQfdTe+1pfm2hab&#10;m9JEbf16sxBcHs57tmhMKR5Uu8KyguEgAkGcWl1wpuB0XPcnIJxH1lhaJgUtOVjMOz8zjLV98j89&#10;Dj4TIYRdjApy76tYSpfmZNANbEUcuKutDfoA60zqGp8h3JRyFEV/0mDBoSHHilY5pbfD3ShINtvX&#10;5mzM3rev++V0a5Nx9Zso1es2yykIT43/ij/unVYwisLacCYcAT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p7IXcAAAADcAAAADwAAAAAAAAAAAAAAAACYAgAAZHJzL2Rvd25y&#10;ZXYueG1sUEsFBgAAAAAEAAQA9QAAAIUDAAAAAA==&#10;" fillcolor="#9bbb59 [3206]" strokecolor="#4e6128 [1606]" strokeweight="2pt">
                  <v:textbox>
                    <w:txbxContent>
                      <w:p w:rsidR="00452ED7" w:rsidRDefault="00452ED7" w:rsidP="00452ED7">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Layer</w:t>
                        </w:r>
                        <w:proofErr w:type="spellEnd"/>
                        <w:r>
                          <w:rPr>
                            <w:rFonts w:ascii="Arial" w:eastAsia="Times New Roman" w:hAnsi="Arial"/>
                            <w:sz w:val="20"/>
                            <w:szCs w:val="20"/>
                          </w:rPr>
                          <w:t xml:space="preserve"> Collection</w:t>
                        </w:r>
                      </w:p>
                    </w:txbxContent>
                  </v:textbox>
                </v:oval>
                <v:shape id="Rak pil 209" o:spid="_x0000_s1079" type="#_x0000_t32" style="position:absolute;left:24266;top:11741;width:3;height:21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WpOMQAAADcAAAADwAAAGRycy9kb3ducmV2LnhtbESPQWsCMRSE7wX/Q3hCbzVbi2u7NUoR&#10;FPGmKz2/bl43Szcv2yTq6q9vCoLHYWa+YWaL3rbiRD40jhU8jzIQxJXTDdcKDuXq6RVEiMgaW8ek&#10;4EIBFvPBwwwL7c68o9M+1iJBOBSowMTYFVKGypDFMHIdcfK+nbcYk/S11B7PCW5bOc6yXFpsOC0Y&#10;7GhpqPrZH62Cr/JXT0xe6q1/cXl+uX5Ot8e1Uo/D/uMdRKQ+3sO39kYrGGdv8H8mHQE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Fak4xAAAANwAAAAPAAAAAAAAAAAA&#10;AAAAAKECAABkcnMvZG93bnJldi54bWxQSwUGAAAAAAQABAD5AAAAkgMAAAAA&#10;" strokecolor="#4579b8 [3044]">
                  <v:stroke endarrow="block"/>
                </v:shape>
                <v:shape id="Rak pil 210" o:spid="_x0000_s1080" type="#_x0000_t32" style="position:absolute;left:30736;top:17249;width:3698;height: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w5q8IAAADcAAAADwAAAGRycy9kb3ducmV2LnhtbERPy4rCMBTdD/gP4QpuZEztqCPVKCLI&#10;+NrojODy0lzbYnNTmqj1781CmOXhvKfzxpTiTrUrLCvo9yIQxKnVBWcK/n5Xn2MQziNrLC2Tgic5&#10;mM9aH1NMtH3wge5Hn4kQwi5BBbn3VSKlS3My6Hq2Ig7cxdYGfYB1JnWNjxBuShlH0UgaLDg05FjR&#10;Mqf0erwZBcuv7+2puxn8jHDPfsfxejPcnpXqtJvFBISnxv+L3+61VhD3w/xwJhwBOX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rw5q8IAAADcAAAADwAAAAAAAAAAAAAA&#10;AAChAgAAZHJzL2Rvd25yZXYueG1sUEsFBgAAAAAEAAQA+QAAAJADAAAAAA==&#10;" strokecolor="#4579b8 [3044]">
                  <v:stroke endarrow="block"/>
                </v:shape>
                <v:shape id="Rak pil 216" o:spid="_x0000_s1081" type="#_x0000_t32" style="position:absolute;left:46029;top:25569;width:2667;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kERMYAAADcAAAADwAAAGRycy9kb3ducmV2LnhtbESPT2vCQBTE7wW/w/KEXqRuTG0saTYi&#10;QvFfL9UWenxkX5Ng9m3Irpp+e1cQehxm5jdMNu9NI87Uudqygsk4AkFcWF1zqeDr8P70CsJ5ZI2N&#10;ZVLwRw7m+eAhw1TbC3/See9LESDsUlRQed+mUrqiIoNubFvi4P3azqAPsiul7vAS4KaRcRQl0mDN&#10;YaHClpYVFcf9yShYPs+236PNdJXgB/sdx+vNy/ZHqcdhv3gD4an3/+F7e60VxJMEbmfCEZD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ZBETGAAAA3AAAAA8AAAAAAAAA&#10;AAAAAAAAoQIAAGRycy9kb3ducmV2LnhtbFBLBQYAAAAABAAEAPkAAACUAwAAAAA=&#10;" strokecolor="#4579b8 [3044]">
                  <v:stroke endarrow="block"/>
                </v:shape>
                <v:shape id="Rak pil 218" o:spid="_x0000_s1082" type="#_x0000_t32" style="position:absolute;left:40232;top:20319;width:0;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o1rcIAAADcAAAADwAAAGRycy9kb3ducmV2LnhtbERPy4rCMBTdD/gP4QpuZEztqCPVKCLI&#10;+NrojODy0lzbYnNTmqj1781CmOXhvKfzxpTiTrUrLCvo9yIQxKnVBWcK/n5Xn2MQziNrLC2Tgic5&#10;mM9aH1NMtH3wge5Hn4kQwi5BBbn3VSKlS3My6Hq2Ig7cxdYGfYB1JnWNjxBuShlH0UgaLDg05FjR&#10;Mqf0erwZBcuv7+2puxn8jHDPfsfxejPcnpXqtJvFBISnxv+L3+61VhD3w9pwJhwBOX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Mo1rcIAAADcAAAADwAAAAAAAAAAAAAA&#10;AAChAgAAZHJzL2Rvd25yZXYueG1sUEsFBgAAAAAEAAQA+QAAAJADAAAAAA==&#10;" strokecolor="#4579b8 [3044]">
                  <v:stroke endarrow="block"/>
                </v:shape>
                <v:shape id="Rak pil 224" o:spid="_x0000_s1083" type="#_x0000_t32" style="position:absolute;left:60061;top:17286;width:30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1FcYAAADcAAAADwAAAGRycy9kb3ducmV2LnhtbESPT2vCQBTE74V+h+UVepG6adRU0myk&#10;CMW/l1oFj4/saxKafRuyW43f3hWEHoeZ+Q2TzXrTiBN1rras4HUYgSAurK65VLD//nyZgnAeWWNj&#10;mRRcyMEsf3zIMNX2zF902vlSBAi7FBVU3replK6oyKAb2pY4eD+2M+iD7EqpOzwHuGlkHEWJNFhz&#10;WKiwpXlFxe/uzyiYj97Wh8FqvEhwy37D8XI1WR+Ven7qP95BeOr9f/jeXmoFcTyG25lwBGR+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r9RXGAAAA3AAAAA8AAAAAAAAA&#10;AAAAAAAAoQIAAGRycy9kb3ducmV2LnhtbFBLBQYAAAAABAAEAPkAAACUAwAAAAA=&#10;" strokecolor="#4579b8 [3044]">
                  <v:stroke endarrow="block"/>
                </v:shape>
                <v:shape id="Rak pil 225" o:spid="_x0000_s1084" type="#_x0000_t32" style="position:absolute;left:54263;top:20319;width:76;height:15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dQjsUAAADcAAAADwAAAGRycy9kb3ducmV2LnhtbESPT2vCQBTE7wW/w/KEXkrdmKqV6CpF&#10;kPrvUqvg8ZF9JsHs25BdNX57VxA8DjPzG2Y8bUwpLlS7wrKCbicCQZxaXXCmYPc//xyCcB5ZY2mZ&#10;FNzIwXTSehtjou2V/+iy9ZkIEHYJKsi9rxIpXZqTQdexFXHwjrY26IOsM6lrvAa4KWUcRQNpsOCw&#10;kGNFs5zS0/ZsFMy+vlf7j2Xvd4Ab9muOF8v+6qDUe7v5GYHw1PhX+NleaAVx3IfHmXAE5OQ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dQjsUAAADcAAAADwAAAAAAAAAA&#10;AAAAAAChAgAAZHJzL2Rvd25yZXYueG1sUEsFBgAAAAAEAAQA+QAAAJMDAAAAAA==&#10;" strokecolor="#4579b8 [3044]">
                  <v:stroke endarrow="block"/>
                </v:shape>
                <v:shape id="Rak pil 226" o:spid="_x0000_s1085" type="#_x0000_t32" style="position:absolute;left:68925;top:20319;width:0;height:29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XO+cYAAADcAAAADwAAAGRycy9kb3ducmV2LnhtbESPW2vCQBSE34X+h+UIvhTdNNVYUlcp&#10;gnh98VLo4yF7TEKzZ0N21fTfu0LBx2FmvmEms9ZU4kqNKy0reBtEIIgzq0vOFZyOi/4HCOeRNVaW&#10;ScEfOZhNXzoTTLW98Z6uB5+LAGGXooLC+zqV0mUFGXQDWxMH72wbgz7IJpe6wVuAm0rGUZRIgyWH&#10;hQJrmheU/R4uRsH8fbz5fl0Plwnu2G85Xq1Hmx+let326xOEp9Y/w//tlVYQxwk8zoQjIK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1zvnGAAAA3AAAAA8AAAAAAAAA&#10;AAAAAAAAoQIAAGRycy9kb3ducmV2LnhtbFBLBQYAAAAABAAEAPkAAACUAwAAAAA=&#10;" strokecolor="#4579b8 [3044]">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Vinklad  229" o:spid="_x0000_s1086" type="#_x0000_t35" style="position:absolute;left:53014;top:17601;width:1429;height:18796;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X4cQAAADcAAAADwAAAGRycy9kb3ducmV2LnhtbESPQWvCQBSE70L/w/KEXqRujGBrdBUp&#10;FD14UNsf8Jp9JovZt2l2a5J/7wqCx2FmvmGW685W4kqNN44VTMYJCOLcacOFgp/vr7cPED4ga6wc&#10;k4KePKxXL4MlZtq1fKTrKRQiQthnqKAMoc6k9HlJFv3Y1cTRO7vGYoiyKaRusI1wW8k0SWbSouG4&#10;UGJNnyXll9O/VeC5ne57Mzr35rDdG4ez6v33T6nXYbdZgAjUhWf40d5pBWk6h/uZeAT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dfhxAAAANwAAAAPAAAAAAAAAAAA&#10;AAAAAKECAABkcnMvZG93bnJldi54bWxQSwUGAAAAAAQABAD5AAAAkgMAAAAA&#10;" adj="-34552,19385" strokecolor="#4579b8 [3044]">
                  <v:stroke endarrow="block"/>
                </v:shape>
                <v:shape id="Rak pil 232" o:spid="_x0000_s1087" type="#_x0000_t32" style="position:absolute;left:74722;top:17286;width:39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deJ8YAAADcAAAADwAAAGRycy9kb3ducmV2LnhtbESPT2vCQBTE74LfYXmCl1I3xj+V6Coi&#10;SNV6qVXw+Mg+k2D2bciumn57t1DwOMzMb5jZojGluFPtCssK+r0IBHFqdcGZguPP+n0CwnlkjaVl&#10;UvBLDhbzdmuGibYP/qb7wWciQNglqCD3vkqkdGlOBl3PVsTBu9jaoA+yzqSu8RHgppRxFI2lwYLD&#10;Qo4VrXJKr4ebUbAafOxOb9vh5xj37L843mxHu7NS3U6znILw1PhX+L+90QriQQx/Z8IRkP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aXXifGAAAA3AAAAA8AAAAAAAAA&#10;AAAAAAAAoQIAAGRycy9kb3ducmV2LnhtbFBLBQYAAAAABAAEAPkAAACUAwAAAAA=&#10;" strokecolor="#4579b8 [3044]">
                  <v:stroke endarrow="block"/>
                </v:shape>
                <v:shape id="Rak pil 234" o:spid="_x0000_s1088" type="#_x0000_t32" style="position:absolute;left:46029;top:17286;width:24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JjyMYAAADcAAAADwAAAGRycy9kb3ducmV2LnhtbESPQWvCQBSE70L/w/IKvYhuGm0qMRsp&#10;QqnaXqoVPD6yr0lo9m3IbjX+e1cQPA4z8w2TLXrTiCN1rras4HkcgSAurK65VPCzex/NQDiPrLGx&#10;TArO5GCRPwwyTLU98Tcdt74UAcIuRQWV920qpSsqMujGtiUO3q/tDPogu1LqDk8BbhoZR1EiDdYc&#10;FipsaVlR8bf9NwqWk9fNfriefiT4xf6T49X6ZXNQ6umxf5uD8NT7e/jWXmkF8WQK1zPhCMj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yY8jGAAAA3AAAAA8AAAAAAAAA&#10;AAAAAAAAoQIAAGRycy9kb3ducmV2LnhtbFBLBQYAAAAABAAEAPkAAACUAwAAAAA=&#10;" strokecolor="#4579b8 [3044]">
                  <v:stroke endarrow="block"/>
                </v:shape>
                <v:oval id="Ellips 235" o:spid="_x0000_s1089" style="position:absolute;left:21657;top:34922;width:11443;height:5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qpcYA&#10;AADcAAAADwAAAGRycy9kb3ducmV2LnhtbESPQWvCQBSE7wX/w/IKvdWNBmuJriKFkkJRMBbE2yP7&#10;TEKzb8PuGtN/7woFj8PMfMMs14NpRU/ON5YVTMYJCOLS6oYrBT+Hz9d3ED4ga2wtk4I/8rBejZ6W&#10;mGl75T31RahEhLDPUEEdQpdJ6cuaDPqx7Yijd7bOYIjSVVI7vEa4aeU0Sd6kwYbjQo0dfdRU/hYX&#10;o6C/FNUkzZsk3ab53u1O37tjPlfq5XnYLEAEGsIj/N/+0gqm6QzuZ+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qpcYAAADcAAAADwAAAAAAAAAAAAAAAACYAgAAZHJz&#10;L2Rvd25yZXYueG1sUEsFBgAAAAAEAAQA9QAAAIsDAAAAAA==&#10;" fillcolor="#c0504d [3205]" strokecolor="#622423 [1605]" strokeweight="2pt">
                  <v:textbox>
                    <w:txbxContent>
                      <w:p w:rsidR="00071585" w:rsidRDefault="00071585" w:rsidP="00071585">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olMap</w:t>
                        </w:r>
                        <w:proofErr w:type="spellEnd"/>
                      </w:p>
                    </w:txbxContent>
                  </v:textbox>
                </v:oval>
                <v:shape id="Rak pil 236" o:spid="_x0000_s1090" type="#_x0000_t32" style="position:absolute;left:27378;top:33015;width:76;height:19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b398QAAADcAAAADwAAAGRycy9kb3ducmV2LnhtbESPQWsCMRSE74X+h/AKvdVsFdOyGqUU&#10;lOJNt/T83Lxulm5etknU1V9vCgWPw8x8w8yXg+vEkUJsPWt4HhUgiGtvWm40fFarp1cQMSEb7DyT&#10;hjNFWC7u7+ZYGn/iLR13qREZwrFEDTalvpQy1pYcxpHvibP37YPDlGVopAl4ynDXyXFRKOmw5bxg&#10;sad3S/XP7uA07KtfM7WqMpsw8UqdL18vm8Na68eH4W0GItGQbuH/9ofRMJ4o+DuTj4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5vf3xAAAANwAAAAPAAAAAAAAAAAA&#10;AAAAAKECAABkcnMvZG93bnJldi54bWxQSwUGAAAAAAQABAD5AAAAkgMAAAAA&#10;" strokecolor="#4579b8 [3044]">
                  <v:stroke endarrow="block"/>
                </v:shape>
                <v:shapetype id="_x0000_t33" coordsize="21600,21600" o:spt="33" o:oned="t" path="m,l21600,r,21600e" filled="f">
                  <v:stroke joinstyle="miter"/>
                  <v:path arrowok="t" fillok="f" o:connecttype="none"/>
                  <o:lock v:ext="edit" shapetype="t"/>
                </v:shapetype>
                <v:shape id="Vinklad  238" o:spid="_x0000_s1091" type="#_x0000_t33" style="position:absolute;left:27454;top:25569;width:6980;height:138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qC6sAAAADcAAAADwAAAGRycy9kb3ducmV2LnhtbERPTYvCMBC9L/gfwgh7WTRdBSnVKCII&#10;4s3aZa9DMrbBZlKbrHb/vTkIHh/ve7UZXCvu1AfrWcH3NANBrL2xXCuozvtJDiJEZIOtZ1LwTwE2&#10;69HHCgvjH3yiexlrkUI4FKigibErpAy6IYdh6jvixF187zAm2NfS9PhI4a6VsyxbSIeWU0ODHe0a&#10;0tfyzyn4tV+3U65/9LHa1vpS5XZ/86VSn+NhuwQRaYhv8ct9MApm87Q2nUlHQK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yqgurAAAAA3AAAAA8AAAAAAAAAAAAAAAAA&#10;oQIAAGRycy9kb3ducmV2LnhtbFBLBQYAAAAABAAEAPkAAACOAwAAAAA=&#10;" strokecolor="#4579b8 [3044]">
                  <v:stroke endarrow="block"/>
                </v:shape>
                <v:shape id="Vinklad  239" o:spid="_x0000_s1092" type="#_x0000_t33" style="position:absolute;left:40874;top:27959;width:5216;height:649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HUtMYAAADcAAAADwAAAGRycy9kb3ducmV2LnhtbESP3WrCQBSE74W+w3IK3kjdaCFo6ioi&#10;WKy9CP48wGn2NAlmz4bdbYxv7woFL4eZ+YZZrHrTiI6cry0rmIwTEMSF1TWXCs6n7dsMhA/IGhvL&#10;pOBGHlbLl8ECM22vfKDuGEoRIewzVFCF0GZS+qIig35sW+Lo/VpnMETpSqkdXiPcNHKaJKk0WHNc&#10;qLClTUXF5fhnFLhL8tnlP1/5ed/sD6d8lH7fTKrU8LVff4AI1Idn+L+90wqm73N4nIlHQC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x1LTGAAAA3AAAAA8AAAAAAAAA&#10;AAAAAAAAoQIAAGRycy9kb3ducmV2LnhtbFBLBQYAAAAABAAEAPkAAACUAwAAAAA=&#10;" strokecolor="#4579b8 [3044]">
                  <v:stroke endarrow="block"/>
                </v:shape>
                <v:oval id="Ellips 240" o:spid="_x0000_s1093" style="position:absolute;left:41801;top:39413;width:14166;height:4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S6QMMA&#10;AADcAAAADwAAAGRycy9kb3ducmV2LnhtbERPXWvCMBR9H+w/hDvwbaZa0dEZZQxGBVGwDsS3S3PX&#10;ljU3JYm1/nvzIPh4ON/L9WBa0ZPzjWUFk3ECgri0uuFKwe/x5/0DhA/IGlvLpOBGHtar15clZtpe&#10;+UB9ESoRQ9hnqKAOocuk9GVNBv3YdsSR+7POYIjQVVI7vMZw08ppksylwYZjQ40dfddU/hcXo6C/&#10;FNUkzZsk3aX5we3P2/0pXyg1ehu+PkEEGsJT/HBvtILpLM6PZ+IR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S6QMMAAADcAAAADwAAAAAAAAAAAAAAAACYAgAAZHJzL2Rv&#10;d25yZXYueG1sUEsFBgAAAAAEAAQA9QAAAIgDAAAAAA==&#10;" fillcolor="#c0504d [3205]" strokecolor="#622423 [1605]" strokeweight="2pt">
                  <v:textbox>
                    <w:txbxContent>
                      <w:p w:rsidR="00071585" w:rsidRDefault="00071585" w:rsidP="00071585">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Layer</w:t>
                        </w:r>
                        <w:proofErr w:type="spellEnd"/>
                        <w:r>
                          <w:rPr>
                            <w:rFonts w:ascii="Arial" w:eastAsia="Times New Roman" w:hAnsi="Arial"/>
                            <w:sz w:val="20"/>
                            <w:szCs w:val="20"/>
                          </w:rPr>
                          <w:t xml:space="preserve"> </w:t>
                        </w:r>
                        <w:proofErr w:type="spellStart"/>
                        <w:r w:rsidR="00C470F2">
                          <w:rPr>
                            <w:rFonts w:ascii="Arial" w:eastAsia="Times New Roman" w:hAnsi="Arial"/>
                            <w:sz w:val="20"/>
                            <w:szCs w:val="20"/>
                          </w:rPr>
                          <w:t>Model</w:t>
                        </w:r>
                        <w:proofErr w:type="spellEnd"/>
                      </w:p>
                    </w:txbxContent>
                  </v:textbox>
                </v:oval>
                <v:shape id="Vinklad  241" o:spid="_x0000_s1094" type="#_x0000_t34" style="position:absolute;left:33100;top:37806;width:8701;height:3955;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Gk7MMAAADcAAAADwAAAGRycy9kb3ducmV2LnhtbESPwWrDMBBE74H8g9hCb4ns1ITgRDYl&#10;UOilh6YhkNtibSwRa2UsOXb/vioUehxm5g1zqGfXiQcNwXpWkK8zEMSN15ZbBeevt9UORIjIGjvP&#10;pOCbAtTVcnHAUvuJP+lxiq1IEA4lKjAx9qWUoTHkMKx9T5y8mx8cxiSHVuoBpwR3ndxk2VY6tJwW&#10;DPZ0NNTcT6NTQDx1L0ZePsy8vRXBnourHb1Sz0/z6x5EpDn+h//a71rBpsjh90w6ArL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xpOzDAAAA3AAAAA8AAAAAAAAAAAAA&#10;AAAAoQIAAGRycy9kb3ducmV2LnhtbFBLBQYAAAAABAAEAPkAAACRAwAAAAA=&#10;" strokecolor="#4579b8 [3044]">
                  <v:stroke endarrow="block"/>
                </v:shape>
                <v:oval id="Ellips 244" o:spid="_x0000_s1095" style="position:absolute;left:43578;top:40031;width:14161;height:4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8Q8YA&#10;AADcAAAADwAAAGRycy9kb3ducmV2LnhtbESPQWvCQBSE74X+h+UVeqsbjVSJriJCSUEUTAvi7ZF9&#10;TUKzb8PuGtN/7woFj8PMfMMs14NpRU/ON5YVjEcJCOLS6oYrBd9fH29zED4ga2wtk4I/8rBePT8t&#10;MdP2ykfqi1CJCGGfoYI6hC6T0pc1GfQj2xFH78c6gyFKV0nt8BrhppWTJHmXBhuOCzV2tK2p/C0u&#10;RkF/KapxmjdJuk/zozucd4dTPlPq9WXYLEAEGsIj/N/+1Aom0yncz8Qj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8Q8YAAADcAAAADwAAAAAAAAAAAAAAAACYAgAAZHJz&#10;L2Rvd25yZXYueG1sUEsFBgAAAAAEAAQA9QAAAIsDAAAAAA==&#10;" fillcolor="#c0504d [3205]" strokecolor="#622423 [1605]" strokeweight="2pt">
                  <v:textbox>
                    <w:txbxContent>
                      <w:p w:rsidR="00C470F2" w:rsidRDefault="00C470F2" w:rsidP="00C470F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Layer</w:t>
                        </w:r>
                        <w:proofErr w:type="spellEnd"/>
                        <w:r>
                          <w:rPr>
                            <w:rFonts w:ascii="Arial" w:eastAsia="Times New Roman" w:hAnsi="Arial"/>
                            <w:sz w:val="20"/>
                            <w:szCs w:val="20"/>
                          </w:rPr>
                          <w:t xml:space="preserve"> </w:t>
                        </w:r>
                        <w:proofErr w:type="spellStart"/>
                        <w:r>
                          <w:rPr>
                            <w:rFonts w:ascii="Arial" w:eastAsia="Times New Roman" w:hAnsi="Arial"/>
                            <w:sz w:val="20"/>
                            <w:szCs w:val="20"/>
                          </w:rPr>
                          <w:t>Model</w:t>
                        </w:r>
                        <w:proofErr w:type="spellEnd"/>
                      </w:p>
                    </w:txbxContent>
                  </v:textbox>
                </v:oval>
                <v:oval id="Ellips 245" o:spid="_x0000_s1096" style="position:absolute;left:45821;top:40690;width:14161;height:4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Z2MYA&#10;AADcAAAADwAAAGRycy9kb3ducmV2LnhtbESPQWvCQBSE7wX/w/KE3upG02pJXUUKJQWpYBSkt0f2&#10;NQlm34bdNab/3i0UPA4z8w2zXA+mFT0531hWMJ0kIIhLqxuuFBwPH0+vIHxA1thaJgW/5GG9Gj0s&#10;MdP2ynvqi1CJCGGfoYI6hC6T0pc1GfQT2xFH78c6gyFKV0nt8BrhppWzJJlLgw3HhRo7eq+pPBcX&#10;o6C/FNU0zZsk/Urzvdt9b3enfKHU43jYvIEINIR7+L/9qRXMnl/g70w8An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Z2MYAAADcAAAADwAAAAAAAAAAAAAAAACYAgAAZHJz&#10;L2Rvd25yZXYueG1sUEsFBgAAAAAEAAQA9QAAAIsDAAAAAA==&#10;" fillcolor="#c0504d [3205]" strokecolor="#622423 [1605]" strokeweight="2pt">
                  <v:textbox>
                    <w:txbxContent>
                      <w:p w:rsidR="00C470F2" w:rsidRDefault="00C470F2" w:rsidP="00C470F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Layer</w:t>
                        </w:r>
                        <w:proofErr w:type="spellEnd"/>
                        <w:r>
                          <w:rPr>
                            <w:rFonts w:ascii="Arial" w:eastAsia="Times New Roman" w:hAnsi="Arial"/>
                            <w:sz w:val="20"/>
                            <w:szCs w:val="20"/>
                          </w:rPr>
                          <w:t xml:space="preserve"> </w:t>
                        </w:r>
                        <w:proofErr w:type="spellStart"/>
                        <w:r>
                          <w:rPr>
                            <w:rFonts w:ascii="Arial" w:eastAsia="Times New Roman" w:hAnsi="Arial"/>
                            <w:sz w:val="20"/>
                            <w:szCs w:val="20"/>
                          </w:rPr>
                          <w:t>Model</w:t>
                        </w:r>
                        <w:proofErr w:type="spellEnd"/>
                      </w:p>
                    </w:txbxContent>
                  </v:textbox>
                </v:oval>
                <v:oval id="Ellips 246" o:spid="_x0000_s1097" style="position:absolute;left:61637;top:35474;width:11595;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dAdMUA&#10;AADcAAAADwAAAGRycy9kb3ducmV2LnhtbESPQWvCQBSE74L/YXlCL1I3lRBKdBURak1vTW3Pj+wz&#10;CWbfhuyqSX69Wyj0OMzMN8x625tG3KhztWUFL4sIBHFhdc2lgtPX2/MrCOeRNTaWScFADrab6WSN&#10;qbZ3/qRb7ksRIOxSVFB536ZSuqIig25hW+LgnW1n0AfZlVJ3eA9w08hlFCXSYM1hocKW9hUVl/xq&#10;FGSH9/HwbcyHH8brz+kyZHE7z5R6mvW7FQhPvf8P/7WPWsEyTuD3TDgCcv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0B0xQAAANwAAAAPAAAAAAAAAAAAAAAAAJgCAABkcnMv&#10;ZG93bnJldi54bWxQSwUGAAAAAAQABAD1AAAAigMAAAAA&#10;" fillcolor="#9bbb59 [3206]" strokecolor="#4e6128 [1606]" strokeweight="2pt">
                  <v:textbox>
                    <w:txbxContent>
                      <w:p w:rsidR="00C470F2" w:rsidRDefault="00C470F2" w:rsidP="00C470F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Layer</w:t>
                        </w:r>
                        <w:proofErr w:type="spellEnd"/>
                      </w:p>
                    </w:txbxContent>
                  </v:textbox>
                </v:oval>
                <v:oval id="Ellips 247" o:spid="_x0000_s1098" style="position:absolute;left:75255;top:27357;width:11284;height:73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vl78UA&#10;AADcAAAADwAAAGRycy9kb3ducmV2LnhtbESPT4vCMBTE78J+h/AWvIimiqxLNcoi+Kd701XPj+Zt&#10;W2xeShO19dMbQfA4zMxvmNmiMaW4Uu0KywqGgwgEcWp1wZmCw9+q/w3CeWSNpWVS0JKDxfyjM8NY&#10;2xvv6Lr3mQgQdjEqyL2vYildmpNBN7AVcfD+bW3QB1lnUtd4C3BTylEUfUmDBYeFHCta5pSe9xej&#10;IFlv7uujMb++vV9Oh3ObjKteolT3s/mZgvDU+Hf41d5qBaPxB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a+XvxQAAANwAAAAPAAAAAAAAAAAAAAAAAJgCAABkcnMv&#10;ZG93bnJldi54bWxQSwUGAAAAAAQABAD1AAAAigMAAAAA&#10;" fillcolor="#9bbb59 [3206]" strokecolor="#4e6128 [1606]" strokeweight="2pt">
                  <v:textbox>
                    <w:txbxContent>
                      <w:p w:rsidR="00C470F2" w:rsidRDefault="00C470F2" w:rsidP="00C470F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p>
                    </w:txbxContent>
                  </v:textbox>
                </v:oval>
                <v:shape id="Vinklad  248" o:spid="_x0000_s1099" type="#_x0000_t33" style="position:absolute;left:58726;top:33817;width:8709;height:16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s1BcEAAADcAAAADwAAAGRycy9kb3ducmV2LnhtbERPO2/CMBDeK/EfrEPqVpwiXkoxCLWi&#10;YoS0S7dTfE0i7HOIj5D++3pAYvz0vdfbwTvVUxebwAZeJxko4jLYhisD31/7lxWoKMgWXWAy8EcR&#10;tpvR0xpzG258or6QSqUQjjkaqEXaXOtY1uQxTkJLnLjf0HmUBLtK2w5vKdw7Pc2yhfbYcGqosaX3&#10;mspzcfUGrqtzo3s3L5Zy+ZTjh2uX+vRjzPN42L2BEhrkIb67D9bAdJbWpjPpCOjN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yzUFwQAAANwAAAAPAAAAAAAAAAAAAAAA&#10;AKECAABkcnMvZG93bnJldi54bWxQSwUGAAAAAAQABAD5AAAAjwMAAAAA&#10;" strokecolor="#4579b8 [3044]">
                  <v:stroke endarrow="block"/>
                </v:shape>
                <v:shape id="Vinklad  249" o:spid="_x0000_s1100" type="#_x0000_t33" style="position:absolute;left:62960;top:38560;width:1498;height:745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8B1cIAAADcAAAADwAAAGRycy9kb3ducmV2LnhtbESP0YrCMBRE3wX/IVzBN00VWdZqFBEE&#10;QWR3az/g2lybYnNTm6jdv98sCD4OM3OGWa47W4sHtb5yrGAyTkAQF05XXCrIT7vRJwgfkDXWjknB&#10;L3lYr/q9JabaPfmHHlkoRYSwT1GBCaFJpfSFIYt+7Bri6F1cazFE2ZZSt/iMcFvLaZJ8SIsVxwWD&#10;DW0NFdfsbhVI+z1xZX74qk1mfU50vhXHs1LDQbdZgAjUhXf41d5rBdPZHP7PxCM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R8B1cIAAADcAAAADwAAAAAAAAAAAAAA&#10;AAChAgAAZHJzL2Rvd25yZXYueG1sUEsFBgAAAAAEAAQA+QAAAJADAAAAAA==&#10;" strokecolor="#4579b8 [3044]">
                  <v:stroke endarrow="block"/>
                </v:shape>
                <v:shape id="Vinklad  253" o:spid="_x0000_s1101" type="#_x0000_t34" style="position:absolute;left:83935;top:34564;width:3436;height:153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8O0MYAAADcAAAADwAAAGRycy9kb3ducmV2LnhtbESPQWvCQBSE74X+h+UVeim6q8VWoquU&#10;QksPvdQIenxmn0k0+zZkXzX+e7dQ8DjMzDfMfNn7Rp2oi3VgC6OhAUVcBFdzaWGdfwymoKIgO2wC&#10;k4ULRVgu7u/mmLlw5h86raRUCcIxQwuVSJtpHYuKPMZhaImTtw+dR0myK7Xr8JzgvtFjY160x5rT&#10;QoUtvVdUHFe/3sJu+7QxudCrfO5Gm+/DZH0sc2Pt40P/NgMl1Mst/N/+chbGk2f4O5OOgF5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fDtDGAAAA3AAAAA8AAAAAAAAA&#10;AAAAAAAAoQIAAGRycy9kb3ducmV2LnhtbFBLBQYAAAAABAAEAPkAAACUAwAAAAA=&#10;" strokecolor="#4579b8 [3044]">
                  <v:stroke endarrow="block"/>
                </v:shape>
                <v:shape id="Vinklad  255" o:spid="_x0000_s1102" type="#_x0000_t34" style="position:absolute;left:82189;top:20761;width:5304;height:788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RQ/sUAAADcAAAADwAAAGRycy9kb3ducmV2LnhtbESPT2sCMRTE7wW/Q3hCbzWrYCmrUfyz&#10;BXspuApeH5vn7uLmJU1Sd/32TaHQ4zAzv2GW68F04k4+tJYVTCcZCOLK6pZrBefT+8sbiBCRNXaW&#10;ScGDAqxXo6cl5tr2fKR7GWuRIBxyVNDE6HIpQ9WQwTCxjjh5V+sNxiR9LbXHPsFNJ2dZ9ioNtpwW&#10;GnS0a6i6ld9GQe8v16EujmWx/9oXfeU+PrfeKfU8HjYLEJGG+B/+ax+0gtl8Dr9n0hG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bRQ/sUAAADcAAAADwAAAAAAAAAA&#10;AAAAAAChAgAAZHJzL2Rvd25yZXYueG1sUEsFBgAAAAAEAAQA+QAAAJMDAAAAAA==&#10;" strokecolor="#4579b8 [3044]">
                  <v:stroke endarrow="block"/>
                </v:shape>
                <v:shape id="Vinklad  256" o:spid="_x0000_s1103" type="#_x0000_t33" style="position:absolute;left:65160;top:21332;width:3131;height:1679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GlZsUAAADcAAAADwAAAGRycy9kb3ducmV2LnhtbESP3WrCQBSE7wu+w3IEb4puFBokdRUR&#10;lGovgj8PcJo9JsHs2bC7jfHtuwXBy2FmvmEWq940oiPna8sKppMEBHFhdc2lgst5O56D8AFZY2OZ&#10;FDzIw2o5eFtgpu2dj9SdQikihH2GCqoQ2kxKX1Rk0E9sSxy9q3UGQ5SulNrhPcJNI2dJkkqDNceF&#10;ClvaVFTcTr9Ggbsluy7/2eeXQ3M4nvP39PthUqVGw379CSJQH17hZ/tLK5h9pPB/Jh4B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GlZsUAAADcAAAADwAAAAAAAAAA&#10;AAAAAAChAgAAZHJzL2Rvd25yZXYueG1sUEsFBgAAAAAEAAQA+QAAAJMDAAAAAA==&#10;" strokecolor="#4579b8 [3044]">
                  <v:stroke endarrow="block"/>
                </v:shape>
                <w10:wrap type="square" anchorx="margin"/>
              </v:group>
            </w:pict>
          </mc:Fallback>
        </mc:AlternateContent>
      </w:r>
      <w:r w:rsidR="00071585">
        <w:t>Applikationsarkitektur client</w:t>
      </w:r>
    </w:p>
    <w:p w:rsidR="0079656B" w:rsidRDefault="00506FB3" w:rsidP="007B473C">
      <w:pPr>
        <w:pStyle w:val="Rubrik1"/>
      </w:pPr>
      <w:r>
        <w:lastRenderedPageBreak/>
        <w:t>Tredjepartskomponenter</w:t>
      </w:r>
    </w:p>
    <w:p w:rsidR="007B473C" w:rsidRDefault="007B473C" w:rsidP="007B473C">
      <w:pPr>
        <w:pStyle w:val="Rubrik2"/>
      </w:pPr>
      <w:r>
        <w:t>Backend</w:t>
      </w:r>
    </w:p>
    <w:p w:rsidR="007B473C" w:rsidRPr="008B60B1" w:rsidRDefault="001A69F7" w:rsidP="008B60B1">
      <w:pPr>
        <w:pStyle w:val="Brdtext"/>
        <w:rPr>
          <w:i/>
        </w:rPr>
      </w:pPr>
      <w:r>
        <w:rPr>
          <w:bCs/>
        </w:rPr>
        <w:t>Pd</w:t>
      </w:r>
      <w:r w:rsidR="00506FB3" w:rsidRPr="008B60B1">
        <w:rPr>
          <w:bCs/>
        </w:rPr>
        <w:t>fSharp</w:t>
      </w:r>
      <w:r w:rsidR="00DC3FE4" w:rsidRPr="008B60B1">
        <w:t xml:space="preserve"> - </w:t>
      </w:r>
      <w:r w:rsidR="00DC3FE4" w:rsidRPr="008B60B1">
        <w:rPr>
          <w:i/>
        </w:rPr>
        <w:t>Skriver ut till PDF</w:t>
      </w:r>
    </w:p>
    <w:p w:rsidR="007B473C" w:rsidRPr="008B60B1" w:rsidRDefault="007B473C" w:rsidP="008B60B1">
      <w:pPr>
        <w:pStyle w:val="Brdtext"/>
        <w:rPr>
          <w:i/>
        </w:rPr>
      </w:pPr>
      <w:r w:rsidRPr="008B60B1">
        <w:rPr>
          <w:bCs/>
        </w:rPr>
        <w:t>SharpMap</w:t>
      </w:r>
      <w:r w:rsidR="00DC3FE4" w:rsidRPr="008B60B1">
        <w:t xml:space="preserve"> - </w:t>
      </w:r>
      <w:r w:rsidR="00DC3FE4" w:rsidRPr="008B60B1">
        <w:rPr>
          <w:i/>
        </w:rPr>
        <w:t>Skapa kartor</w:t>
      </w:r>
    </w:p>
    <w:p w:rsidR="00506FB3" w:rsidRPr="008B60B1" w:rsidRDefault="00506FB3" w:rsidP="008B60B1">
      <w:pPr>
        <w:pStyle w:val="Brdtext"/>
        <w:rPr>
          <w:i/>
        </w:rPr>
      </w:pPr>
      <w:r w:rsidRPr="008B60B1">
        <w:rPr>
          <w:bCs/>
        </w:rPr>
        <w:t>EntityFramework</w:t>
      </w:r>
      <w:r w:rsidR="00DC3FE4" w:rsidRPr="008B60B1">
        <w:t xml:space="preserve"> - </w:t>
      </w:r>
      <w:r w:rsidR="008B60B1" w:rsidRPr="008B60B1">
        <w:rPr>
          <w:i/>
        </w:rPr>
        <w:t>Objektsrelationer till SQL</w:t>
      </w:r>
    </w:p>
    <w:p w:rsidR="008B60B1" w:rsidRPr="001A69F7" w:rsidRDefault="00506FB3" w:rsidP="008B60B1">
      <w:pPr>
        <w:pStyle w:val="Brdtext"/>
        <w:rPr>
          <w:bCs/>
          <w:lang w:val="en-US"/>
        </w:rPr>
      </w:pPr>
      <w:r w:rsidRPr="001A69F7">
        <w:rPr>
          <w:bCs/>
          <w:lang w:val="en-US"/>
        </w:rPr>
        <w:t>EntityFramework</w:t>
      </w:r>
      <w:r w:rsidR="008B60B1" w:rsidRPr="001A69F7">
        <w:rPr>
          <w:bCs/>
          <w:lang w:val="en-US"/>
        </w:rPr>
        <w:t xml:space="preserve"> SQL</w:t>
      </w:r>
      <w:r w:rsidRPr="001A69F7">
        <w:rPr>
          <w:bCs/>
          <w:lang w:val="en-US"/>
        </w:rPr>
        <w:t xml:space="preserve"> </w:t>
      </w:r>
      <w:r w:rsidR="008B60B1" w:rsidRPr="001A69F7">
        <w:rPr>
          <w:bCs/>
          <w:lang w:val="en-US"/>
        </w:rPr>
        <w:t>Server C</w:t>
      </w:r>
      <w:r w:rsidRPr="001A69F7">
        <w:rPr>
          <w:bCs/>
          <w:lang w:val="en-US"/>
        </w:rPr>
        <w:t>ompact</w:t>
      </w:r>
    </w:p>
    <w:p w:rsidR="00506FB3" w:rsidRPr="001A69F7" w:rsidRDefault="00506FB3" w:rsidP="008B60B1">
      <w:pPr>
        <w:pStyle w:val="Brdtext"/>
        <w:rPr>
          <w:i/>
          <w:lang w:val="en-US"/>
        </w:rPr>
      </w:pPr>
      <w:r w:rsidRPr="001A69F7">
        <w:rPr>
          <w:bCs/>
          <w:lang w:val="en-US"/>
        </w:rPr>
        <w:t xml:space="preserve">Microsoft </w:t>
      </w:r>
      <w:r w:rsidR="008B60B1" w:rsidRPr="001A69F7">
        <w:rPr>
          <w:bCs/>
          <w:lang w:val="en-US"/>
        </w:rPr>
        <w:t>SQL</w:t>
      </w:r>
      <w:r w:rsidRPr="001A69F7">
        <w:rPr>
          <w:bCs/>
          <w:lang w:val="en-US"/>
        </w:rPr>
        <w:t xml:space="preserve"> Server Compact</w:t>
      </w:r>
      <w:r w:rsidR="008B60B1" w:rsidRPr="001A69F7">
        <w:rPr>
          <w:lang w:val="en-US"/>
        </w:rPr>
        <w:t xml:space="preserve"> - </w:t>
      </w:r>
      <w:r w:rsidR="008B60B1" w:rsidRPr="001A69F7">
        <w:rPr>
          <w:i/>
          <w:lang w:val="en-US"/>
        </w:rPr>
        <w:t>Filbaserad databas</w:t>
      </w:r>
    </w:p>
    <w:p w:rsidR="00506FB3" w:rsidRPr="008B60B1" w:rsidRDefault="00506FB3" w:rsidP="008B60B1">
      <w:pPr>
        <w:pStyle w:val="Brdtext"/>
        <w:rPr>
          <w:i/>
        </w:rPr>
      </w:pPr>
      <w:r w:rsidRPr="008B60B1">
        <w:rPr>
          <w:bCs/>
        </w:rPr>
        <w:t>Newtonsoft JSON</w:t>
      </w:r>
      <w:r w:rsidR="008B60B1" w:rsidRPr="008B60B1">
        <w:t xml:space="preserve"> - </w:t>
      </w:r>
      <w:r w:rsidR="008B60B1" w:rsidRPr="008B60B1">
        <w:rPr>
          <w:i/>
        </w:rPr>
        <w:t>Dataformatering</w:t>
      </w:r>
    </w:p>
    <w:p w:rsidR="00506FB3" w:rsidRPr="008B60B1" w:rsidRDefault="00506FB3" w:rsidP="008B60B1">
      <w:pPr>
        <w:pStyle w:val="Brdtext"/>
        <w:rPr>
          <w:i/>
        </w:rPr>
      </w:pPr>
      <w:r w:rsidRPr="008B60B1">
        <w:rPr>
          <w:bCs/>
        </w:rPr>
        <w:t>log4net</w:t>
      </w:r>
      <w:r w:rsidR="008B60B1" w:rsidRPr="008B60B1">
        <w:rPr>
          <w:bCs/>
        </w:rPr>
        <w:t xml:space="preserve"> </w:t>
      </w:r>
      <w:r w:rsidR="008B60B1" w:rsidRPr="008B60B1">
        <w:t xml:space="preserve">- </w:t>
      </w:r>
      <w:r w:rsidR="008B60B1" w:rsidRPr="008B60B1">
        <w:rPr>
          <w:i/>
        </w:rPr>
        <w:t>Loggning</w:t>
      </w:r>
    </w:p>
    <w:p w:rsidR="007B473C" w:rsidRPr="008B60B1" w:rsidRDefault="007B473C" w:rsidP="007B473C">
      <w:pPr>
        <w:pStyle w:val="Rubrik2"/>
      </w:pPr>
      <w:r w:rsidRPr="008B60B1">
        <w:t>Client</w:t>
      </w:r>
    </w:p>
    <w:p w:rsidR="00506FB3" w:rsidRPr="008B60B1" w:rsidRDefault="00506FB3" w:rsidP="00506FB3">
      <w:pPr>
        <w:pStyle w:val="Brdtext"/>
      </w:pPr>
      <w:r w:rsidRPr="008B60B1">
        <w:t>underscore</w:t>
      </w:r>
      <w:r w:rsidR="008B60B1" w:rsidRPr="008B60B1">
        <w:t xml:space="preserve"> - </w:t>
      </w:r>
      <w:r w:rsidR="008B60B1" w:rsidRPr="008B60B1">
        <w:rPr>
          <w:i/>
        </w:rPr>
        <w:t>tilläggs</w:t>
      </w:r>
      <w:r w:rsidR="008B60B1">
        <w:rPr>
          <w:i/>
        </w:rPr>
        <w:t>bibliotek</w:t>
      </w:r>
    </w:p>
    <w:p w:rsidR="00506FB3" w:rsidRPr="008B60B1" w:rsidRDefault="00506FB3" w:rsidP="00506FB3">
      <w:pPr>
        <w:pStyle w:val="Brdtext"/>
      </w:pPr>
      <w:r w:rsidRPr="008B60B1">
        <w:t>open layers</w:t>
      </w:r>
      <w:r w:rsidR="008B60B1" w:rsidRPr="008B60B1">
        <w:t xml:space="preserve"> - </w:t>
      </w:r>
      <w:r w:rsidR="008B60B1" w:rsidRPr="008B60B1">
        <w:rPr>
          <w:i/>
        </w:rPr>
        <w:t>kartmotor</w:t>
      </w:r>
    </w:p>
    <w:p w:rsidR="00506FB3" w:rsidRPr="008B60B1" w:rsidRDefault="00506FB3" w:rsidP="00506FB3">
      <w:pPr>
        <w:pStyle w:val="Brdtext"/>
      </w:pPr>
      <w:r w:rsidRPr="008B60B1">
        <w:t>react</w:t>
      </w:r>
      <w:r w:rsidR="008B60B1" w:rsidRPr="008B60B1">
        <w:t xml:space="preserve"> - </w:t>
      </w:r>
      <w:r w:rsidR="008B60B1" w:rsidRPr="008B60B1">
        <w:rPr>
          <w:i/>
        </w:rPr>
        <w:t>gränssnittsmotor</w:t>
      </w:r>
    </w:p>
    <w:p w:rsidR="00506FB3" w:rsidRPr="008B60B1" w:rsidRDefault="00506FB3" w:rsidP="00506FB3">
      <w:pPr>
        <w:pStyle w:val="Brdtext"/>
      </w:pPr>
      <w:r w:rsidRPr="008B60B1">
        <w:t>react-dom</w:t>
      </w:r>
      <w:r w:rsidR="008B60B1" w:rsidRPr="008B60B1">
        <w:t xml:space="preserve"> - </w:t>
      </w:r>
      <w:r w:rsidR="008B60B1" w:rsidRPr="008B60B1">
        <w:rPr>
          <w:i/>
        </w:rPr>
        <w:t>gränssnitt för webb</w:t>
      </w:r>
    </w:p>
    <w:p w:rsidR="00506FB3" w:rsidRPr="008B60B1" w:rsidRDefault="00506FB3" w:rsidP="00506FB3">
      <w:pPr>
        <w:pStyle w:val="Brdtext"/>
      </w:pPr>
      <w:r w:rsidRPr="008B60B1">
        <w:t>moment</w:t>
      </w:r>
      <w:r w:rsidR="008B60B1" w:rsidRPr="008B60B1">
        <w:t xml:space="preserve"> - </w:t>
      </w:r>
      <w:r w:rsidR="008B60B1" w:rsidRPr="008B60B1">
        <w:rPr>
          <w:i/>
        </w:rPr>
        <w:t>hanterar tid</w:t>
      </w:r>
    </w:p>
    <w:p w:rsidR="00506FB3" w:rsidRPr="008B60B1" w:rsidRDefault="00506FB3" w:rsidP="00506FB3">
      <w:pPr>
        <w:pStyle w:val="Brdtext"/>
      </w:pPr>
      <w:r w:rsidRPr="008B60B1">
        <w:t>proj4</w:t>
      </w:r>
      <w:r w:rsidR="008B60B1" w:rsidRPr="008B60B1">
        <w:t xml:space="preserve"> - </w:t>
      </w:r>
      <w:r w:rsidR="008B60B1" w:rsidRPr="008B60B1">
        <w:rPr>
          <w:i/>
        </w:rPr>
        <w:t>hanterar projektioner</w:t>
      </w:r>
    </w:p>
    <w:p w:rsidR="00506FB3" w:rsidRPr="008B60B1" w:rsidRDefault="00506FB3" w:rsidP="00506FB3">
      <w:pPr>
        <w:pStyle w:val="Brdtext"/>
      </w:pPr>
      <w:r w:rsidRPr="008B60B1">
        <w:t>marked</w:t>
      </w:r>
      <w:r w:rsidR="008B60B1" w:rsidRPr="008B60B1">
        <w:t xml:space="preserve"> - </w:t>
      </w:r>
      <w:r w:rsidR="008B60B1" w:rsidRPr="008B60B1">
        <w:rPr>
          <w:i/>
        </w:rPr>
        <w:t>skapar markdown</w:t>
      </w:r>
    </w:p>
    <w:p w:rsidR="00506FB3" w:rsidRDefault="00506FB3" w:rsidP="00506FB3">
      <w:pPr>
        <w:pStyle w:val="Brdtext"/>
        <w:rPr>
          <w:i/>
        </w:rPr>
      </w:pPr>
      <w:r w:rsidRPr="008B60B1">
        <w:t>x2js</w:t>
      </w:r>
      <w:r w:rsidR="008B60B1" w:rsidRPr="008B60B1">
        <w:t xml:space="preserve"> - </w:t>
      </w:r>
      <w:r w:rsidR="008B60B1" w:rsidRPr="008B60B1">
        <w:rPr>
          <w:i/>
        </w:rPr>
        <w:t>översätter från xml till json och vice versa</w:t>
      </w:r>
    </w:p>
    <w:p w:rsidR="006705E9" w:rsidRPr="008B60B1" w:rsidRDefault="006705E9" w:rsidP="00506FB3">
      <w:pPr>
        <w:pStyle w:val="Brdtext"/>
      </w:pPr>
      <w:r>
        <w:t>jsts – JavaScript Topology Suite – används av bufferverktyget</w:t>
      </w:r>
    </w:p>
    <w:p w:rsidR="00506FB3" w:rsidRPr="008B60B1" w:rsidRDefault="00506FB3" w:rsidP="00506FB3">
      <w:pPr>
        <w:pStyle w:val="Brdtext"/>
      </w:pPr>
      <w:r w:rsidRPr="008B60B1">
        <w:t>jquery</w:t>
      </w:r>
      <w:r w:rsidR="008B60B1" w:rsidRPr="008B60B1">
        <w:t xml:space="preserve"> - </w:t>
      </w:r>
      <w:r w:rsidR="008B60B1" w:rsidRPr="008B60B1">
        <w:rPr>
          <w:i/>
        </w:rPr>
        <w:t>bibliotek för manuella DOM-manipulationer (används så sparsamt det går)</w:t>
      </w:r>
    </w:p>
    <w:p w:rsidR="007B473C" w:rsidRPr="001A69F7" w:rsidRDefault="007B473C" w:rsidP="007B473C">
      <w:pPr>
        <w:pStyle w:val="Rubrik1"/>
        <w:rPr>
          <w:lang w:val="en-US"/>
        </w:rPr>
      </w:pPr>
      <w:r w:rsidRPr="001A69F7">
        <w:rPr>
          <w:lang w:val="en-US"/>
        </w:rPr>
        <w:t>Admin</w:t>
      </w:r>
    </w:p>
    <w:p w:rsidR="007B473C" w:rsidRPr="001A69F7" w:rsidRDefault="007B473C" w:rsidP="007B473C">
      <w:pPr>
        <w:pStyle w:val="Brdtext"/>
        <w:rPr>
          <w:i/>
          <w:lang w:val="en-US"/>
        </w:rPr>
      </w:pPr>
      <w:r w:rsidRPr="001A69F7">
        <w:rPr>
          <w:i/>
          <w:lang w:val="en-US"/>
        </w:rPr>
        <w:t>client</w:t>
      </w:r>
      <w:r w:rsidR="006B7490">
        <w:rPr>
          <w:i/>
          <w:lang w:val="en-US"/>
        </w:rPr>
        <w:t xml:space="preserve"> - Hajk</w:t>
      </w:r>
      <w:r w:rsidR="008B60B1" w:rsidRPr="001A69F7">
        <w:rPr>
          <w:i/>
          <w:lang w:val="en-US"/>
        </w:rPr>
        <w:t>.x.x.x.min.js</w:t>
      </w:r>
    </w:p>
    <w:p w:rsidR="007B473C" w:rsidRPr="008B60B1" w:rsidRDefault="00506FB3" w:rsidP="007B473C">
      <w:pPr>
        <w:pStyle w:val="Brdtext"/>
      </w:pPr>
      <w:r w:rsidRPr="008B60B1">
        <w:t>react</w:t>
      </w:r>
      <w:r w:rsidR="008B60B1" w:rsidRPr="008B60B1">
        <w:t xml:space="preserve"> -</w:t>
      </w:r>
      <w:r w:rsidR="008B60B1" w:rsidRPr="008B60B1">
        <w:rPr>
          <w:i/>
        </w:rPr>
        <w:t xml:space="preserve"> gränssnittsmotor</w:t>
      </w:r>
    </w:p>
    <w:p w:rsidR="008B60B1" w:rsidRPr="008B60B1" w:rsidRDefault="00506FB3" w:rsidP="008B60B1">
      <w:pPr>
        <w:pStyle w:val="Brdtext"/>
      </w:pPr>
      <w:r w:rsidRPr="008B60B1">
        <w:t>react-dom</w:t>
      </w:r>
      <w:r w:rsidR="008B60B1" w:rsidRPr="008B60B1">
        <w:t xml:space="preserve"> - </w:t>
      </w:r>
      <w:r w:rsidR="008B60B1" w:rsidRPr="008B60B1">
        <w:rPr>
          <w:i/>
        </w:rPr>
        <w:t>gränssnitt för webb</w:t>
      </w:r>
    </w:p>
    <w:p w:rsidR="00506FB3" w:rsidRPr="008B60B1" w:rsidRDefault="00506FB3" w:rsidP="007B473C">
      <w:pPr>
        <w:pStyle w:val="Brdtext"/>
      </w:pPr>
    </w:p>
    <w:p w:rsidR="007B473C" w:rsidRDefault="007B473C" w:rsidP="00FF1362">
      <w:pPr>
        <w:pStyle w:val="Brdtext"/>
        <w:rPr>
          <w:kern w:val="28"/>
          <w:sz w:val="24"/>
        </w:rPr>
      </w:pPr>
    </w:p>
    <w:p w:rsidR="007B473C" w:rsidRDefault="007B473C" w:rsidP="00FF1362">
      <w:pPr>
        <w:pStyle w:val="Brdtext"/>
        <w:rPr>
          <w:kern w:val="28"/>
          <w:sz w:val="24"/>
        </w:rPr>
      </w:pPr>
    </w:p>
    <w:p w:rsidR="0079656B" w:rsidRDefault="0079656B" w:rsidP="0079656B">
      <w:pPr>
        <w:pStyle w:val="Brdtext"/>
      </w:pPr>
      <w:r>
        <w:br w:type="page"/>
      </w:r>
    </w:p>
    <w:p w:rsidR="00B70ABE" w:rsidRDefault="00B70ABE" w:rsidP="001D03F9">
      <w:pPr>
        <w:pStyle w:val="Rubrik1"/>
      </w:pPr>
      <w:bookmarkStart w:id="8" w:name="_Toc463860782"/>
      <w:r>
        <w:lastRenderedPageBreak/>
        <w:t>Förberedelser</w:t>
      </w:r>
      <w:bookmarkEnd w:id="8"/>
    </w:p>
    <w:p w:rsidR="00923718" w:rsidRDefault="00923718" w:rsidP="000C383E">
      <w:pPr>
        <w:pStyle w:val="Brdtext"/>
      </w:pPr>
      <w:r>
        <w:t>Den dator som används för att kompilera källkoden behöver vara utrustad med följande programvaror: git</w:t>
      </w:r>
      <w:r>
        <w:rPr>
          <w:rStyle w:val="Fotnotsreferens"/>
        </w:rPr>
        <w:footnoteReference w:id="1"/>
      </w:r>
      <w:r>
        <w:t>, nodejs</w:t>
      </w:r>
      <w:r>
        <w:rPr>
          <w:rStyle w:val="Fotnotsreferens"/>
        </w:rPr>
        <w:footnoteReference w:id="2"/>
      </w:r>
      <w:r>
        <w:t>, npm, grunt</w:t>
      </w:r>
      <w:r>
        <w:rPr>
          <w:rStyle w:val="Fotnotsreferens"/>
        </w:rPr>
        <w:footnoteReference w:id="3"/>
      </w:r>
      <w:r>
        <w:t>, jsdocs</w:t>
      </w:r>
      <w:r>
        <w:rPr>
          <w:rStyle w:val="Fotnotsreferens"/>
        </w:rPr>
        <w:footnoteReference w:id="4"/>
      </w:r>
      <w:r>
        <w:t>, Visual Studio</w:t>
      </w:r>
      <w:r>
        <w:rPr>
          <w:rStyle w:val="Fotnotsreferens"/>
        </w:rPr>
        <w:footnoteReference w:id="5"/>
      </w:r>
      <w:r>
        <w:t xml:space="preserve">. </w:t>
      </w:r>
    </w:p>
    <w:p w:rsidR="001D03F9" w:rsidRDefault="008E2B0C" w:rsidP="001D03F9">
      <w:pPr>
        <w:pStyle w:val="Rubrik1"/>
      </w:pPr>
      <w:bookmarkStart w:id="9" w:name="_Toc463860783"/>
      <w:r>
        <w:t>Katalogstruktur för källkod</w:t>
      </w:r>
      <w:bookmarkEnd w:id="9"/>
    </w:p>
    <w:p w:rsidR="00B70ABE" w:rsidRPr="00B70ABE" w:rsidRDefault="00352B58" w:rsidP="00B70ABE">
      <w:r>
        <w:t>Källkoden beskrivs i</w:t>
      </w:r>
      <w:r w:rsidR="00B70ABE" w:rsidRPr="00B70ABE">
        <w:t xml:space="preserve"> dess grundläggande katalogstruktur.</w:t>
      </w:r>
    </w:p>
    <w:p w:rsidR="00B70ABE" w:rsidRDefault="00B70ABE" w:rsidP="00B70ABE"/>
    <w:p w:rsidR="00C07378" w:rsidRDefault="00C07378" w:rsidP="00B70ABE">
      <w:r>
        <w:t>Rotkatalogen har följande uppsättning av filer och mappar. Där de tre första innehåller de tre applikationer som beskrivs i avsnittet allmänt. Mappen packages innehåller referensfiler till Microsoft.NET och används av pakethanteraren NuGet. Denna mapp skall inte röras. Mappen proxy innehåller två stycken http-proxy-applikationer. Dessa är till för att genomföra http-anrop genom egen server om det finns behov av detta. Till exempel om användaren behöver genomföra korsdomänsanrop till andra kartservrar. Proxy-applikationerna behöver inte kompileras utan driftsätts direkt, mer om detta under avsnittet driftsättning.</w:t>
      </w:r>
    </w:p>
    <w:p w:rsidR="00C07378" w:rsidRDefault="00C07378" w:rsidP="00B70ABE">
      <w:r>
        <w:t>Filen gitignore innehåller en beskrivning av de filer som inte skall versioneras av git.</w:t>
      </w:r>
    </w:p>
    <w:p w:rsidR="00C07378" w:rsidRPr="00B70ABE" w:rsidRDefault="00C07378" w:rsidP="00B70ABE">
      <w:r>
        <w:t xml:space="preserve">LICENCE-filen innehåller en text som beskriver aktuell licens, för närvarande </w:t>
      </w:r>
      <w:r w:rsidRPr="00C07378">
        <w:t>CC0 1.0 Universal</w:t>
      </w:r>
      <w:r>
        <w:t>. README.md är en markdownfil med enklare dokumentation om systemet.</w:t>
      </w:r>
    </w:p>
    <w:p w:rsidR="00B70ABE" w:rsidRDefault="00C07378" w:rsidP="00B70ABE">
      <w:r w:rsidRPr="00B70ABE">
        <w:rPr>
          <w:noProof/>
          <w:lang w:eastAsia="ja-JP"/>
        </w:rPr>
        <w:drawing>
          <wp:inline distT="0" distB="0" distL="0" distR="0" wp14:anchorId="0A6BA6F2" wp14:editId="5EF04EAE">
            <wp:extent cx="1180800" cy="1656000"/>
            <wp:effectExtent l="0" t="0" r="635" b="1905"/>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5870"/>
                    <a:stretch/>
                  </pic:blipFill>
                  <pic:spPr bwMode="auto">
                    <a:xfrm>
                      <a:off x="0" y="0"/>
                      <a:ext cx="1180800" cy="1656000"/>
                    </a:xfrm>
                    <a:prstGeom prst="rect">
                      <a:avLst/>
                    </a:prstGeom>
                    <a:ln>
                      <a:noFill/>
                    </a:ln>
                    <a:extLst>
                      <a:ext uri="{53640926-AAD7-44D8-BBD7-CCE9431645EC}">
                        <a14:shadowObscured xmlns:a14="http://schemas.microsoft.com/office/drawing/2010/main"/>
                      </a:ext>
                    </a:extLst>
                  </pic:spPr>
                </pic:pic>
              </a:graphicData>
            </a:graphic>
          </wp:inline>
        </w:drawing>
      </w:r>
    </w:p>
    <w:p w:rsidR="00C07378" w:rsidRDefault="00C07378" w:rsidP="00B70ABE"/>
    <w:p w:rsidR="00B70ABE" w:rsidRDefault="00C07378" w:rsidP="00B70ABE">
      <w:r>
        <w:t>Mappen admin</w:t>
      </w:r>
      <w:r w:rsidR="00946CFB">
        <w:t xml:space="preserve"> består av fö</w:t>
      </w:r>
      <w:r>
        <w:t xml:space="preserve">ljande filer (efter första kompileringen). Innan kompilering kan utföras så måste beroenden laddas hem. Detta görs med kommando: </w:t>
      </w:r>
    </w:p>
    <w:p w:rsidR="00C07378" w:rsidRDefault="00C07378" w:rsidP="00B70ABE"/>
    <w:p w:rsidR="00C07378" w:rsidRPr="00946CFB" w:rsidRDefault="00C07378" w:rsidP="00B70ABE">
      <w:pPr>
        <w:rPr>
          <w:rFonts w:ascii="Consolas" w:hAnsi="Consolas" w:cs="Consolas"/>
        </w:rPr>
      </w:pPr>
      <w:r w:rsidRPr="00946CFB">
        <w:rPr>
          <w:rFonts w:ascii="Consolas" w:hAnsi="Consolas" w:cs="Consolas"/>
        </w:rPr>
        <w:t>cd c:\</w:t>
      </w:r>
      <w:r w:rsidR="00946CFB" w:rsidRPr="00946CFB">
        <w:rPr>
          <w:rFonts w:ascii="Consolas" w:hAnsi="Consolas" w:cs="Consolas"/>
        </w:rPr>
        <w:t>[sökväg till rotkatalog]</w:t>
      </w:r>
      <w:r w:rsidRPr="00946CFB">
        <w:rPr>
          <w:rFonts w:ascii="Consolas" w:hAnsi="Consolas" w:cs="Consolas"/>
        </w:rPr>
        <w:t>\admin</w:t>
      </w:r>
    </w:p>
    <w:p w:rsidR="00C07378" w:rsidRPr="00946CFB" w:rsidRDefault="00C07378" w:rsidP="00B70ABE">
      <w:pPr>
        <w:rPr>
          <w:rFonts w:ascii="Consolas" w:hAnsi="Consolas" w:cs="Consolas"/>
        </w:rPr>
      </w:pPr>
      <w:r w:rsidRPr="00946CFB">
        <w:rPr>
          <w:rFonts w:ascii="Consolas" w:hAnsi="Consolas" w:cs="Consolas"/>
        </w:rPr>
        <w:t>npm install</w:t>
      </w:r>
    </w:p>
    <w:p w:rsidR="00C07378" w:rsidRDefault="00C07378" w:rsidP="00B70ABE"/>
    <w:p w:rsidR="00C07378" w:rsidRDefault="00C07378" w:rsidP="00B70ABE">
      <w:r>
        <w:t xml:space="preserve">Detta kommando </w:t>
      </w:r>
      <w:r w:rsidR="00946CFB">
        <w:t>laddar hem alla beroenden och skapar upp lägger de i mappen node_modules.</w:t>
      </w:r>
    </w:p>
    <w:p w:rsidR="00096B26" w:rsidRDefault="00096B26" w:rsidP="00B70ABE">
      <w:r w:rsidRPr="00B70ABE">
        <w:rPr>
          <w:noProof/>
          <w:lang w:eastAsia="ja-JP"/>
        </w:rPr>
        <w:lastRenderedPageBreak/>
        <w:drawing>
          <wp:inline distT="0" distB="0" distL="0" distR="0" wp14:anchorId="44074EF7" wp14:editId="676D26D4">
            <wp:extent cx="1350010" cy="1655445"/>
            <wp:effectExtent l="0" t="0" r="2540" b="1905"/>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 b="6378"/>
                    <a:stretch/>
                  </pic:blipFill>
                  <pic:spPr bwMode="auto">
                    <a:xfrm>
                      <a:off x="0" y="0"/>
                      <a:ext cx="1350010" cy="1655445"/>
                    </a:xfrm>
                    <a:prstGeom prst="rect">
                      <a:avLst/>
                    </a:prstGeom>
                    <a:ln>
                      <a:noFill/>
                    </a:ln>
                    <a:extLst>
                      <a:ext uri="{53640926-AAD7-44D8-BBD7-CCE9431645EC}">
                        <a14:shadowObscured xmlns:a14="http://schemas.microsoft.com/office/drawing/2010/main"/>
                      </a:ext>
                    </a:extLst>
                  </pic:spPr>
                </pic:pic>
              </a:graphicData>
            </a:graphic>
          </wp:inline>
        </w:drawing>
      </w:r>
    </w:p>
    <w:p w:rsidR="00B70ABE" w:rsidRDefault="00B70ABE" w:rsidP="00B70ABE"/>
    <w:p w:rsidR="00946CFB" w:rsidRDefault="00946CFB" w:rsidP="00B70ABE">
      <w:r>
        <w:t>För att kompilera .jsx-filer mm så används programvaran grunt. Denna behöver installeras på datorn innan första användningstillfället. Kör kommando:</w:t>
      </w:r>
    </w:p>
    <w:p w:rsidR="00946CFB" w:rsidRDefault="00946CFB" w:rsidP="00B70ABE"/>
    <w:p w:rsidR="00946CFB" w:rsidRDefault="00946CFB" w:rsidP="00B70ABE">
      <w:pPr>
        <w:rPr>
          <w:rFonts w:ascii="Consolas" w:hAnsi="Consolas" w:cs="Consolas"/>
        </w:rPr>
      </w:pPr>
      <w:r w:rsidRPr="00946CFB">
        <w:rPr>
          <w:rFonts w:ascii="Consolas" w:hAnsi="Consolas" w:cs="Consolas"/>
        </w:rPr>
        <w:t>npm install -g grunt-cli</w:t>
      </w:r>
    </w:p>
    <w:p w:rsidR="00096B26" w:rsidRDefault="00096B26" w:rsidP="00B70ABE">
      <w:pPr>
        <w:rPr>
          <w:rFonts w:ascii="Consolas" w:hAnsi="Consolas" w:cs="Consolas"/>
        </w:rPr>
      </w:pPr>
    </w:p>
    <w:p w:rsidR="00096B26" w:rsidRDefault="00096B26" w:rsidP="00096B26">
      <w:pPr>
        <w:pStyle w:val="Rubrik1"/>
      </w:pPr>
      <w:bookmarkStart w:id="10" w:name="_Toc463860784"/>
      <w:r>
        <w:t>Kompilera javascriptapplikationer</w:t>
      </w:r>
      <w:bookmarkEnd w:id="10"/>
    </w:p>
    <w:p w:rsidR="00946CFB" w:rsidRDefault="00946CFB" w:rsidP="00B70ABE">
      <w:pPr>
        <w:rPr>
          <w:rFonts w:ascii="Consolas" w:hAnsi="Consolas" w:cs="Consolas"/>
        </w:rPr>
      </w:pPr>
    </w:p>
    <w:p w:rsidR="00946CFB" w:rsidRDefault="00946CFB" w:rsidP="00B70ABE">
      <w:pPr>
        <w:rPr>
          <w:rFonts w:cs="Arial"/>
        </w:rPr>
      </w:pPr>
      <w:r>
        <w:rPr>
          <w:rFonts w:cs="Arial"/>
        </w:rPr>
        <w:t>Adminapplikationen är be</w:t>
      </w:r>
      <w:r w:rsidR="00352B58">
        <w:rPr>
          <w:rFonts w:cs="Arial"/>
        </w:rPr>
        <w:t>roende av client applikationen, s</w:t>
      </w:r>
      <w:r>
        <w:rPr>
          <w:rFonts w:cs="Arial"/>
        </w:rPr>
        <w:t>å för att spara resurser delar de på gemensamma komponenter. Därför behöver client-applikationen vara kompilerad innan admin-applikationen kompileras. Beroenden till client applikationen laddas hem på samma sätt som till admin-applikationen</w:t>
      </w:r>
      <w:r w:rsidR="00096B26">
        <w:rPr>
          <w:rFonts w:cs="Arial"/>
        </w:rPr>
        <w:t>, detta steg kan ta några minuter</w:t>
      </w:r>
      <w:r>
        <w:rPr>
          <w:rFonts w:cs="Arial"/>
        </w:rPr>
        <w:t>:</w:t>
      </w:r>
    </w:p>
    <w:p w:rsidR="00946CFB" w:rsidRDefault="00946CFB" w:rsidP="00B70ABE">
      <w:pPr>
        <w:rPr>
          <w:rFonts w:cs="Arial"/>
        </w:rPr>
      </w:pPr>
    </w:p>
    <w:p w:rsidR="00946CFB" w:rsidRPr="00946CFB" w:rsidRDefault="00946CFB" w:rsidP="00946CFB">
      <w:pPr>
        <w:rPr>
          <w:rFonts w:ascii="Consolas" w:hAnsi="Consolas" w:cs="Consolas"/>
        </w:rPr>
      </w:pPr>
      <w:r w:rsidRPr="00946CFB">
        <w:rPr>
          <w:rFonts w:ascii="Consolas" w:hAnsi="Consolas" w:cs="Consolas"/>
        </w:rPr>
        <w:t>cd c:\[sökväg till rotkatalog]\</w:t>
      </w:r>
      <w:r>
        <w:rPr>
          <w:rFonts w:ascii="Consolas" w:hAnsi="Consolas" w:cs="Consolas"/>
        </w:rPr>
        <w:t>client</w:t>
      </w:r>
    </w:p>
    <w:p w:rsidR="00946CFB" w:rsidRPr="00946CFB" w:rsidRDefault="00946CFB" w:rsidP="00946CFB">
      <w:pPr>
        <w:rPr>
          <w:rFonts w:ascii="Consolas" w:hAnsi="Consolas" w:cs="Consolas"/>
        </w:rPr>
      </w:pPr>
      <w:r w:rsidRPr="00946CFB">
        <w:rPr>
          <w:rFonts w:ascii="Consolas" w:hAnsi="Consolas" w:cs="Consolas"/>
        </w:rPr>
        <w:t>npm install</w:t>
      </w:r>
    </w:p>
    <w:p w:rsidR="00946CFB" w:rsidRDefault="00946CFB" w:rsidP="00B70ABE"/>
    <w:p w:rsidR="00946CFB" w:rsidRDefault="00946CFB" w:rsidP="00B70ABE">
      <w:r>
        <w:t xml:space="preserve">För att </w:t>
      </w:r>
      <w:r w:rsidR="00096B26">
        <w:t>kompilera</w:t>
      </w:r>
      <w:r>
        <w:t xml:space="preserve"> </w:t>
      </w:r>
      <w:r w:rsidR="00096B26">
        <w:t xml:space="preserve">de båda </w:t>
      </w:r>
      <w:r>
        <w:t xml:space="preserve">applikationerna kör </w:t>
      </w:r>
      <w:r w:rsidR="00096B26">
        <w:t xml:space="preserve">följande </w:t>
      </w:r>
      <w:r>
        <w:t>kommando</w:t>
      </w:r>
      <w:r w:rsidR="00096B26">
        <w:t>n</w:t>
      </w:r>
      <w:r>
        <w:t>:</w:t>
      </w:r>
    </w:p>
    <w:p w:rsidR="00946CFB" w:rsidRDefault="00946CFB" w:rsidP="00B70ABE"/>
    <w:p w:rsidR="00096B26" w:rsidRDefault="00096B26" w:rsidP="00B70ABE">
      <w:pPr>
        <w:rPr>
          <w:rFonts w:ascii="Consolas" w:hAnsi="Consolas" w:cs="Consolas"/>
        </w:rPr>
      </w:pPr>
      <w:r w:rsidRPr="00946CFB">
        <w:rPr>
          <w:rFonts w:ascii="Consolas" w:hAnsi="Consolas" w:cs="Consolas"/>
        </w:rPr>
        <w:t>cd c:\[sökväg till rotkatalog]\</w:t>
      </w:r>
      <w:r>
        <w:rPr>
          <w:rFonts w:ascii="Consolas" w:hAnsi="Consolas" w:cs="Consolas"/>
        </w:rPr>
        <w:t>client</w:t>
      </w:r>
    </w:p>
    <w:p w:rsidR="003258C1" w:rsidRPr="006705E9" w:rsidRDefault="003258C1" w:rsidP="00B70ABE">
      <w:pPr>
        <w:rPr>
          <w:rFonts w:ascii="Consolas" w:hAnsi="Consolas" w:cs="Consolas"/>
          <w:lang w:val="en-US"/>
        </w:rPr>
      </w:pPr>
      <w:r w:rsidRPr="006705E9">
        <w:rPr>
          <w:rFonts w:ascii="Consolas" w:hAnsi="Consolas" w:cs="Consolas"/>
          <w:lang w:val="en-US"/>
        </w:rPr>
        <w:t xml:space="preserve">grunt </w:t>
      </w:r>
      <w:r w:rsidR="00F12723" w:rsidRPr="006705E9">
        <w:rPr>
          <w:rFonts w:ascii="Consolas" w:hAnsi="Consolas" w:cs="Consolas"/>
          <w:lang w:val="en-US"/>
        </w:rPr>
        <w:t>dependencies</w:t>
      </w:r>
    </w:p>
    <w:p w:rsidR="00946CFB" w:rsidRPr="006705E9" w:rsidRDefault="00946CFB" w:rsidP="00B70ABE">
      <w:pPr>
        <w:rPr>
          <w:rFonts w:ascii="Consolas" w:hAnsi="Consolas" w:cs="Consolas"/>
          <w:lang w:val="en-US"/>
        </w:rPr>
      </w:pPr>
      <w:r w:rsidRPr="006705E9">
        <w:rPr>
          <w:rFonts w:ascii="Consolas" w:hAnsi="Consolas" w:cs="Consolas"/>
          <w:lang w:val="en-US"/>
        </w:rPr>
        <w:t>grunt build</w:t>
      </w:r>
    </w:p>
    <w:p w:rsidR="00096B26" w:rsidRPr="00096B26" w:rsidRDefault="00096B26" w:rsidP="00B70ABE">
      <w:pPr>
        <w:rPr>
          <w:rFonts w:ascii="Consolas" w:hAnsi="Consolas" w:cs="Consolas"/>
          <w:lang w:val="en-US"/>
        </w:rPr>
      </w:pPr>
      <w:r w:rsidRPr="00096B26">
        <w:rPr>
          <w:rFonts w:ascii="Consolas" w:hAnsi="Consolas" w:cs="Consolas"/>
          <w:lang w:val="en-US"/>
        </w:rPr>
        <w:t>grunt release</w:t>
      </w:r>
    </w:p>
    <w:p w:rsidR="00096B26" w:rsidRPr="006705E9" w:rsidRDefault="00096B26" w:rsidP="00B70ABE">
      <w:pPr>
        <w:rPr>
          <w:rFonts w:ascii="Consolas" w:hAnsi="Consolas" w:cs="Consolas"/>
        </w:rPr>
      </w:pPr>
      <w:r w:rsidRPr="006705E9">
        <w:rPr>
          <w:rFonts w:ascii="Consolas" w:hAnsi="Consolas" w:cs="Consolas"/>
        </w:rPr>
        <w:t>cd..</w:t>
      </w:r>
    </w:p>
    <w:p w:rsidR="00096B26" w:rsidRPr="006705E9" w:rsidRDefault="00096B26" w:rsidP="00B70ABE">
      <w:pPr>
        <w:rPr>
          <w:rFonts w:ascii="Consolas" w:hAnsi="Consolas" w:cs="Consolas"/>
        </w:rPr>
      </w:pPr>
      <w:r w:rsidRPr="006705E9">
        <w:rPr>
          <w:rFonts w:ascii="Consolas" w:hAnsi="Consolas" w:cs="Consolas"/>
        </w:rPr>
        <w:t>cd admin</w:t>
      </w:r>
    </w:p>
    <w:p w:rsidR="00096B26" w:rsidRPr="006705E9" w:rsidRDefault="00D439C0" w:rsidP="00B70ABE">
      <w:pPr>
        <w:rPr>
          <w:rFonts w:ascii="Consolas" w:hAnsi="Consolas" w:cs="Consolas"/>
        </w:rPr>
      </w:pPr>
      <w:r>
        <w:rPr>
          <w:rFonts w:ascii="Consolas" w:hAnsi="Consolas" w:cs="Consolas"/>
        </w:rPr>
        <w:t>grunt</w:t>
      </w:r>
    </w:p>
    <w:p w:rsidR="00946CFB" w:rsidRPr="006705E9" w:rsidRDefault="00946CFB" w:rsidP="00B70ABE"/>
    <w:p w:rsidR="00946CFB" w:rsidRDefault="003258C1" w:rsidP="00B70ABE">
      <w:r w:rsidRPr="003258C1">
        <w:t xml:space="preserve">Kommandot  </w:t>
      </w:r>
      <w:r w:rsidR="00F12723">
        <w:rPr>
          <w:rFonts w:ascii="Consolas" w:hAnsi="Consolas" w:cs="Consolas"/>
        </w:rPr>
        <w:t>grunt dependencies</w:t>
      </w:r>
      <w:r w:rsidR="00F12723" w:rsidRPr="003258C1">
        <w:t xml:space="preserve"> </w:t>
      </w:r>
      <w:r w:rsidRPr="003258C1">
        <w:t xml:space="preserve">behöver endast köras första gången applikationen byggs eller när ett nytt externt bibliotek </w:t>
      </w:r>
      <w:r>
        <w:t>läggs till</w:t>
      </w:r>
      <w:r w:rsidRPr="003258C1">
        <w:t xml:space="preserve">. </w:t>
      </w:r>
      <w:r>
        <w:t>Anledningen till detta är att det tar lång till att bygga alla beroenden med browserify om varje require-statement till externa resurser läggs till för varje fil. För att snabba upp processen så skapas en fil där alla globala variabler till externa bibliotek finns. N</w:t>
      </w:r>
      <w:r w:rsidR="00946CFB">
        <w:t>är</w:t>
      </w:r>
      <w:r>
        <w:t xml:space="preserve"> ovanstående</w:t>
      </w:r>
      <w:r w:rsidR="00946CFB">
        <w:t xml:space="preserve"> kommando</w:t>
      </w:r>
      <w:r>
        <w:t>n</w:t>
      </w:r>
      <w:r w:rsidR="00946CFB">
        <w:t xml:space="preserve"> kör</w:t>
      </w:r>
      <w:r w:rsidR="00096B26">
        <w:t>t</w:t>
      </w:r>
      <w:r w:rsidR="00946CFB">
        <w:t xml:space="preserve">s så </w:t>
      </w:r>
      <w:r w:rsidR="00096B26">
        <w:t>skapas för client-applikationen mappar</w:t>
      </w:r>
      <w:r w:rsidR="00946CFB">
        <w:t xml:space="preserve"> dist</w:t>
      </w:r>
      <w:r w:rsidR="00096B26">
        <w:t xml:space="preserve"> och release</w:t>
      </w:r>
      <w:r w:rsidR="00946CFB">
        <w:t xml:space="preserve">. </w:t>
      </w:r>
      <w:r w:rsidR="00096B26">
        <w:t>Dess</w:t>
      </w:r>
      <w:r w:rsidR="00946CFB">
        <w:t xml:space="preserve">a innehåller filer som är </w:t>
      </w:r>
      <w:r w:rsidR="00096B26">
        <w:t>redo för driftsättning i testmi</w:t>
      </w:r>
      <w:r>
        <w:t>ljö respektive produktionsmiljö.</w:t>
      </w:r>
    </w:p>
    <w:p w:rsidR="00B70ABE" w:rsidRDefault="00096B26" w:rsidP="00B70ABE">
      <w:r w:rsidRPr="00B70ABE">
        <w:rPr>
          <w:noProof/>
          <w:lang w:eastAsia="ja-JP"/>
        </w:rPr>
        <w:lastRenderedPageBreak/>
        <w:drawing>
          <wp:inline distT="0" distB="0" distL="0" distR="0" wp14:anchorId="61778FB2" wp14:editId="42D08318">
            <wp:extent cx="1009816" cy="2031179"/>
            <wp:effectExtent l="0" t="0" r="0" b="762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 b="5691"/>
                    <a:stretch/>
                  </pic:blipFill>
                  <pic:spPr bwMode="auto">
                    <a:xfrm>
                      <a:off x="0" y="0"/>
                      <a:ext cx="1074309" cy="2160902"/>
                    </a:xfrm>
                    <a:prstGeom prst="rect">
                      <a:avLst/>
                    </a:prstGeom>
                    <a:ln>
                      <a:noFill/>
                    </a:ln>
                    <a:extLst>
                      <a:ext uri="{53640926-AAD7-44D8-BBD7-CCE9431645EC}">
                        <a14:shadowObscured xmlns:a14="http://schemas.microsoft.com/office/drawing/2010/main"/>
                      </a:ext>
                    </a:extLst>
                  </pic:spPr>
                </pic:pic>
              </a:graphicData>
            </a:graphic>
          </wp:inline>
        </w:drawing>
      </w:r>
    </w:p>
    <w:p w:rsidR="00946CFB" w:rsidRDefault="00946CFB" w:rsidP="00B70ABE"/>
    <w:p w:rsidR="00096B26" w:rsidRDefault="00096B26" w:rsidP="00096B26">
      <w:pPr>
        <w:pStyle w:val="Rubrik1"/>
      </w:pPr>
      <w:bookmarkStart w:id="11" w:name="_Toc463860785"/>
      <w:r>
        <w:t>Kompilera c# applikation</w:t>
      </w:r>
      <w:bookmarkEnd w:id="11"/>
    </w:p>
    <w:p w:rsidR="00096B26" w:rsidRDefault="00096B26" w:rsidP="00096B26">
      <w:pPr>
        <w:pStyle w:val="Brdtext"/>
        <w:rPr>
          <w:rFonts w:cs="Arial"/>
        </w:rPr>
      </w:pPr>
      <w:r>
        <w:t xml:space="preserve">Använd utforskaren och navigera till </w:t>
      </w:r>
      <w:r w:rsidRPr="00946CFB">
        <w:rPr>
          <w:rFonts w:ascii="Consolas" w:hAnsi="Consolas" w:cs="Consolas"/>
        </w:rPr>
        <w:t>c:\[sökväg till rotkatalog]\</w:t>
      </w:r>
      <w:r>
        <w:rPr>
          <w:rFonts w:ascii="Consolas" w:hAnsi="Consolas" w:cs="Consolas"/>
        </w:rPr>
        <w:t xml:space="preserve">backend </w:t>
      </w:r>
      <w:r>
        <w:rPr>
          <w:rFonts w:cs="Arial"/>
        </w:rPr>
        <w:t>och dubbelklicka på backend.sln. Då startas Visual Studio och följande skärm visas:</w:t>
      </w:r>
    </w:p>
    <w:p w:rsidR="00096B26" w:rsidRDefault="00096B26" w:rsidP="00096B26">
      <w:pPr>
        <w:pStyle w:val="Brdtext"/>
        <w:rPr>
          <w:rFonts w:cs="Arial"/>
        </w:rPr>
      </w:pPr>
      <w:r>
        <w:rPr>
          <w:noProof/>
          <w:lang w:eastAsia="ja-JP"/>
        </w:rPr>
        <w:drawing>
          <wp:inline distT="0" distB="0" distL="0" distR="0" wp14:anchorId="54420AFB" wp14:editId="04AC222B">
            <wp:extent cx="5400675" cy="4008755"/>
            <wp:effectExtent l="0" t="0" r="9525" b="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4008755"/>
                    </a:xfrm>
                    <a:prstGeom prst="rect">
                      <a:avLst/>
                    </a:prstGeom>
                  </pic:spPr>
                </pic:pic>
              </a:graphicData>
            </a:graphic>
          </wp:inline>
        </w:drawing>
      </w:r>
    </w:p>
    <w:p w:rsidR="00096B26" w:rsidRDefault="00096B26" w:rsidP="00096B26">
      <w:pPr>
        <w:pStyle w:val="Brdtext"/>
        <w:rPr>
          <w:rFonts w:cs="Arial"/>
        </w:rPr>
      </w:pPr>
      <w:r>
        <w:rPr>
          <w:rFonts w:cs="Arial"/>
        </w:rPr>
        <w:lastRenderedPageBreak/>
        <w:t>Håll inne ctrl</w:t>
      </w:r>
      <w:r w:rsidR="00352B58">
        <w:rPr>
          <w:rFonts w:cs="Arial"/>
        </w:rPr>
        <w:t xml:space="preserve"> och tryck sedan på w, följt av</w:t>
      </w:r>
      <w:r>
        <w:rPr>
          <w:rFonts w:cs="Arial"/>
        </w:rPr>
        <w:t xml:space="preserve"> s för att öppna </w:t>
      </w:r>
      <w:r w:rsidR="00352B58">
        <w:rPr>
          <w:rFonts w:cs="Arial"/>
        </w:rPr>
        <w:t>Solution Explorer. Från denna vy</w:t>
      </w:r>
      <w:r>
        <w:rPr>
          <w:rFonts w:cs="Arial"/>
        </w:rPr>
        <w:t xml:space="preserve"> kan projektets källkodsfiler öppnas och granskas. Innan första kompilering görs så måste beroenden laddas hem via NuGet. Detta görs automatiskt genom </w:t>
      </w:r>
      <w:r w:rsidR="00A16B82">
        <w:rPr>
          <w:rFonts w:cs="Arial"/>
        </w:rPr>
        <w:t xml:space="preserve">ställa markören på mapservice, enligt bilden, och därefter trycka på F6 för att genomföra en kompilering. </w:t>
      </w:r>
    </w:p>
    <w:p w:rsidR="00A16B82" w:rsidRDefault="00A16B82" w:rsidP="00096B26">
      <w:pPr>
        <w:pStyle w:val="Brdtext"/>
        <w:rPr>
          <w:rFonts w:cs="Arial"/>
        </w:rPr>
      </w:pPr>
      <w:r>
        <w:rPr>
          <w:rFonts w:cs="Arial"/>
        </w:rPr>
        <w:t>För att paketera applikationen för driftsättning så markera Build i huvudmenyn och klicka på Publish mapservice.</w:t>
      </w:r>
    </w:p>
    <w:p w:rsidR="00565AD5" w:rsidRDefault="00565AD5" w:rsidP="00096B26">
      <w:pPr>
        <w:pStyle w:val="Brdtext"/>
        <w:rPr>
          <w:rFonts w:cs="Arial"/>
        </w:rPr>
      </w:pPr>
      <w:r>
        <w:rPr>
          <w:rFonts w:cs="Arial"/>
          <w:noProof/>
          <w:lang w:eastAsia="ja-JP"/>
        </w:rPr>
        <w:drawing>
          <wp:inline distT="0" distB="0" distL="0" distR="0" wp14:anchorId="5B66A174" wp14:editId="0B4CC99E">
            <wp:extent cx="5398770" cy="2711450"/>
            <wp:effectExtent l="0" t="0" r="0" b="0"/>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2711450"/>
                    </a:xfrm>
                    <a:prstGeom prst="rect">
                      <a:avLst/>
                    </a:prstGeom>
                    <a:noFill/>
                    <a:ln>
                      <a:noFill/>
                    </a:ln>
                  </pic:spPr>
                </pic:pic>
              </a:graphicData>
            </a:graphic>
          </wp:inline>
        </w:drawing>
      </w:r>
    </w:p>
    <w:p w:rsidR="00A16B82" w:rsidRDefault="00A16B82" w:rsidP="00096B26">
      <w:pPr>
        <w:pStyle w:val="Brdtext"/>
        <w:rPr>
          <w:rFonts w:cs="Arial"/>
        </w:rPr>
      </w:pPr>
      <w:r>
        <w:rPr>
          <w:rFonts w:cs="Arial"/>
        </w:rPr>
        <w:t>Markera</w:t>
      </w:r>
      <w:r w:rsidR="00565AD5">
        <w:rPr>
          <w:rFonts w:cs="Arial"/>
        </w:rPr>
        <w:t xml:space="preserve"> därefter</w:t>
      </w:r>
      <w:r>
        <w:rPr>
          <w:rFonts w:cs="Arial"/>
        </w:rPr>
        <w:t xml:space="preserve"> fliken Connection och välj</w:t>
      </w:r>
      <w:r w:rsidR="00565AD5">
        <w:rPr>
          <w:rFonts w:cs="Arial"/>
        </w:rPr>
        <w:t xml:space="preserve"> som publiceringsmetod (Publish method) File System</w:t>
      </w:r>
      <w:r w:rsidR="00352B58">
        <w:rPr>
          <w:rFonts w:cs="Arial"/>
        </w:rPr>
        <w:t xml:space="preserve"> och</w:t>
      </w:r>
      <w:r>
        <w:rPr>
          <w:rFonts w:cs="Arial"/>
        </w:rPr>
        <w:t xml:space="preserve"> </w:t>
      </w:r>
      <w:r w:rsidR="00565AD5">
        <w:rPr>
          <w:rFonts w:cs="Arial"/>
        </w:rPr>
        <w:t xml:space="preserve">som </w:t>
      </w:r>
      <w:r>
        <w:rPr>
          <w:rFonts w:cs="Arial"/>
        </w:rPr>
        <w:t>mål</w:t>
      </w:r>
      <w:r w:rsidR="00352B58">
        <w:rPr>
          <w:rFonts w:cs="Arial"/>
        </w:rPr>
        <w:t xml:space="preserve"> </w:t>
      </w:r>
      <w:r w:rsidR="00565AD5">
        <w:rPr>
          <w:rFonts w:cs="Arial"/>
        </w:rPr>
        <w:t xml:space="preserve">den mapp </w:t>
      </w:r>
      <w:r>
        <w:rPr>
          <w:rFonts w:cs="Arial"/>
        </w:rPr>
        <w:t>där de kompilerade filerna skall placeras:</w:t>
      </w:r>
    </w:p>
    <w:p w:rsidR="00A16B82" w:rsidRDefault="00A16B82" w:rsidP="00096B26">
      <w:pPr>
        <w:pStyle w:val="Brdtext"/>
        <w:rPr>
          <w:rFonts w:cs="Arial"/>
        </w:rPr>
      </w:pPr>
      <w:r>
        <w:rPr>
          <w:noProof/>
          <w:lang w:eastAsia="ja-JP"/>
        </w:rPr>
        <w:lastRenderedPageBreak/>
        <w:drawing>
          <wp:inline distT="0" distB="0" distL="0" distR="0" wp14:anchorId="1BDF6A26" wp14:editId="64F7ECAC">
            <wp:extent cx="4015409" cy="3150950"/>
            <wp:effectExtent l="0" t="0" r="4445" b="0"/>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525" cy="3191846"/>
                    </a:xfrm>
                    <a:prstGeom prst="rect">
                      <a:avLst/>
                    </a:prstGeom>
                  </pic:spPr>
                </pic:pic>
              </a:graphicData>
            </a:graphic>
          </wp:inline>
        </w:drawing>
      </w:r>
    </w:p>
    <w:p w:rsidR="00565AD5" w:rsidRDefault="00565AD5" w:rsidP="00096B26">
      <w:pPr>
        <w:pStyle w:val="Brdtext"/>
        <w:rPr>
          <w:rFonts w:cs="Arial"/>
        </w:rPr>
      </w:pPr>
      <w:r>
        <w:rPr>
          <w:rFonts w:cs="Arial"/>
        </w:rPr>
        <w:t>Tryck därefter på Publish för att kompilera och skriva ut alla filer.</w:t>
      </w:r>
    </w:p>
    <w:p w:rsidR="00565AD5" w:rsidRDefault="00565AD5">
      <w:pPr>
        <w:tabs>
          <w:tab w:val="clear" w:pos="0"/>
          <w:tab w:val="clear" w:pos="567"/>
          <w:tab w:val="clear" w:pos="1276"/>
          <w:tab w:val="clear" w:pos="2552"/>
          <w:tab w:val="clear" w:pos="3828"/>
          <w:tab w:val="clear" w:pos="5103"/>
          <w:tab w:val="clear" w:pos="6379"/>
          <w:tab w:val="clear" w:pos="8364"/>
        </w:tabs>
        <w:rPr>
          <w:rFonts w:cs="Arial"/>
        </w:rPr>
      </w:pPr>
      <w:r>
        <w:rPr>
          <w:rFonts w:cs="Arial"/>
        </w:rPr>
        <w:br w:type="page"/>
      </w:r>
    </w:p>
    <w:p w:rsidR="00565AD5" w:rsidRDefault="00565AD5" w:rsidP="00565AD5">
      <w:pPr>
        <w:pStyle w:val="Rubrik1"/>
      </w:pPr>
      <w:bookmarkStart w:id="12" w:name="_Toc463860786"/>
      <w:r>
        <w:lastRenderedPageBreak/>
        <w:t>Förbered för driftsättning</w:t>
      </w:r>
      <w:bookmarkEnd w:id="12"/>
    </w:p>
    <w:p w:rsidR="00565AD5" w:rsidRDefault="00A33E5E" w:rsidP="00565AD5">
      <w:pPr>
        <w:pStyle w:val="Brdtext"/>
      </w:pPr>
      <w:r>
        <w:t>De kompilerade filerna finns</w:t>
      </w:r>
      <w:r w:rsidR="00565AD5">
        <w:t xml:space="preserve"> på olika platser på filsystemet:</w:t>
      </w:r>
    </w:p>
    <w:p w:rsidR="00565AD5" w:rsidRDefault="008526B6" w:rsidP="00565AD5">
      <w:pPr>
        <w:pStyle w:val="Brdtext"/>
        <w:rPr>
          <w:rFonts w:ascii="Consolas" w:hAnsi="Consolas" w:cs="Consolas"/>
        </w:rPr>
      </w:pPr>
      <w:r>
        <w:rPr>
          <w:rFonts w:ascii="Consolas" w:hAnsi="Consolas" w:cs="Consolas"/>
        </w:rPr>
        <w:t xml:space="preserve">(1) </w:t>
      </w:r>
      <w:r w:rsidR="00565AD5" w:rsidRPr="00946CFB">
        <w:rPr>
          <w:rFonts w:ascii="Consolas" w:hAnsi="Consolas" w:cs="Consolas"/>
        </w:rPr>
        <w:t>c:\[sökväg till rotkatalog]\</w:t>
      </w:r>
      <w:r w:rsidR="00565AD5">
        <w:rPr>
          <w:rFonts w:ascii="Consolas" w:hAnsi="Consolas" w:cs="Consolas"/>
        </w:rPr>
        <w:t>client\release</w:t>
      </w:r>
    </w:p>
    <w:p w:rsidR="00565AD5" w:rsidRDefault="008526B6" w:rsidP="00565AD5">
      <w:pPr>
        <w:pStyle w:val="Brdtext"/>
        <w:rPr>
          <w:rFonts w:ascii="Consolas" w:hAnsi="Consolas" w:cs="Consolas"/>
        </w:rPr>
      </w:pPr>
      <w:r>
        <w:rPr>
          <w:rFonts w:ascii="Consolas" w:hAnsi="Consolas" w:cs="Consolas"/>
        </w:rPr>
        <w:t xml:space="preserve">(2) </w:t>
      </w:r>
      <w:r w:rsidR="00565AD5" w:rsidRPr="00946CFB">
        <w:rPr>
          <w:rFonts w:ascii="Consolas" w:hAnsi="Consolas" w:cs="Consolas"/>
        </w:rPr>
        <w:t>c:\[sökväg till rotkatalog]</w:t>
      </w:r>
      <w:r w:rsidR="00565AD5">
        <w:rPr>
          <w:rFonts w:ascii="Consolas" w:hAnsi="Consolas" w:cs="Consolas"/>
        </w:rPr>
        <w:t>\admin</w:t>
      </w:r>
      <w:r>
        <w:rPr>
          <w:rFonts w:ascii="Consolas" w:hAnsi="Consolas" w:cs="Consolas"/>
        </w:rPr>
        <w:t>\dist</w:t>
      </w:r>
    </w:p>
    <w:p w:rsidR="00565AD5" w:rsidRDefault="008526B6" w:rsidP="00565AD5">
      <w:pPr>
        <w:pStyle w:val="Brdtext"/>
        <w:rPr>
          <w:rFonts w:ascii="Consolas" w:hAnsi="Consolas" w:cs="Consolas"/>
        </w:rPr>
      </w:pPr>
      <w:r>
        <w:rPr>
          <w:rFonts w:ascii="Consolas" w:hAnsi="Consolas" w:cs="Consolas"/>
        </w:rPr>
        <w:t xml:space="preserve">(3) </w:t>
      </w:r>
      <w:r w:rsidR="00565AD5" w:rsidRPr="00946CFB">
        <w:rPr>
          <w:rFonts w:ascii="Consolas" w:hAnsi="Consolas" w:cs="Consolas"/>
        </w:rPr>
        <w:t>c:\</w:t>
      </w:r>
      <w:r w:rsidR="00565AD5">
        <w:rPr>
          <w:rFonts w:ascii="Consolas" w:hAnsi="Consolas" w:cs="Consolas"/>
        </w:rPr>
        <w:t>Install\mapservice.</w:t>
      </w:r>
    </w:p>
    <w:p w:rsidR="00565AD5" w:rsidRDefault="00565AD5" w:rsidP="00565AD5">
      <w:pPr>
        <w:pStyle w:val="Brdtext"/>
        <w:rPr>
          <w:rFonts w:cs="Arial"/>
        </w:rPr>
      </w:pPr>
      <w:r w:rsidRPr="00565AD5">
        <w:rPr>
          <w:rFonts w:cs="Arial"/>
        </w:rPr>
        <w:t>Skapa en mapp på valfri plats</w:t>
      </w:r>
      <w:r w:rsidR="00A33E5E">
        <w:rPr>
          <w:rFonts w:cs="Arial"/>
        </w:rPr>
        <w:t xml:space="preserve"> (här c:\Install)</w:t>
      </w:r>
      <w:r>
        <w:rPr>
          <w:rFonts w:cs="Arial"/>
        </w:rPr>
        <w:t xml:space="preserve"> och kopiera över filer från</w:t>
      </w:r>
      <w:r w:rsidR="00A33E5E">
        <w:rPr>
          <w:rFonts w:cs="Arial"/>
        </w:rPr>
        <w:t xml:space="preserve"> ovanstående sökväg </w:t>
      </w:r>
      <w:r>
        <w:rPr>
          <w:rFonts w:cs="Arial"/>
        </w:rPr>
        <w:t>så att</w:t>
      </w:r>
      <w:r w:rsidR="00A33E5E">
        <w:rPr>
          <w:rFonts w:cs="Arial"/>
        </w:rPr>
        <w:t xml:space="preserve"> målmappen</w:t>
      </w:r>
      <w:r>
        <w:rPr>
          <w:rFonts w:cs="Arial"/>
        </w:rPr>
        <w:t xml:space="preserve"> följer </w:t>
      </w:r>
      <w:r w:rsidR="008526B6">
        <w:rPr>
          <w:rFonts w:cs="Arial"/>
        </w:rPr>
        <w:t>nedanstående</w:t>
      </w:r>
      <w:r>
        <w:rPr>
          <w:rFonts w:cs="Arial"/>
        </w:rPr>
        <w:t xml:space="preserve"> struktur:</w:t>
      </w:r>
    </w:p>
    <w:p w:rsidR="008526B6" w:rsidRPr="008526B6" w:rsidRDefault="008526B6" w:rsidP="008526B6">
      <w:pPr>
        <w:pStyle w:val="Brdtext"/>
        <w:rPr>
          <w:rFonts w:ascii="Consolas" w:hAnsi="Consolas" w:cs="Consolas"/>
          <w:lang w:val="en-US"/>
        </w:rPr>
      </w:pPr>
      <w:r>
        <w:rPr>
          <w:rFonts w:ascii="Consolas" w:hAnsi="Consolas" w:cs="Consolas"/>
          <w:lang w:val="en-US"/>
        </w:rPr>
        <w:t xml:space="preserve">(1) </w:t>
      </w:r>
      <w:r w:rsidRPr="008526B6">
        <w:rPr>
          <w:rFonts w:ascii="Consolas" w:hAnsi="Consolas" w:cs="Consolas"/>
          <w:lang w:val="en-US"/>
        </w:rPr>
        <w:t>c:\Install\client</w:t>
      </w:r>
    </w:p>
    <w:p w:rsidR="008526B6" w:rsidRPr="008526B6" w:rsidRDefault="008526B6" w:rsidP="008526B6">
      <w:pPr>
        <w:pStyle w:val="Brdtext"/>
        <w:rPr>
          <w:rFonts w:ascii="Consolas" w:hAnsi="Consolas" w:cs="Consolas"/>
          <w:lang w:val="en-US"/>
        </w:rPr>
      </w:pPr>
      <w:r>
        <w:rPr>
          <w:rFonts w:ascii="Consolas" w:hAnsi="Consolas" w:cs="Consolas"/>
          <w:lang w:val="en-US"/>
        </w:rPr>
        <w:t xml:space="preserve">(2) </w:t>
      </w:r>
      <w:r w:rsidRPr="008526B6">
        <w:rPr>
          <w:rFonts w:ascii="Consolas" w:hAnsi="Consolas" w:cs="Consolas"/>
          <w:lang w:val="en-US"/>
        </w:rPr>
        <w:t>c:\Install\admin</w:t>
      </w:r>
    </w:p>
    <w:p w:rsidR="00A33E5E" w:rsidRPr="00A33E5E" w:rsidRDefault="008526B6" w:rsidP="00565AD5">
      <w:pPr>
        <w:pStyle w:val="Brdtext"/>
        <w:rPr>
          <w:rFonts w:ascii="Consolas" w:hAnsi="Consolas" w:cs="Consolas"/>
        </w:rPr>
      </w:pPr>
      <w:r w:rsidRPr="00A33E5E">
        <w:rPr>
          <w:rFonts w:ascii="Consolas" w:hAnsi="Consolas" w:cs="Consolas"/>
        </w:rPr>
        <w:t>(3) c:\Install\mapservice</w:t>
      </w:r>
    </w:p>
    <w:p w:rsidR="00A33E5E" w:rsidRDefault="00A33E5E" w:rsidP="00565AD5">
      <w:pPr>
        <w:pStyle w:val="Brdtext"/>
        <w:rPr>
          <w:rFonts w:cs="Arial"/>
        </w:rPr>
      </w:pPr>
      <w:r>
        <w:rPr>
          <w:rFonts w:cs="Arial"/>
        </w:rPr>
        <w:t>Vid varje release så publiceras dessa binärer enligt samma struktur på github för nedladdning.</w:t>
      </w:r>
    </w:p>
    <w:p w:rsidR="00565AD5" w:rsidRPr="00A33E5E" w:rsidRDefault="0054225F" w:rsidP="00565AD5">
      <w:pPr>
        <w:pStyle w:val="Brdtext"/>
      </w:pPr>
      <w:hyperlink r:id="rId21" w:history="1">
        <w:r w:rsidR="00815C8A" w:rsidRPr="00C437C5">
          <w:rPr>
            <w:rStyle w:val="Hyperlnk"/>
          </w:rPr>
          <w:t>https://github.com/hajkmap/hajk/releases</w:t>
        </w:r>
      </w:hyperlink>
    </w:p>
    <w:p w:rsidR="00A16B82" w:rsidRDefault="00565AD5" w:rsidP="00096B26">
      <w:pPr>
        <w:pStyle w:val="Brdtext"/>
        <w:rPr>
          <w:rFonts w:cs="Arial"/>
        </w:rPr>
      </w:pPr>
      <w:r>
        <w:rPr>
          <w:rFonts w:cs="Arial"/>
        </w:rPr>
        <w:t>Innan driftsättning måste vissa förutsättningar förberedas på server.</w:t>
      </w:r>
    </w:p>
    <w:p w:rsidR="00A33E5E" w:rsidRDefault="00565AD5" w:rsidP="00096B26">
      <w:pPr>
        <w:pStyle w:val="Brdtext"/>
        <w:rPr>
          <w:rFonts w:cs="Arial"/>
        </w:rPr>
      </w:pPr>
      <w:r>
        <w:rPr>
          <w:rFonts w:cs="Arial"/>
        </w:rPr>
        <w:t>IIS måste vara installerad med rätt inställningar. Följande bild beskriver rekommenderade inställningar:</w:t>
      </w:r>
    </w:p>
    <w:p w:rsidR="00096B26" w:rsidRDefault="00565AD5" w:rsidP="00096B26">
      <w:pPr>
        <w:pStyle w:val="Brdtext"/>
        <w:rPr>
          <w:rFonts w:cs="Arial"/>
        </w:rPr>
      </w:pPr>
      <w:r>
        <w:rPr>
          <w:rFonts w:cs="Arial"/>
          <w:noProof/>
          <w:lang w:eastAsia="ja-JP"/>
        </w:rPr>
        <w:drawing>
          <wp:inline distT="0" distB="0" distL="0" distR="0" wp14:anchorId="163F7D85" wp14:editId="1CBF1489">
            <wp:extent cx="2568272" cy="3695711"/>
            <wp:effectExtent l="0" t="0" r="3810" b="0"/>
            <wp:docPr id="33" name="Bildobjek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3680" cy="3804222"/>
                    </a:xfrm>
                    <a:prstGeom prst="rect">
                      <a:avLst/>
                    </a:prstGeom>
                    <a:noFill/>
                    <a:ln>
                      <a:noFill/>
                    </a:ln>
                  </pic:spPr>
                </pic:pic>
              </a:graphicData>
            </a:graphic>
          </wp:inline>
        </w:drawing>
      </w:r>
    </w:p>
    <w:p w:rsidR="00A33E5E" w:rsidRDefault="00A33E5E" w:rsidP="00A33E5E">
      <w:pPr>
        <w:pStyle w:val="Rubrik1"/>
        <w:rPr>
          <w:noProof/>
        </w:rPr>
      </w:pPr>
      <w:bookmarkStart w:id="13" w:name="_Toc463860787"/>
      <w:r>
        <w:rPr>
          <w:noProof/>
        </w:rPr>
        <w:lastRenderedPageBreak/>
        <w:t>Driftsättning</w:t>
      </w:r>
      <w:bookmarkEnd w:id="13"/>
    </w:p>
    <w:p w:rsidR="00A33E5E" w:rsidRDefault="00A33E5E" w:rsidP="00A33E5E">
      <w:pPr>
        <w:pStyle w:val="Brdtext"/>
      </w:pPr>
      <w:r>
        <w:t>Skapa en mapp på servern där applikationen skall hostas.</w:t>
      </w:r>
    </w:p>
    <w:p w:rsidR="00A33E5E" w:rsidRDefault="00A33E5E" w:rsidP="00A33E5E">
      <w:pPr>
        <w:pStyle w:val="Brdtext"/>
      </w:pPr>
      <w:r>
        <w:t>Placera de tre mapparna admin, client och mapservice i mappen.</w:t>
      </w:r>
      <w:r w:rsidR="001E5692">
        <w:t xml:space="preserve"> Öppna mappen client och kopiera innehåller, gå tillbaka ett steg och klistra in innehåller direkt i install-mappen. Detta så att filen index.html och mapparna assets, fonts och js är det som utgör grundapplikationen.</w:t>
      </w:r>
    </w:p>
    <w:p w:rsidR="00A33E5E" w:rsidRDefault="00A33E5E" w:rsidP="00A33E5E">
      <w:pPr>
        <w:pStyle w:val="Brdtext"/>
      </w:pPr>
      <w:r>
        <w:t>Skapa två mappar</w:t>
      </w:r>
      <w:r w:rsidR="007D7F00">
        <w:t>, en vid namn Upload och en vid namn Temp</w:t>
      </w:r>
      <w:r>
        <w:t xml:space="preserve"> och ge användaren IIS_</w:t>
      </w:r>
      <w:r w:rsidR="00A95C20">
        <w:t>I</w:t>
      </w:r>
      <w:r>
        <w:t>USR</w:t>
      </w:r>
      <w:r w:rsidR="00A95C20">
        <w:t>S</w:t>
      </w:r>
      <w:r>
        <w:t xml:space="preserve"> (alternativt den avnändare som är registrerad att göra den App_Pool som siten använder, standard är </w:t>
      </w:r>
      <w:r w:rsidR="00A95C20">
        <w:t xml:space="preserve">IIS_IUSRS) skrivrättigheter. </w:t>
      </w:r>
      <w:r w:rsidR="007D7F00">
        <w:t>I Temp-mappen</w:t>
      </w:r>
      <w:r w:rsidR="00A95C20">
        <w:t xml:space="preserve"> kommer temporära filer som använda</w:t>
      </w:r>
      <w:r w:rsidR="007D7F00">
        <w:t>ren skapar att lagras. För Temp-</w:t>
      </w:r>
      <w:r w:rsidR="00A95C20">
        <w:t>mappen så kan det vara lämpligt att schemalägga veckovisa rensningar.</w:t>
      </w:r>
      <w:r w:rsidR="007D7F00">
        <w:t xml:space="preserve"> I Upload-mappen lagras filer som användaren laddar upp via administratörsgränssnittet.</w:t>
      </w:r>
    </w:p>
    <w:p w:rsidR="00A95C20" w:rsidRDefault="00A95C20" w:rsidP="00A33E5E">
      <w:pPr>
        <w:pStyle w:val="Brdtext"/>
      </w:pPr>
      <w:r>
        <w:t xml:space="preserve">Gå till mappen </w:t>
      </w:r>
      <w:r w:rsidR="007D7F00">
        <w:t>mapservice</w:t>
      </w:r>
      <w:r>
        <w:t>/App_Data och ge rättigheter på samma sätt.</w:t>
      </w:r>
    </w:p>
    <w:p w:rsidR="00A95C20" w:rsidRDefault="00A95C20" w:rsidP="00A33E5E">
      <w:pPr>
        <w:pStyle w:val="Brdtext"/>
      </w:pPr>
      <w:r>
        <w:t>Skapa en mapp som heter util, placera däri innehållet som återfinns i Hajk2\proxy\mvc. Detta är en proxy för http-get anrop som kan användas av klienten.</w:t>
      </w:r>
    </w:p>
    <w:p w:rsidR="00A95C20" w:rsidRPr="00A33E5E" w:rsidRDefault="00A95C20" w:rsidP="00A33E5E">
      <w:pPr>
        <w:pStyle w:val="Brdtext"/>
      </w:pPr>
      <w:r>
        <w:t>Lägg även till filerna postproxy.aspx och postproxy.aspx.cs som hittas i Hajk2\proxy\aspnet i roten på katalogen. Detta är en proxy för http-post anrop som används av klienten.</w:t>
      </w:r>
    </w:p>
    <w:p w:rsidR="00A33E5E" w:rsidRDefault="001E5692" w:rsidP="00096B26">
      <w:pPr>
        <w:pStyle w:val="Brdtext"/>
        <w:rPr>
          <w:rFonts w:cs="Arial"/>
        </w:rPr>
      </w:pPr>
      <w:r>
        <w:rPr>
          <w:noProof/>
          <w:lang w:eastAsia="ja-JP"/>
        </w:rPr>
        <w:drawing>
          <wp:inline distT="0" distB="0" distL="0" distR="0" wp14:anchorId="69838E9A" wp14:editId="7702AB0B">
            <wp:extent cx="5319268" cy="4060278"/>
            <wp:effectExtent l="0" t="0" r="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3674" cy="4071275"/>
                    </a:xfrm>
                    <a:prstGeom prst="rect">
                      <a:avLst/>
                    </a:prstGeom>
                  </pic:spPr>
                </pic:pic>
              </a:graphicData>
            </a:graphic>
          </wp:inline>
        </w:drawing>
      </w:r>
    </w:p>
    <w:p w:rsidR="00A95C20" w:rsidRDefault="00A95C20" w:rsidP="00096B26">
      <w:pPr>
        <w:pStyle w:val="Brdtext"/>
        <w:rPr>
          <w:rFonts w:cs="Arial"/>
        </w:rPr>
      </w:pPr>
      <w:r>
        <w:rPr>
          <w:rFonts w:cs="Arial"/>
        </w:rPr>
        <w:lastRenderedPageBreak/>
        <w:t>Starta programmet Internet Information Services (IIS)-hanteraren.</w:t>
      </w:r>
    </w:p>
    <w:p w:rsidR="00A95C20" w:rsidRDefault="00A95C20" w:rsidP="00096B26">
      <w:pPr>
        <w:pStyle w:val="Brdtext"/>
        <w:rPr>
          <w:rFonts w:cs="Arial"/>
        </w:rPr>
      </w:pPr>
      <w:r>
        <w:rPr>
          <w:rFonts w:cs="Arial"/>
        </w:rPr>
        <w:t>Beroende på om servern är dedikerad till att köra endast webbkartan eller om den är till för att hosta flera applikationer så skapa en ny webbplats, alternativt använd Default Web Site. Denna instruktion gäller för skapandet av en ny webbplats i en delad miljö, men tillvägagångssättet är detsamma om Defualt Web Site används.</w:t>
      </w:r>
    </w:p>
    <w:p w:rsidR="00A95C20" w:rsidRDefault="00A95C20" w:rsidP="00096B26">
      <w:pPr>
        <w:pStyle w:val="Brdtext"/>
        <w:rPr>
          <w:rFonts w:cs="Arial"/>
        </w:rPr>
      </w:pPr>
      <w:r>
        <w:rPr>
          <w:rFonts w:cs="Arial"/>
        </w:rPr>
        <w:t>Fyll i bindningsinformation på liknande sätt:</w:t>
      </w:r>
    </w:p>
    <w:p w:rsidR="00A95C20" w:rsidRDefault="00A95C20" w:rsidP="00096B26">
      <w:pPr>
        <w:pStyle w:val="Brdtext"/>
        <w:rPr>
          <w:rFonts w:cs="Arial"/>
        </w:rPr>
      </w:pPr>
      <w:r>
        <w:rPr>
          <w:noProof/>
          <w:lang w:eastAsia="ja-JP"/>
        </w:rPr>
        <w:drawing>
          <wp:inline distT="0" distB="0" distL="0" distR="0" wp14:anchorId="3C68C3ED" wp14:editId="1A31298D">
            <wp:extent cx="4349364" cy="2031237"/>
            <wp:effectExtent l="0" t="0" r="0" b="7620"/>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7346" cy="2039635"/>
                    </a:xfrm>
                    <a:prstGeom prst="rect">
                      <a:avLst/>
                    </a:prstGeom>
                  </pic:spPr>
                </pic:pic>
              </a:graphicData>
            </a:graphic>
          </wp:inline>
        </w:drawing>
      </w:r>
    </w:p>
    <w:p w:rsidR="00472880" w:rsidRDefault="00472880" w:rsidP="00472880">
      <w:pPr>
        <w:pStyle w:val="Brdtext"/>
        <w:rPr>
          <w:rFonts w:cs="Arial"/>
        </w:rPr>
      </w:pPr>
      <w:r>
        <w:rPr>
          <w:rFonts w:cs="Arial"/>
        </w:rPr>
        <w:t>OBS!: Den programpool som skapas måste som lägs köra .NET Framework 4.</w:t>
      </w:r>
    </w:p>
    <w:p w:rsidR="00472880" w:rsidRDefault="00472880" w:rsidP="00472880">
      <w:pPr>
        <w:pStyle w:val="Brdtext"/>
        <w:rPr>
          <w:rFonts w:cs="Arial"/>
        </w:rPr>
      </w:pPr>
      <w:r>
        <w:rPr>
          <w:noProof/>
          <w:lang w:eastAsia="ja-JP"/>
        </w:rPr>
        <w:drawing>
          <wp:inline distT="0" distB="0" distL="0" distR="0" wp14:anchorId="6B13C084" wp14:editId="6FCD6DEE">
            <wp:extent cx="1995778" cy="1799990"/>
            <wp:effectExtent l="0" t="0" r="5080" b="0"/>
            <wp:docPr id="46" name="Bildobjek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7604" cy="1810655"/>
                    </a:xfrm>
                    <a:prstGeom prst="rect">
                      <a:avLst/>
                    </a:prstGeom>
                  </pic:spPr>
                </pic:pic>
              </a:graphicData>
            </a:graphic>
          </wp:inline>
        </w:drawing>
      </w:r>
    </w:p>
    <w:p w:rsidR="00A95C20" w:rsidRDefault="00A95C20" w:rsidP="00096B26">
      <w:pPr>
        <w:pStyle w:val="Brdtext"/>
        <w:rPr>
          <w:rFonts w:cs="Arial"/>
        </w:rPr>
      </w:pPr>
      <w:r>
        <w:rPr>
          <w:rFonts w:cs="Arial"/>
        </w:rPr>
        <w:t>När detta steg är gjort så återfinns katalogstrukturen under vald site. Mapparna</w:t>
      </w:r>
      <w:r w:rsidRPr="00A95C20">
        <w:rPr>
          <w:rFonts w:cs="Arial"/>
        </w:rPr>
        <w:t xml:space="preserve"> </w:t>
      </w:r>
      <w:r>
        <w:rPr>
          <w:rFonts w:cs="Arial"/>
        </w:rPr>
        <w:t xml:space="preserve">admin, </w:t>
      </w:r>
      <w:r w:rsidR="001E5692">
        <w:rPr>
          <w:rFonts w:cs="Arial"/>
        </w:rPr>
        <w:t>mapservice</w:t>
      </w:r>
      <w:r>
        <w:rPr>
          <w:rFonts w:cs="Arial"/>
        </w:rPr>
        <w:t xml:space="preserve"> och util behöver registreras som .NET-applikationer.</w:t>
      </w:r>
    </w:p>
    <w:p w:rsidR="00A95C20" w:rsidRDefault="001E5692" w:rsidP="00096B26">
      <w:pPr>
        <w:pStyle w:val="Brdtext"/>
        <w:rPr>
          <w:rFonts w:cs="Arial"/>
        </w:rPr>
      </w:pPr>
      <w:r>
        <w:rPr>
          <w:noProof/>
          <w:lang w:eastAsia="ja-JP"/>
        </w:rPr>
        <w:lastRenderedPageBreak/>
        <w:drawing>
          <wp:inline distT="0" distB="0" distL="0" distR="0" wp14:anchorId="36FF258B" wp14:editId="7550167E">
            <wp:extent cx="5400675" cy="3253105"/>
            <wp:effectExtent l="0" t="0" r="9525" b="4445"/>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3253105"/>
                    </a:xfrm>
                    <a:prstGeom prst="rect">
                      <a:avLst/>
                    </a:prstGeom>
                  </pic:spPr>
                </pic:pic>
              </a:graphicData>
            </a:graphic>
          </wp:inline>
        </w:drawing>
      </w:r>
    </w:p>
    <w:p w:rsidR="001E5692" w:rsidRDefault="001E5692" w:rsidP="00096B26">
      <w:pPr>
        <w:pStyle w:val="Brdtext"/>
        <w:rPr>
          <w:rFonts w:cs="Arial"/>
        </w:rPr>
      </w:pPr>
      <w:r>
        <w:rPr>
          <w:rFonts w:cs="Arial"/>
        </w:rPr>
        <w:t>Detta görs genom att högerklicka på respektive mapp och välja ”Konvertera till program”, godkänn inställningarna genom att trycka på OK.</w:t>
      </w:r>
    </w:p>
    <w:p w:rsidR="001E5692" w:rsidRDefault="001E5692" w:rsidP="00096B26">
      <w:pPr>
        <w:pStyle w:val="Brdtext"/>
        <w:rPr>
          <w:rFonts w:cs="Arial"/>
        </w:rPr>
      </w:pPr>
      <w:r>
        <w:rPr>
          <w:noProof/>
          <w:lang w:eastAsia="ja-JP"/>
        </w:rPr>
        <w:drawing>
          <wp:inline distT="0" distB="0" distL="0" distR="0" wp14:anchorId="1C7BC72D" wp14:editId="5394D64C">
            <wp:extent cx="3689406" cy="2552070"/>
            <wp:effectExtent l="0" t="0" r="6350" b="635"/>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8687" cy="2558490"/>
                    </a:xfrm>
                    <a:prstGeom prst="rect">
                      <a:avLst/>
                    </a:prstGeom>
                  </pic:spPr>
                </pic:pic>
              </a:graphicData>
            </a:graphic>
          </wp:inline>
        </w:drawing>
      </w:r>
    </w:p>
    <w:p w:rsidR="001E5692" w:rsidRDefault="001E5692" w:rsidP="00096B26">
      <w:pPr>
        <w:pStyle w:val="Brdtext"/>
        <w:rPr>
          <w:rFonts w:cs="Arial"/>
        </w:rPr>
      </w:pPr>
      <w:r>
        <w:rPr>
          <w:rFonts w:cs="Arial"/>
        </w:rPr>
        <w:t>När detta är gjort för de tre applikationerna så bör de se ut på följande sätt:</w:t>
      </w:r>
    </w:p>
    <w:p w:rsidR="001E5692" w:rsidRDefault="001E5692" w:rsidP="00096B26">
      <w:pPr>
        <w:pStyle w:val="Brdtext"/>
        <w:rPr>
          <w:rFonts w:cs="Arial"/>
        </w:rPr>
      </w:pPr>
      <w:r>
        <w:rPr>
          <w:noProof/>
          <w:lang w:eastAsia="ja-JP"/>
        </w:rPr>
        <w:lastRenderedPageBreak/>
        <w:drawing>
          <wp:inline distT="0" distB="0" distL="0" distR="0" wp14:anchorId="0FEE105B" wp14:editId="3AF6385E">
            <wp:extent cx="5400675" cy="3728085"/>
            <wp:effectExtent l="0" t="0" r="9525" b="5715"/>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3728085"/>
                    </a:xfrm>
                    <a:prstGeom prst="rect">
                      <a:avLst/>
                    </a:prstGeom>
                  </pic:spPr>
                </pic:pic>
              </a:graphicData>
            </a:graphic>
          </wp:inline>
        </w:drawing>
      </w:r>
    </w:p>
    <w:p w:rsidR="001E5692" w:rsidRDefault="001E5692" w:rsidP="00096B26">
      <w:pPr>
        <w:pStyle w:val="Brdtext"/>
        <w:rPr>
          <w:rFonts w:cs="Arial"/>
        </w:rPr>
      </w:pPr>
      <w:r>
        <w:rPr>
          <w:rFonts w:cs="Arial"/>
        </w:rPr>
        <w:t xml:space="preserve">För admin-applikationen rekommenderas att använda Windowsautentisering. </w:t>
      </w:r>
      <w:r w:rsidR="003F1B29">
        <w:rPr>
          <w:rFonts w:cs="Arial"/>
        </w:rPr>
        <w:t>Aktivera detta genom att klicka på IIS / Autentisering och ange följande inställningar:</w:t>
      </w:r>
    </w:p>
    <w:p w:rsidR="003F1B29" w:rsidRDefault="003F1B29" w:rsidP="00096B26">
      <w:pPr>
        <w:pStyle w:val="Brdtext"/>
        <w:rPr>
          <w:rFonts w:cs="Arial"/>
        </w:rPr>
      </w:pPr>
      <w:r>
        <w:rPr>
          <w:noProof/>
          <w:lang w:eastAsia="ja-JP"/>
        </w:rPr>
        <w:drawing>
          <wp:inline distT="0" distB="0" distL="0" distR="0" wp14:anchorId="12DD48AA" wp14:editId="4E39656B">
            <wp:extent cx="5400675" cy="2218055"/>
            <wp:effectExtent l="0" t="0" r="9525" b="0"/>
            <wp:docPr id="42" name="Bildobjek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675" cy="2218055"/>
                    </a:xfrm>
                    <a:prstGeom prst="rect">
                      <a:avLst/>
                    </a:prstGeom>
                  </pic:spPr>
                </pic:pic>
              </a:graphicData>
            </a:graphic>
          </wp:inline>
        </w:drawing>
      </w:r>
    </w:p>
    <w:p w:rsidR="001E5692" w:rsidRDefault="003F1B29" w:rsidP="00096B26">
      <w:pPr>
        <w:pStyle w:val="Brdtext"/>
        <w:rPr>
          <w:rFonts w:cs="Arial"/>
        </w:rPr>
      </w:pPr>
      <w:r>
        <w:rPr>
          <w:rFonts w:cs="Arial"/>
        </w:rPr>
        <w:t>Klicka därefter på tillbaka och öppna ASP.NET \ .NET-auktoriseringsregler och ställ in regler för vilka användare/användargrupper som skall få tillgång till applikationen.</w:t>
      </w:r>
    </w:p>
    <w:p w:rsidR="003F1B29" w:rsidRDefault="003F1B29" w:rsidP="00096B26">
      <w:pPr>
        <w:pStyle w:val="Brdtext"/>
        <w:rPr>
          <w:rFonts w:cs="Arial"/>
        </w:rPr>
      </w:pPr>
      <w:r>
        <w:rPr>
          <w:noProof/>
          <w:lang w:eastAsia="ja-JP"/>
        </w:rPr>
        <w:lastRenderedPageBreak/>
        <w:drawing>
          <wp:inline distT="0" distB="0" distL="0" distR="0" wp14:anchorId="0AF4948A" wp14:editId="63F31D5D">
            <wp:extent cx="5400675" cy="3279140"/>
            <wp:effectExtent l="0" t="0" r="9525" b="0"/>
            <wp:docPr id="43" name="Bildobjek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675" cy="3279140"/>
                    </a:xfrm>
                    <a:prstGeom prst="rect">
                      <a:avLst/>
                    </a:prstGeom>
                  </pic:spPr>
                </pic:pic>
              </a:graphicData>
            </a:graphic>
          </wp:inline>
        </w:drawing>
      </w:r>
    </w:p>
    <w:p w:rsidR="003F1B29" w:rsidRDefault="003F1B29" w:rsidP="00096B26">
      <w:pPr>
        <w:pStyle w:val="Brdtext"/>
        <w:rPr>
          <w:rFonts w:cs="Arial"/>
        </w:rPr>
      </w:pPr>
      <w:r>
        <w:rPr>
          <w:rFonts w:cs="Arial"/>
        </w:rPr>
        <w:t>Markera slutligen webbsiten (hajk2) och tryck på MIME-typer.</w:t>
      </w:r>
    </w:p>
    <w:p w:rsidR="003F1B29" w:rsidRDefault="003F1B29" w:rsidP="00096B26">
      <w:pPr>
        <w:pStyle w:val="Brdtext"/>
        <w:rPr>
          <w:rFonts w:cs="Arial"/>
        </w:rPr>
      </w:pPr>
      <w:r>
        <w:rPr>
          <w:rFonts w:cs="Arial"/>
        </w:rPr>
        <w:t>Tryck på Lägg till..</w:t>
      </w:r>
    </w:p>
    <w:p w:rsidR="003F1B29" w:rsidRPr="008E2B0C" w:rsidRDefault="003F1B29" w:rsidP="00096B26">
      <w:pPr>
        <w:pStyle w:val="Brdtext"/>
        <w:rPr>
          <w:rFonts w:cs="Arial"/>
        </w:rPr>
      </w:pPr>
      <w:r w:rsidRPr="008E2B0C">
        <w:rPr>
          <w:rFonts w:cs="Arial"/>
        </w:rPr>
        <w:t xml:space="preserve">Ange </w:t>
      </w:r>
      <w:r w:rsidRPr="008E2B0C">
        <w:rPr>
          <w:rFonts w:cs="Arial"/>
          <w:b/>
        </w:rPr>
        <w:t>.</w:t>
      </w:r>
      <w:r w:rsidRPr="008E2B0C">
        <w:rPr>
          <w:rFonts w:ascii="Consolas" w:hAnsi="Consolas" w:cs="Consolas"/>
          <w:color w:val="242729"/>
          <w:shd w:val="clear" w:color="auto" w:fill="EFF0F1"/>
        </w:rPr>
        <w:t>kml</w:t>
      </w:r>
      <w:r w:rsidRPr="008E2B0C">
        <w:rPr>
          <w:rFonts w:cs="Arial"/>
        </w:rPr>
        <w:t xml:space="preserve"> och </w:t>
      </w:r>
      <w:r w:rsidRPr="008E2B0C">
        <w:rPr>
          <w:rFonts w:ascii="Consolas" w:hAnsi="Consolas" w:cs="Consolas"/>
          <w:color w:val="242729"/>
          <w:shd w:val="clear" w:color="auto" w:fill="EFF0F1"/>
        </w:rPr>
        <w:t>application/vnd.google-earth.kml+xml</w:t>
      </w:r>
      <w:r w:rsidRPr="008E2B0C">
        <w:rPr>
          <w:rFonts w:cs="Arial"/>
        </w:rPr>
        <w:t>.</w:t>
      </w:r>
    </w:p>
    <w:p w:rsidR="003F1B29" w:rsidRDefault="003F1B29" w:rsidP="00096B26">
      <w:pPr>
        <w:pStyle w:val="Brdtext"/>
        <w:rPr>
          <w:rFonts w:cs="Arial"/>
          <w:lang w:val="en-US"/>
        </w:rPr>
      </w:pPr>
      <w:r>
        <w:rPr>
          <w:noProof/>
          <w:lang w:eastAsia="ja-JP"/>
        </w:rPr>
        <w:drawing>
          <wp:inline distT="0" distB="0" distL="0" distR="0" wp14:anchorId="00BA7193" wp14:editId="0BA3C064">
            <wp:extent cx="2468822" cy="1423283"/>
            <wp:effectExtent l="0" t="0" r="8255" b="5715"/>
            <wp:docPr id="45" name="Bildobjek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8585" cy="1428912"/>
                    </a:xfrm>
                    <a:prstGeom prst="rect">
                      <a:avLst/>
                    </a:prstGeom>
                  </pic:spPr>
                </pic:pic>
              </a:graphicData>
            </a:graphic>
          </wp:inline>
        </w:drawing>
      </w:r>
    </w:p>
    <w:p w:rsidR="003F1B29" w:rsidRPr="00F405DA" w:rsidRDefault="00F405DA" w:rsidP="00096B26">
      <w:pPr>
        <w:pStyle w:val="Brdtext"/>
        <w:rPr>
          <w:rFonts w:cs="Arial"/>
        </w:rPr>
      </w:pPr>
      <w:r w:rsidRPr="00F405DA">
        <w:rPr>
          <w:rFonts w:cs="Arial"/>
        </w:rPr>
        <w:t xml:space="preserve">Lägg </w:t>
      </w:r>
      <w:r w:rsidR="003F1B29" w:rsidRPr="00F405DA">
        <w:rPr>
          <w:rFonts w:cs="Arial"/>
        </w:rPr>
        <w:t>även till</w:t>
      </w:r>
      <w:r w:rsidRPr="00F405DA">
        <w:rPr>
          <w:rFonts w:cs="Arial"/>
        </w:rPr>
        <w:t xml:space="preserve"> följnade mime-typer</w:t>
      </w:r>
      <w:r>
        <w:rPr>
          <w:rFonts w:cs="Arial"/>
        </w:rPr>
        <w:t>:</w:t>
      </w:r>
    </w:p>
    <w:p w:rsidR="00472880" w:rsidRPr="00472880" w:rsidRDefault="00472880" w:rsidP="00096B26">
      <w:pPr>
        <w:pStyle w:val="Brdtext"/>
        <w:rPr>
          <w:rFonts w:ascii="Consolas" w:hAnsi="Consolas" w:cs="Consolas"/>
          <w:color w:val="242729"/>
          <w:shd w:val="clear" w:color="auto" w:fill="EFF0F1"/>
          <w:lang w:val="en-US"/>
        </w:rPr>
      </w:pPr>
      <w:r w:rsidRPr="003F1B29">
        <w:rPr>
          <w:rFonts w:ascii="Consolas" w:hAnsi="Consolas" w:cs="Consolas"/>
          <w:color w:val="242729"/>
          <w:shd w:val="clear" w:color="auto" w:fill="EFF0F1"/>
          <w:lang w:val="en-US"/>
        </w:rPr>
        <w:t>.</w:t>
      </w:r>
      <w:r>
        <w:rPr>
          <w:rFonts w:ascii="Consolas" w:hAnsi="Consolas" w:cs="Consolas"/>
          <w:color w:val="242729"/>
          <w:shd w:val="clear" w:color="auto" w:fill="EFF0F1"/>
          <w:lang w:val="en-US"/>
        </w:rPr>
        <w:t>json</w:t>
      </w:r>
      <w:r w:rsidRPr="003F1B29">
        <w:rPr>
          <w:rFonts w:ascii="Consolas" w:hAnsi="Consolas" w:cs="Consolas"/>
          <w:color w:val="242729"/>
          <w:shd w:val="clear" w:color="auto" w:fill="EFF0F1"/>
          <w:lang w:val="en-US"/>
        </w:rPr>
        <w:t xml:space="preserve"> </w:t>
      </w:r>
      <w:r w:rsidRPr="003F1B29">
        <w:rPr>
          <w:rFonts w:cs="Arial"/>
          <w:lang w:val="en-US"/>
        </w:rPr>
        <w:t>som</w:t>
      </w:r>
      <w:r>
        <w:rPr>
          <w:rFonts w:ascii="Consolas" w:hAnsi="Consolas" w:cs="Consolas"/>
          <w:color w:val="242729"/>
          <w:shd w:val="clear" w:color="auto" w:fill="EFF0F1"/>
          <w:lang w:val="en-US"/>
        </w:rPr>
        <w:t xml:space="preserve"> </w:t>
      </w:r>
      <w:r w:rsidRPr="003F1B29">
        <w:rPr>
          <w:rFonts w:ascii="Consolas" w:hAnsi="Consolas" w:cs="Consolas"/>
          <w:color w:val="242729"/>
          <w:shd w:val="clear" w:color="auto" w:fill="EFF0F1"/>
          <w:lang w:val="en-US"/>
        </w:rPr>
        <w:t>application/</w:t>
      </w:r>
      <w:r>
        <w:rPr>
          <w:rFonts w:ascii="Consolas" w:hAnsi="Consolas" w:cs="Consolas"/>
          <w:color w:val="242729"/>
          <w:shd w:val="clear" w:color="auto" w:fill="EFF0F1"/>
          <w:lang w:val="en-US"/>
        </w:rPr>
        <w:t>json</w:t>
      </w:r>
    </w:p>
    <w:p w:rsidR="003F1B29" w:rsidRPr="003F1B29" w:rsidRDefault="003F1B29" w:rsidP="00096B26">
      <w:pPr>
        <w:pStyle w:val="Brdtext"/>
        <w:rPr>
          <w:rFonts w:ascii="Consolas" w:hAnsi="Consolas" w:cs="Consolas"/>
          <w:color w:val="242729"/>
          <w:shd w:val="clear" w:color="auto" w:fill="EFF0F1"/>
          <w:lang w:val="en-US"/>
        </w:rPr>
      </w:pPr>
      <w:r w:rsidRPr="003F1B29">
        <w:rPr>
          <w:rFonts w:ascii="Consolas" w:hAnsi="Consolas" w:cs="Consolas"/>
          <w:color w:val="242729"/>
          <w:shd w:val="clear" w:color="auto" w:fill="EFF0F1"/>
          <w:lang w:val="en-US"/>
        </w:rPr>
        <w:t xml:space="preserve">.woff </w:t>
      </w:r>
      <w:r w:rsidRPr="003F1B29">
        <w:rPr>
          <w:rFonts w:cs="Arial"/>
          <w:lang w:val="en-US"/>
        </w:rPr>
        <w:t>som</w:t>
      </w:r>
      <w:r>
        <w:rPr>
          <w:rFonts w:ascii="Consolas" w:hAnsi="Consolas" w:cs="Consolas"/>
          <w:color w:val="242729"/>
          <w:shd w:val="clear" w:color="auto" w:fill="EFF0F1"/>
          <w:lang w:val="en-US"/>
        </w:rPr>
        <w:t xml:space="preserve"> </w:t>
      </w:r>
      <w:r w:rsidRPr="003F1B29">
        <w:rPr>
          <w:rFonts w:ascii="Consolas" w:hAnsi="Consolas" w:cs="Consolas"/>
          <w:color w:val="242729"/>
          <w:shd w:val="clear" w:color="auto" w:fill="EFF0F1"/>
          <w:lang w:val="en-US"/>
        </w:rPr>
        <w:t>application/x-font-woff</w:t>
      </w:r>
    </w:p>
    <w:p w:rsidR="009C64DC" w:rsidRDefault="003F1B29" w:rsidP="00096B26">
      <w:pPr>
        <w:pStyle w:val="Brdtext"/>
        <w:rPr>
          <w:rFonts w:ascii="Consolas" w:hAnsi="Consolas" w:cs="Consolas"/>
          <w:color w:val="242729"/>
          <w:shd w:val="clear" w:color="auto" w:fill="EFF0F1"/>
          <w:lang w:val="en-US"/>
        </w:rPr>
      </w:pPr>
      <w:r w:rsidRPr="003F1B29">
        <w:rPr>
          <w:rFonts w:ascii="Consolas" w:hAnsi="Consolas" w:cs="Consolas"/>
          <w:color w:val="242729"/>
          <w:shd w:val="clear" w:color="auto" w:fill="EFF0F1"/>
          <w:lang w:val="en-US"/>
        </w:rPr>
        <w:t>.woff2</w:t>
      </w:r>
      <w:r>
        <w:rPr>
          <w:rFonts w:ascii="Consolas" w:hAnsi="Consolas" w:cs="Consolas"/>
          <w:color w:val="242729"/>
          <w:shd w:val="clear" w:color="auto" w:fill="EFF0F1"/>
          <w:lang w:val="en-US"/>
        </w:rPr>
        <w:t xml:space="preserve"> </w:t>
      </w:r>
      <w:r w:rsidRPr="003F1B29">
        <w:rPr>
          <w:rFonts w:cs="Arial"/>
          <w:lang w:val="en-US"/>
        </w:rPr>
        <w:t>som</w:t>
      </w:r>
      <w:r w:rsidRPr="003F1B29">
        <w:rPr>
          <w:rFonts w:ascii="Consolas" w:hAnsi="Consolas" w:cs="Consolas"/>
          <w:color w:val="242729"/>
          <w:shd w:val="clear" w:color="auto" w:fill="EFF0F1"/>
          <w:lang w:val="en-US"/>
        </w:rPr>
        <w:t xml:space="preserve"> application/x-font-woff2</w:t>
      </w:r>
    </w:p>
    <w:p w:rsidR="009C64DC" w:rsidRPr="009C64DC" w:rsidRDefault="009C64DC" w:rsidP="00096B26">
      <w:pPr>
        <w:pStyle w:val="Brdtext"/>
        <w:rPr>
          <w:rFonts w:cs="Arial"/>
        </w:rPr>
      </w:pPr>
      <w:r>
        <w:rPr>
          <w:rFonts w:cs="Arial"/>
        </w:rPr>
        <w:t>Nu är applikationerna installerade och skall se ut enligt följande:</w:t>
      </w:r>
    </w:p>
    <w:p w:rsidR="009C64DC" w:rsidRDefault="009C64DC" w:rsidP="00096B26">
      <w:pPr>
        <w:pStyle w:val="Brdtext"/>
        <w:rPr>
          <w:rFonts w:ascii="Consolas" w:hAnsi="Consolas" w:cs="Consolas"/>
          <w:color w:val="242729"/>
          <w:shd w:val="clear" w:color="auto" w:fill="EFF0F1"/>
          <w:lang w:val="en-US"/>
        </w:rPr>
      </w:pPr>
      <w:r>
        <w:rPr>
          <w:noProof/>
          <w:lang w:eastAsia="ja-JP"/>
        </w:rPr>
        <w:lastRenderedPageBreak/>
        <w:drawing>
          <wp:inline distT="0" distB="0" distL="0" distR="0" wp14:anchorId="24186159" wp14:editId="565B47F8">
            <wp:extent cx="5400675" cy="4742815"/>
            <wp:effectExtent l="0" t="0" r="9525" b="635"/>
            <wp:docPr id="48" name="Bildobjek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675" cy="4742815"/>
                    </a:xfrm>
                    <a:prstGeom prst="rect">
                      <a:avLst/>
                    </a:prstGeom>
                  </pic:spPr>
                </pic:pic>
              </a:graphicData>
            </a:graphic>
          </wp:inline>
        </w:drawing>
      </w:r>
    </w:p>
    <w:p w:rsidR="009C64DC" w:rsidRDefault="009C64DC" w:rsidP="00096B26">
      <w:pPr>
        <w:pStyle w:val="Brdtext"/>
        <w:rPr>
          <w:rFonts w:ascii="Consolas" w:hAnsi="Consolas" w:cs="Consolas"/>
          <w:color w:val="242729"/>
          <w:shd w:val="clear" w:color="auto" w:fill="EFF0F1"/>
          <w:lang w:val="en-US"/>
        </w:rPr>
      </w:pPr>
    </w:p>
    <w:p w:rsidR="009C64DC" w:rsidRDefault="00B068DC" w:rsidP="00B068DC">
      <w:pPr>
        <w:pStyle w:val="Rubrik2"/>
        <w:rPr>
          <w:shd w:val="clear" w:color="auto" w:fill="EFF0F1"/>
          <w:lang w:val="en-US"/>
        </w:rPr>
      </w:pPr>
      <w:r>
        <w:rPr>
          <w:shd w:val="clear" w:color="auto" w:fill="EFF0F1"/>
          <w:lang w:val="en-US"/>
        </w:rPr>
        <w:t>Loggning i backend</w:t>
      </w:r>
    </w:p>
    <w:p w:rsidR="00B068DC" w:rsidRPr="00B068DC" w:rsidRDefault="00B068DC" w:rsidP="00B068DC">
      <w:pPr>
        <w:pStyle w:val="Brdtext"/>
      </w:pPr>
      <w:r w:rsidRPr="00B068DC">
        <w:t>Loggning I backend har lagts till med hjälp av log4net.</w:t>
      </w:r>
    </w:p>
    <w:p w:rsidR="00B068DC" w:rsidRDefault="00B068DC" w:rsidP="00B068DC">
      <w:pPr>
        <w:pStyle w:val="Brdtext"/>
      </w:pPr>
      <w:r>
        <w:t>Web.config har uppdaterats så att loggning sker på level = warning.</w:t>
      </w:r>
    </w:p>
    <w:p w:rsidR="00B068DC" w:rsidRDefault="00B068DC" w:rsidP="00B068DC">
      <w:pPr>
        <w:pStyle w:val="Brdtext"/>
      </w:pPr>
      <w:r>
        <w:t>En logg-fil kommer att skapas i underkatalogen ”Logs”.</w:t>
      </w:r>
    </w:p>
    <w:p w:rsidR="00B068DC" w:rsidRPr="00B068DC" w:rsidRDefault="00B068DC" w:rsidP="00B068DC">
      <w:pPr>
        <w:pStyle w:val="Brdtext"/>
      </w:pPr>
      <w:r>
        <w:t>Både nivå och plats kan ändras i Web.config.</w:t>
      </w:r>
      <w:bookmarkStart w:id="14" w:name="_GoBack"/>
      <w:bookmarkEnd w:id="14"/>
      <w:r>
        <w:t xml:space="preserve">  </w:t>
      </w:r>
    </w:p>
    <w:p w:rsidR="009C64DC" w:rsidRDefault="009C64DC">
      <w:pPr>
        <w:tabs>
          <w:tab w:val="clear" w:pos="0"/>
          <w:tab w:val="clear" w:pos="567"/>
          <w:tab w:val="clear" w:pos="1276"/>
          <w:tab w:val="clear" w:pos="2552"/>
          <w:tab w:val="clear" w:pos="3828"/>
          <w:tab w:val="clear" w:pos="5103"/>
          <w:tab w:val="clear" w:pos="6379"/>
          <w:tab w:val="clear" w:pos="8364"/>
        </w:tabs>
        <w:rPr>
          <w:b/>
          <w:kern w:val="28"/>
          <w:sz w:val="24"/>
        </w:rPr>
      </w:pPr>
      <w:r>
        <w:br w:type="page"/>
      </w:r>
    </w:p>
    <w:p w:rsidR="001B497A" w:rsidRPr="001B497A" w:rsidRDefault="009C64DC" w:rsidP="001B497A">
      <w:pPr>
        <w:pStyle w:val="Rubrik1"/>
      </w:pPr>
      <w:bookmarkStart w:id="15" w:name="_Toc463860788"/>
      <w:r>
        <w:lastRenderedPageBreak/>
        <w:t>Uppdatera applikation</w:t>
      </w:r>
      <w:bookmarkEnd w:id="15"/>
    </w:p>
    <w:p w:rsidR="009C64DC" w:rsidRDefault="009C64DC" w:rsidP="009C64DC">
      <w:pPr>
        <w:pStyle w:val="Brdtext"/>
      </w:pPr>
      <w:r>
        <w:t>Ange</w:t>
      </w:r>
      <w:r w:rsidR="001B497A">
        <w:t xml:space="preserve"> följande</w:t>
      </w:r>
      <w:r>
        <w:t xml:space="preserve"> kommando</w:t>
      </w:r>
      <w:r w:rsidR="001B497A">
        <w:t xml:space="preserve"> för att uppdatera med den senaste koden från GitHub</w:t>
      </w:r>
      <w:r>
        <w:t>:</w:t>
      </w:r>
    </w:p>
    <w:p w:rsidR="009C64DC" w:rsidRPr="001B497A" w:rsidRDefault="009C64DC" w:rsidP="009C64DC">
      <w:pPr>
        <w:pStyle w:val="Brdtext"/>
        <w:rPr>
          <w:rFonts w:ascii="Consolas" w:hAnsi="Consolas" w:cs="Consolas"/>
        </w:rPr>
      </w:pPr>
      <w:r w:rsidRPr="009C64DC">
        <w:rPr>
          <w:rFonts w:ascii="Consolas" w:hAnsi="Consolas" w:cs="Consolas"/>
        </w:rPr>
        <w:t>git pull</w:t>
      </w:r>
    </w:p>
    <w:p w:rsidR="009C64DC" w:rsidRDefault="009C64DC" w:rsidP="009C64DC">
      <w:pPr>
        <w:pStyle w:val="Brdtext"/>
      </w:pPr>
      <w:r>
        <w:t xml:space="preserve">Kompilera applikationen enligt avsnitten för det i den här </w:t>
      </w:r>
      <w:r w:rsidR="001B497A">
        <w:t>dokumentationen</w:t>
      </w:r>
      <w:r>
        <w:t>.</w:t>
      </w:r>
    </w:p>
    <w:p w:rsidR="001B497A" w:rsidRDefault="001B497A" w:rsidP="009C64DC">
      <w:pPr>
        <w:pStyle w:val="Brdtext"/>
      </w:pPr>
      <w:r>
        <w:t xml:space="preserve">Färdigkompilerad kod för större releaser finns att tillgå på GitHub: </w:t>
      </w:r>
      <w:hyperlink r:id="rId33" w:history="1">
        <w:r w:rsidR="0075724C" w:rsidRPr="00C437C5">
          <w:rPr>
            <w:rStyle w:val="Hyperlnk"/>
          </w:rPr>
          <w:t>https://github.com/hajkmap/hajk/releases</w:t>
        </w:r>
      </w:hyperlink>
    </w:p>
    <w:p w:rsidR="009C64DC" w:rsidRPr="00D858AA" w:rsidRDefault="009C64DC" w:rsidP="009C64DC">
      <w:pPr>
        <w:pStyle w:val="Rubrik2"/>
      </w:pPr>
      <w:bookmarkStart w:id="16" w:name="_Toc463860789"/>
      <w:r w:rsidRPr="00D858AA">
        <w:t>Uppdatera admin</w:t>
      </w:r>
      <w:bookmarkEnd w:id="16"/>
    </w:p>
    <w:p w:rsidR="009C64DC" w:rsidRDefault="009C64DC" w:rsidP="009C64DC">
      <w:pPr>
        <w:pStyle w:val="Brdtext"/>
      </w:pPr>
      <w:r>
        <w:t>Byt ut all</w:t>
      </w:r>
      <w:r w:rsidR="001B497A">
        <w:t>a</w:t>
      </w:r>
      <w:r>
        <w:t xml:space="preserve"> filer i mappen admin</w:t>
      </w:r>
      <w:r w:rsidR="001B497A">
        <w:t xml:space="preserve"> förutom config.json och W</w:t>
      </w:r>
      <w:r>
        <w:t>eb.config. Dessa är lokala inställningsfiler.</w:t>
      </w:r>
    </w:p>
    <w:p w:rsidR="009C64DC" w:rsidRDefault="009C64DC" w:rsidP="009C64DC">
      <w:pPr>
        <w:pStyle w:val="Rubrik2"/>
      </w:pPr>
      <w:bookmarkStart w:id="17" w:name="_Toc463860790"/>
      <w:r>
        <w:t>Uppdatera client</w:t>
      </w:r>
      <w:bookmarkEnd w:id="17"/>
    </w:p>
    <w:p w:rsidR="001B497A" w:rsidRDefault="001B497A" w:rsidP="009C64DC">
      <w:pPr>
        <w:pStyle w:val="Brdtext"/>
      </w:pPr>
      <w:r>
        <w:t>Öppna mappen client i ett fönster och roten på applikationen i ett annat.</w:t>
      </w:r>
    </w:p>
    <w:p w:rsidR="001B497A" w:rsidRDefault="001B497A" w:rsidP="009C64DC">
      <w:pPr>
        <w:pStyle w:val="Brdtext"/>
      </w:pPr>
      <w:r>
        <w:t>Markera i mappen client mapparna, js, assets och fonts, välj kopiera, klistra in i roten på applikationen, välj ersätt alla filer.</w:t>
      </w:r>
    </w:p>
    <w:p w:rsidR="001B497A" w:rsidRDefault="001B497A" w:rsidP="009C64DC">
      <w:pPr>
        <w:pStyle w:val="Brdtext"/>
      </w:pPr>
      <w:r>
        <w:t>Markera filen index.html och välj kopiera, klistra in i roten på applikationen, välj ersätt befintlig fil.</w:t>
      </w:r>
    </w:p>
    <w:p w:rsidR="001B497A" w:rsidRDefault="001B497A" w:rsidP="001B497A">
      <w:pPr>
        <w:pStyle w:val="Rubrik2"/>
      </w:pPr>
      <w:bookmarkStart w:id="18" w:name="_Toc463860791"/>
      <w:r>
        <w:t>Uppdatera backend</w:t>
      </w:r>
      <w:bookmarkEnd w:id="18"/>
    </w:p>
    <w:p w:rsidR="001E5692" w:rsidRPr="0075724C" w:rsidRDefault="001B497A" w:rsidP="00096B26">
      <w:pPr>
        <w:pStyle w:val="Brdtext"/>
      </w:pPr>
      <w:r>
        <w:t xml:space="preserve">Byt ut alla filer i mappen backend förutom Web.config. </w:t>
      </w:r>
      <w:r w:rsidR="00EA618D">
        <w:t>Detta är en lokal inställningsfil.</w:t>
      </w:r>
    </w:p>
    <w:sectPr w:rsidR="001E5692" w:rsidRPr="0075724C" w:rsidSect="0079656B">
      <w:pgSz w:w="11907" w:h="16840" w:code="9"/>
      <w:pgMar w:top="567" w:right="1701" w:bottom="2693" w:left="1701" w:header="737" w:footer="62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225F" w:rsidRDefault="0054225F">
      <w:r>
        <w:separator/>
      </w:r>
    </w:p>
  </w:endnote>
  <w:endnote w:type="continuationSeparator" w:id="0">
    <w:p w:rsidR="0054225F" w:rsidRDefault="005422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BBLogotyper">
    <w:altName w:val="Symbol"/>
    <w:charset w:val="02"/>
    <w:family w:val="auto"/>
    <w:pitch w:val="variable"/>
    <w:sig w:usb0="00000000" w:usb1="10000000" w:usb2="00000000" w:usb3="00000000" w:csb0="80000000" w:csb1="00000000"/>
  </w:font>
  <w:font w:name="Swecologotypes0">
    <w:charset w:val="00"/>
    <w:family w:val="auto"/>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92" w:type="dxa"/>
      <w:tblInd w:w="113" w:type="dxa"/>
      <w:tblLayout w:type="fixed"/>
      <w:tblCellMar>
        <w:left w:w="0" w:type="dxa"/>
        <w:right w:w="0" w:type="dxa"/>
      </w:tblCellMar>
      <w:tblLook w:val="0000" w:firstRow="0" w:lastRow="0" w:firstColumn="0" w:lastColumn="0" w:noHBand="0" w:noVBand="0"/>
    </w:tblPr>
    <w:tblGrid>
      <w:gridCol w:w="2665"/>
      <w:gridCol w:w="5727"/>
    </w:tblGrid>
    <w:tr w:rsidR="004030FF">
      <w:trPr>
        <w:trHeight w:hRule="exact" w:val="284"/>
      </w:trPr>
      <w:tc>
        <w:tcPr>
          <w:tcW w:w="8392" w:type="dxa"/>
          <w:gridSpan w:val="2"/>
        </w:tcPr>
        <w:p w:rsidR="004030FF" w:rsidRPr="00D022F0" w:rsidRDefault="004030FF" w:rsidP="00D022F0">
          <w:pPr>
            <w:pStyle w:val="zSidnummerV"/>
          </w:pPr>
          <w:r w:rsidRPr="00D022F0">
            <w:fldChar w:fldCharType="begin"/>
          </w:r>
          <w:r w:rsidRPr="00D022F0">
            <w:instrText xml:space="preserve"> PAGE </w:instrText>
          </w:r>
          <w:r w:rsidRPr="00D022F0">
            <w:fldChar w:fldCharType="separate"/>
          </w:r>
          <w:r w:rsidR="00B068DC">
            <w:rPr>
              <w:noProof/>
            </w:rPr>
            <w:t>18</w:t>
          </w:r>
          <w:r w:rsidRPr="00D022F0">
            <w:fldChar w:fldCharType="end"/>
          </w:r>
          <w:r w:rsidRPr="00D022F0">
            <w:t xml:space="preserve"> (</w:t>
          </w:r>
          <w:fldSimple w:instr=" NUMPAGES ">
            <w:r w:rsidR="00B068DC">
              <w:rPr>
                <w:noProof/>
              </w:rPr>
              <w:t>18</w:t>
            </w:r>
          </w:fldSimple>
          <w:r w:rsidRPr="00D022F0">
            <w:t>)</w:t>
          </w:r>
        </w:p>
        <w:p w:rsidR="004030FF" w:rsidRPr="00CB7C09" w:rsidRDefault="004030FF" w:rsidP="008A437B">
          <w:pPr>
            <w:pStyle w:val="zSidfotAdress1"/>
            <w:rPr>
              <w:rStyle w:val="Sidnummer"/>
            </w:rPr>
          </w:pPr>
        </w:p>
      </w:tc>
    </w:tr>
    <w:tr w:rsidR="004030FF" w:rsidTr="00305652">
      <w:trPr>
        <w:trHeight w:hRule="exact" w:val="1407"/>
      </w:trPr>
      <w:tc>
        <w:tcPr>
          <w:tcW w:w="2665" w:type="dxa"/>
        </w:tcPr>
        <w:p w:rsidR="004030FF" w:rsidRDefault="0050717F" w:rsidP="0010410E">
          <w:pPr>
            <w:pStyle w:val="Sidfotfastradavst"/>
          </w:pPr>
          <w:fldSimple w:instr=" STYLEREF  zDokumenttyp  \* MERGEFORMAT ">
            <w:r w:rsidR="00B068DC">
              <w:t>Systemdokumentation HAJK</w:t>
            </w:r>
          </w:fldSimple>
        </w:p>
        <w:p w:rsidR="004030FF" w:rsidRPr="006A2484" w:rsidRDefault="00265AEB" w:rsidP="0010410E">
          <w:pPr>
            <w:pStyle w:val="Sidfotfastradavst"/>
          </w:pPr>
          <w:r>
            <w:fldChar w:fldCharType="begin"/>
          </w:r>
          <w:r>
            <w:instrText xml:space="preserve"> REF  swDate </w:instrText>
          </w:r>
          <w:r>
            <w:fldChar w:fldCharType="end"/>
          </w:r>
        </w:p>
      </w:tc>
      <w:tc>
        <w:tcPr>
          <w:tcW w:w="5727" w:type="dxa"/>
        </w:tcPr>
        <w:p w:rsidR="004030FF" w:rsidRDefault="004030FF" w:rsidP="008A437B">
          <w:pPr>
            <w:pStyle w:val="zSidfotSkvg"/>
            <w:spacing w:after="60"/>
            <w:rPr>
              <w:lang w:val="en-US"/>
            </w:rPr>
          </w:pPr>
        </w:p>
      </w:tc>
    </w:tr>
  </w:tbl>
  <w:p w:rsidR="004030FF" w:rsidRPr="008A437B" w:rsidRDefault="000C701D">
    <w:pPr>
      <w:pStyle w:val="Sidfot"/>
      <w:rPr>
        <w:sz w:val="2"/>
        <w:szCs w:val="2"/>
      </w:rPr>
    </w:pPr>
    <w:r>
      <w:rPr>
        <w:noProof/>
        <w:sz w:val="16"/>
        <w:lang w:eastAsia="ja-JP"/>
      </w:rPr>
      <mc:AlternateContent>
        <mc:Choice Requires="wpg">
          <w:drawing>
            <wp:anchor distT="0" distB="0" distL="114300" distR="114300" simplePos="0" relativeHeight="251657728" behindDoc="0" locked="1" layoutInCell="0" allowOverlap="1" wp14:anchorId="565108B5" wp14:editId="7DC7E689">
              <wp:simplePos x="0" y="0"/>
              <wp:positionH relativeFrom="page">
                <wp:posOffset>1080135</wp:posOffset>
              </wp:positionH>
              <wp:positionV relativeFrom="page">
                <wp:posOffset>9333865</wp:posOffset>
              </wp:positionV>
              <wp:extent cx="5400675" cy="144145"/>
              <wp:effectExtent l="0" t="0" r="0" b="0"/>
              <wp:wrapNone/>
              <wp:docPr id="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144145"/>
                        <a:chOff x="1700" y="14969"/>
                        <a:chExt cx="8505" cy="227"/>
                      </a:xfrm>
                    </wpg:grpSpPr>
                    <wps:wsp>
                      <wps:cNvPr id="10" name="Line 70"/>
                      <wps:cNvCnPr/>
                      <wps:spPr bwMode="auto">
                        <a:xfrm>
                          <a:off x="1700" y="14969"/>
                          <a:ext cx="0" cy="22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 name="Line 71"/>
                      <wps:cNvCnPr/>
                      <wps:spPr bwMode="auto">
                        <a:xfrm>
                          <a:off x="1700" y="14969"/>
                          <a:ext cx="850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47DB73" id="Group 69" o:spid="_x0000_s1026" style="position:absolute;margin-left:85.05pt;margin-top:734.95pt;width:425.25pt;height:11.35pt;z-index:251657728;mso-position-horizontal-relative:page;mso-position-vertical-relative:page" coordorigin="1700,14969" coordsize="8505,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" o:allowincell="f">
              <v:line id="Line 70" o:spid="_x0000_s1027" style="position:absolute;visibility:visible;mso-wrap-style:square" from="1700,14969" to="170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DrxcUAAADbAAAADwAAAGRycy9kb3ducmV2LnhtbESPQWvDMAyF74X9B6NBb62ztZSR1S1j&#10;bDB2GKTtYbuJWI1DYzm1vTT799Oh0JvEe3rv03o7+k4NFFMb2MDDvABFXAfbcmPgsH+fPYFKGdli&#10;F5gM/FGC7eZussbShgtXNOxyoySEU4kGXM59qXWqHXlM89ATi3YM0WOWNTbaRrxIuO/0Y1GstMeW&#10;pcFhT6+O6tPu1xuIPzl9V+fF57Bs3s5fp+j2dKyMmd6PL8+gMo35Zr5ef1jBF3r5RQbQm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DrxcUAAADbAAAADwAAAAAAAAAA&#10;AAAAAAChAgAAZHJzL2Rvd25yZXYueG1sUEsFBgAAAAAEAAQA+QAAAJMDAAAAAA==&#10;" strokeweight=".25pt"/>
              <v:line id="Line 71" o:spid="_x0000_s1028" style="position:absolute;visibility:visible;mso-wrap-style:square" from="1700,14969" to="10205,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xOXsEAAADbAAAADwAAAGRycy9kb3ducmV2LnhtbERPTWsCMRC9C/0PYYTeNKsWka1RpFiQ&#10;HgqrHuxt2Iybxc1kTdJ1++8bQfA2j/c5y3VvG9GRD7VjBZNxBoK4dLrmSsHx8DlagAgRWWPjmBT8&#10;UYD16mWwxFy7GxfU7WMlUgiHHBWYGNtcylAashjGriVO3Nl5izFBX0nt8ZbCbSOnWTaXFmtODQZb&#10;+jBUXva/VoH/ieFUXGdf3Vu1vX5fvDnQuVDqddhv3kFE6uNT/HDvdJo/gfsv6QC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zE5ewQAAANsAAAAPAAAAAAAAAAAAAAAA&#10;AKECAABkcnMvZG93bnJldi54bWxQSwUGAAAAAAQABAD5AAAAjwMAAAAA&#10;" strokeweight=".25pt"/>
              <w10:wrap anchorx="page" anchory="page"/>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92" w:type="dxa"/>
      <w:tblInd w:w="113" w:type="dxa"/>
      <w:tblLayout w:type="fixed"/>
      <w:tblCellMar>
        <w:left w:w="0" w:type="dxa"/>
        <w:right w:w="0" w:type="dxa"/>
      </w:tblCellMar>
      <w:tblLook w:val="0000" w:firstRow="0" w:lastRow="0" w:firstColumn="0" w:lastColumn="0" w:noHBand="0" w:noVBand="0"/>
    </w:tblPr>
    <w:tblGrid>
      <w:gridCol w:w="2665"/>
      <w:gridCol w:w="5727"/>
    </w:tblGrid>
    <w:tr w:rsidR="004030FF">
      <w:trPr>
        <w:trHeight w:hRule="exact" w:val="284"/>
      </w:trPr>
      <w:tc>
        <w:tcPr>
          <w:tcW w:w="8392" w:type="dxa"/>
          <w:gridSpan w:val="2"/>
        </w:tcPr>
        <w:p w:rsidR="004030FF" w:rsidRPr="00D022F0" w:rsidRDefault="004030FF" w:rsidP="00D022F0">
          <w:pPr>
            <w:pStyle w:val="zSidnummerH"/>
          </w:pPr>
          <w:r w:rsidRPr="00D022F0">
            <w:fldChar w:fldCharType="begin"/>
          </w:r>
          <w:r w:rsidRPr="00D022F0">
            <w:instrText xml:space="preserve"> PAGE </w:instrText>
          </w:r>
          <w:r w:rsidRPr="00D022F0">
            <w:fldChar w:fldCharType="separate"/>
          </w:r>
          <w:r w:rsidR="00B068DC">
            <w:rPr>
              <w:noProof/>
            </w:rPr>
            <w:t>17</w:t>
          </w:r>
          <w:r w:rsidRPr="00D022F0">
            <w:fldChar w:fldCharType="end"/>
          </w:r>
          <w:r w:rsidRPr="00D022F0">
            <w:t xml:space="preserve"> (</w:t>
          </w:r>
          <w:fldSimple w:instr=" NUMPAGES ">
            <w:r w:rsidR="00B068DC">
              <w:rPr>
                <w:noProof/>
              </w:rPr>
              <w:t>18</w:t>
            </w:r>
          </w:fldSimple>
          <w:r w:rsidRPr="00D022F0">
            <w:t>)</w:t>
          </w:r>
        </w:p>
        <w:p w:rsidR="004030FF" w:rsidRPr="00CB7C09" w:rsidRDefault="004030FF" w:rsidP="005614E0">
          <w:pPr>
            <w:pStyle w:val="zSidfotAdress1"/>
            <w:rPr>
              <w:rStyle w:val="Sidnummer"/>
            </w:rPr>
          </w:pPr>
        </w:p>
      </w:tc>
    </w:tr>
    <w:tr w:rsidR="004030FF" w:rsidTr="00305652">
      <w:trPr>
        <w:trHeight w:hRule="exact" w:val="1407"/>
      </w:trPr>
      <w:tc>
        <w:tcPr>
          <w:tcW w:w="2665" w:type="dxa"/>
        </w:tcPr>
        <w:p w:rsidR="004030FF" w:rsidRDefault="0050717F" w:rsidP="0010410E">
          <w:pPr>
            <w:pStyle w:val="Sidfotfastradavst"/>
          </w:pPr>
          <w:fldSimple w:instr=" STYLEREF  zDokumenttyp  \* MERGEFORMAT ">
            <w:r w:rsidR="00B068DC">
              <w:t>Systemdokumentation HAJK</w:t>
            </w:r>
          </w:fldSimple>
        </w:p>
        <w:p w:rsidR="004030FF" w:rsidRPr="006A2484" w:rsidRDefault="00265AEB" w:rsidP="0010410E">
          <w:pPr>
            <w:pStyle w:val="Sidfotfastradavst"/>
          </w:pPr>
          <w:r>
            <w:fldChar w:fldCharType="begin"/>
          </w:r>
          <w:r>
            <w:instrText xml:space="preserve"> REF  swDate </w:instrText>
          </w:r>
          <w:r>
            <w:fldChar w:fldCharType="end"/>
          </w:r>
        </w:p>
      </w:tc>
      <w:tc>
        <w:tcPr>
          <w:tcW w:w="5727" w:type="dxa"/>
        </w:tcPr>
        <w:p w:rsidR="004030FF" w:rsidRDefault="004030FF" w:rsidP="007D399D">
          <w:pPr>
            <w:pStyle w:val="zSidfotSkvg"/>
            <w:spacing w:after="60"/>
            <w:rPr>
              <w:lang w:val="en-US"/>
            </w:rPr>
          </w:pPr>
        </w:p>
      </w:tc>
    </w:tr>
  </w:tbl>
  <w:p w:rsidR="004030FF" w:rsidRDefault="000C701D">
    <w:pPr>
      <w:pStyle w:val="Sidfot"/>
      <w:rPr>
        <w:sz w:val="2"/>
      </w:rPr>
    </w:pPr>
    <w:r>
      <w:rPr>
        <w:noProof/>
        <w:sz w:val="16"/>
        <w:lang w:eastAsia="ja-JP"/>
      </w:rPr>
      <mc:AlternateContent>
        <mc:Choice Requires="wpg">
          <w:drawing>
            <wp:anchor distT="0" distB="0" distL="114300" distR="114300" simplePos="0" relativeHeight="251659776" behindDoc="0" locked="1" layoutInCell="0" allowOverlap="1" wp14:anchorId="37C262FB" wp14:editId="375C1A3D">
              <wp:simplePos x="0" y="0"/>
              <wp:positionH relativeFrom="page">
                <wp:posOffset>1080135</wp:posOffset>
              </wp:positionH>
              <wp:positionV relativeFrom="page">
                <wp:posOffset>9333865</wp:posOffset>
              </wp:positionV>
              <wp:extent cx="5400675" cy="144145"/>
              <wp:effectExtent l="0" t="0" r="0" b="0"/>
              <wp:wrapNone/>
              <wp:docPr id="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144145"/>
                        <a:chOff x="1700" y="14969"/>
                        <a:chExt cx="8505" cy="227"/>
                      </a:xfrm>
                    </wpg:grpSpPr>
                    <wps:wsp>
                      <wps:cNvPr id="6" name="Line 76"/>
                      <wps:cNvCnPr/>
                      <wps:spPr bwMode="auto">
                        <a:xfrm>
                          <a:off x="1700" y="14969"/>
                          <a:ext cx="0" cy="22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 name="Line 77"/>
                      <wps:cNvCnPr/>
                      <wps:spPr bwMode="auto">
                        <a:xfrm>
                          <a:off x="1700" y="14969"/>
                          <a:ext cx="850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149AD7" id="Group 75" o:spid="_x0000_s1026" style="position:absolute;margin-left:85.05pt;margin-top:734.95pt;width:425.25pt;height:11.35pt;z-index:251659776;mso-position-horizontal-relative:page;mso-position-vertical-relative:page" coordorigin="1700,14969" coordsize="8505,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" o:allowincell="f">
              <v:line id="Line 76" o:spid="_x0000_s1027" style="position:absolute;visibility:visible;mso-wrap-style:square" from="1700,14969" to="170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FPFsMAAADaAAAADwAAAGRycy9kb3ducmV2LnhtbESPQWsCMRSE70L/Q3gFb5q1isjWKCIW&#10;Sg/Cqgd7e2yem8XNy5qk6/bfG6HQ4zAz3zDLdW8b0ZEPtWMFk3EGgrh0uuZKwen4MVqACBFZY+OY&#10;FPxSgPXqZbDEXLs7F9QdYiUShEOOCkyMbS5lKA1ZDGPXEifv4rzFmKSvpPZ4T3DbyLcsm0uLNacF&#10;gy1tDZXXw49V4L9jOBe36Vc3q3a3/dWbI10KpYav/eYdRKQ+/of/2p9awRyeV9IN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BTxbDAAAA2gAAAA8AAAAAAAAAAAAA&#10;AAAAoQIAAGRycy9kb3ducmV2LnhtbFBLBQYAAAAABAAEAPkAAACRAwAAAAA=&#10;" strokeweight=".25pt"/>
              <v:line id="Line 77" o:spid="_x0000_s1028" style="position:absolute;visibility:visible;mso-wrap-style:square" from="1700,14969" to="10205,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3qjcMAAADaAAAADwAAAGRycy9kb3ducmV2LnhtbESPQWsCMRSE7wX/Q3hCbzVrLVVWo0hR&#10;KD0UVj3o7bF5bhY3L2sS1+2/bwoFj8PMfMMsVr1tREc+1I4VjEcZCOLS6ZorBYf99mUGIkRkjY1j&#10;UvBDAVbLwdMCc+3uXFC3i5VIEA45KjAxtrmUoTRkMYxcS5y8s/MWY5K+ktrjPcFtI1+z7F1arDkt&#10;GGzpw1B52d2sAn+K4VhcJ1/dW7W5fl+82dO5UOp52K/nICL18RH+b39qBVP4u5Ju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N6o3DAAAA2gAAAA8AAAAAAAAAAAAA&#10;AAAAoQIAAGRycy9kb3ducmV2LnhtbFBLBQYAAAAABAAEAPkAAACRAwAAAAA=&#10;" strokeweight=".25pt"/>
              <w10:wrap anchorx="page" anchory="page"/>
              <w10:anchorlock/>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0FF" w:rsidRDefault="008C1B0A">
    <w:pPr>
      <w:pStyle w:val="Sidfot"/>
      <w:rPr>
        <w:sz w:val="2"/>
      </w:rPr>
    </w:pPr>
    <w:r w:rsidRPr="008C1B0A">
      <w:rPr>
        <w:noProof/>
        <w:sz w:val="2"/>
        <w:lang w:eastAsia="ja-JP"/>
      </w:rPr>
      <mc:AlternateContent>
        <mc:Choice Requires="wps">
          <w:drawing>
            <wp:anchor distT="0" distB="0" distL="114300" distR="114300" simplePos="0" relativeHeight="251650560" behindDoc="0" locked="1" layoutInCell="1" allowOverlap="1" wp14:anchorId="7D6AF84B" wp14:editId="0BC453BB">
              <wp:simplePos x="0" y="0"/>
              <wp:positionH relativeFrom="page">
                <wp:posOffset>530860</wp:posOffset>
              </wp:positionH>
              <wp:positionV relativeFrom="page">
                <wp:posOffset>9338310</wp:posOffset>
              </wp:positionV>
              <wp:extent cx="238125" cy="880110"/>
              <wp:effectExtent l="0" t="0" r="9525" b="0"/>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880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1B0A" w:rsidRPr="0073118C" w:rsidRDefault="00EA1164" w:rsidP="008C1B0A">
                          <w:pPr>
                            <w:pStyle w:val="zRevDatum"/>
                            <w:jc w:val="right"/>
                            <w:rPr>
                              <w:sz w:val="10"/>
                              <w:szCs w:val="10"/>
                            </w:rPr>
                          </w:pPr>
                          <w:r w:rsidRPr="00EA1164">
                            <w:rPr>
                              <w:sz w:val="10"/>
                              <w:szCs w:val="10"/>
                            </w:rPr>
                            <w:t>memo04.docx 2013-06-14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6AF84B" id="_x0000_t202" coordsize="21600,21600" o:spt="202" path="m,l,21600r21600,l21600,xe">
              <v:stroke joinstyle="miter"/>
              <v:path gradientshapeok="t" o:connecttype="rect"/>
            </v:shapetype>
            <v:shape id="Text Box 6" o:spid="_x0000_s1104" type="#_x0000_t202" style="position:absolute;margin-left:41.8pt;margin-top:735.3pt;width:18.75pt;height:69.3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" stroked="f">
              <v:textbox style="layout-flow:vertical;mso-layout-flow-alt:bottom-to-top" inset="0,0,0,0">
                <w:txbxContent>
                  <w:p w:rsidR="008C1B0A" w:rsidRPr="0073118C" w:rsidRDefault="00EA1164" w:rsidP="008C1B0A">
                    <w:pPr>
                      <w:pStyle w:val="zRevDatum"/>
                      <w:jc w:val="right"/>
                      <w:rPr>
                        <w:sz w:val="10"/>
                        <w:szCs w:val="10"/>
                      </w:rPr>
                    </w:pPr>
                    <w:r w:rsidRPr="00EA1164">
                      <w:rPr>
                        <w:sz w:val="10"/>
                        <w:szCs w:val="10"/>
                      </w:rPr>
                      <w:t>memo04.docx 2013-06-14</w:t>
                    </w:r>
                  </w:p>
                </w:txbxContent>
              </v:textbox>
              <w10:wrap anchorx="page" anchory="page"/>
              <w10:anchorlock/>
            </v:shape>
          </w:pict>
        </mc:Fallback>
      </mc:AlternateContent>
    </w:r>
    <w:r w:rsidRPr="008C1B0A">
      <w:rPr>
        <w:noProof/>
        <w:sz w:val="2"/>
        <w:lang w:eastAsia="ja-JP"/>
      </w:rPr>
      <mc:AlternateContent>
        <mc:Choice Requires="wps">
          <w:drawing>
            <wp:anchor distT="0" distB="0" distL="114300" distR="114300" simplePos="0" relativeHeight="251652608" behindDoc="0" locked="1" layoutInCell="1" allowOverlap="1" wp14:anchorId="05CCD16D" wp14:editId="1D8B07AF">
              <wp:simplePos x="0" y="0"/>
              <wp:positionH relativeFrom="page">
                <wp:posOffset>1162685</wp:posOffset>
              </wp:positionH>
              <wp:positionV relativeFrom="page">
                <wp:posOffset>10197465</wp:posOffset>
              </wp:positionV>
              <wp:extent cx="5327650" cy="215900"/>
              <wp:effectExtent l="0" t="0" r="6350" b="12700"/>
              <wp:wrapNone/>
              <wp:docPr id="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765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0000"/>
                            </a:solidFill>
                            <a:miter lim="800000"/>
                            <a:headEnd/>
                            <a:tailEnd/>
                          </a14:hiddenLine>
                        </a:ext>
                        <a:ext uri="{AF507438-7753-43E0-B8FC-AC1667EBCBE1}">
                          <a14:hiddenEffects xmlns:a14="http://schemas.microsoft.com/office/drawing/2010/main">
                            <a:effectLst/>
                          </a14:hiddenEffects>
                        </a:ext>
                      </a:extLst>
                    </wps:spPr>
                    <wps:txbx>
                      <w:txbxContent>
                        <w:p w:rsidR="00AF4309" w:rsidRPr="00F44883" w:rsidRDefault="00AF4309" w:rsidP="00AF4309">
                          <w:pPr>
                            <w:rPr>
                              <w:lang w:val="en-US"/>
                            </w:rPr>
                          </w:pPr>
                          <w:r w:rsidRPr="00D55053">
                            <w:rPr>
                              <w:sz w:val="12"/>
                              <w:lang w:val="en-US"/>
                            </w:rPr>
                            <w:fldChar w:fldCharType="begin"/>
                          </w:r>
                          <w:r w:rsidRPr="00D55053">
                            <w:rPr>
                              <w:sz w:val="12"/>
                              <w:lang w:val="en-US"/>
                            </w:rPr>
                            <w:instrText xml:space="preserve"> USERINITIALS   \* MERGEFORMAT </w:instrText>
                          </w:r>
                          <w:r w:rsidRPr="00D55053">
                            <w:rPr>
                              <w:sz w:val="12"/>
                              <w:lang w:val="en-US"/>
                            </w:rPr>
                            <w:fldChar w:fldCharType="separate"/>
                          </w:r>
                          <w:r w:rsidR="00B70ABE">
                            <w:rPr>
                              <w:noProof/>
                              <w:sz w:val="12"/>
                              <w:lang w:val="en-US"/>
                            </w:rPr>
                            <w:t>EE</w:t>
                          </w:r>
                          <w:r w:rsidRPr="00D55053">
                            <w:rPr>
                              <w:sz w:val="12"/>
                              <w:lang w:val="en-US"/>
                            </w:rPr>
                            <w:fldChar w:fldCharType="end"/>
                          </w:r>
                          <w:r>
                            <w:rPr>
                              <w:sz w:val="12"/>
                              <w:szCs w:val="12"/>
                              <w:lang w:val="en-US"/>
                            </w:rPr>
                            <w:t xml:space="preserve"> </w:t>
                          </w:r>
                          <w:r w:rsidRPr="0073118C">
                            <w:rPr>
                              <w:sz w:val="12"/>
                              <w:szCs w:val="12"/>
                              <w:lang w:val="en-US"/>
                            </w:rPr>
                            <w:fldChar w:fldCharType="begin"/>
                          </w:r>
                          <w:r w:rsidRPr="0073118C">
                            <w:rPr>
                              <w:sz w:val="12"/>
                              <w:szCs w:val="12"/>
                              <w:lang w:val="en-US"/>
                            </w:rPr>
                            <w:instrText xml:space="preserve"> FILENAME  \* Lower \p  \* MERGEFORMAT </w:instrText>
                          </w:r>
                          <w:r w:rsidRPr="0073118C">
                            <w:rPr>
                              <w:sz w:val="12"/>
                              <w:szCs w:val="12"/>
                              <w:lang w:val="en-US"/>
                            </w:rPr>
                            <w:fldChar w:fldCharType="separate"/>
                          </w:r>
                          <w:r w:rsidR="00B70ABE">
                            <w:rPr>
                              <w:noProof/>
                              <w:sz w:val="12"/>
                              <w:szCs w:val="12"/>
                              <w:lang w:val="en-US"/>
                            </w:rPr>
                            <w:t>dokument2</w:t>
                          </w:r>
                          <w:r w:rsidRPr="0073118C">
                            <w:rPr>
                              <w:sz w:val="12"/>
                              <w:szCs w:val="12"/>
                              <w:lang w:val="en-US"/>
                            </w:rPr>
                            <w:fldChar w:fldCharType="end"/>
                          </w:r>
                        </w:p>
                        <w:p w:rsidR="008C1B0A" w:rsidRPr="00F44883" w:rsidRDefault="008C1B0A" w:rsidP="008C1B0A">
                          <w:pPr>
                            <w:rPr>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CCD16D" id="Rectangle 9" o:spid="_x0000_s1105" style="position:absolute;margin-left:91.55pt;margin-top:802.95pt;width:419.5pt;height:17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" filled="f" stroked="f" strokecolor="red" strokeweight=".25pt">
              <v:textbox inset="0,0,0,0">
                <w:txbxContent>
                  <w:p w:rsidR="00AF4309" w:rsidRPr="00F44883" w:rsidRDefault="00AF4309" w:rsidP="00AF4309">
                    <w:pPr>
                      <w:rPr>
                        <w:lang w:val="en-US"/>
                      </w:rPr>
                    </w:pPr>
                    <w:r w:rsidRPr="00D55053">
                      <w:rPr>
                        <w:sz w:val="12"/>
                        <w:lang w:val="en-US"/>
                      </w:rPr>
                      <w:fldChar w:fldCharType="begin"/>
                    </w:r>
                    <w:r w:rsidRPr="00D55053">
                      <w:rPr>
                        <w:sz w:val="12"/>
                        <w:lang w:val="en-US"/>
                      </w:rPr>
                      <w:instrText xml:space="preserve"> USERINITIALS   \* MERGEFORMAT </w:instrText>
                    </w:r>
                    <w:r w:rsidRPr="00D55053">
                      <w:rPr>
                        <w:sz w:val="12"/>
                        <w:lang w:val="en-US"/>
                      </w:rPr>
                      <w:fldChar w:fldCharType="separate"/>
                    </w:r>
                    <w:r w:rsidR="00B70ABE">
                      <w:rPr>
                        <w:noProof/>
                        <w:sz w:val="12"/>
                        <w:lang w:val="en-US"/>
                      </w:rPr>
                      <w:t>EE</w:t>
                    </w:r>
                    <w:r w:rsidRPr="00D55053">
                      <w:rPr>
                        <w:sz w:val="12"/>
                        <w:lang w:val="en-US"/>
                      </w:rPr>
                      <w:fldChar w:fldCharType="end"/>
                    </w:r>
                    <w:r>
                      <w:rPr>
                        <w:sz w:val="12"/>
                        <w:szCs w:val="12"/>
                        <w:lang w:val="en-US"/>
                      </w:rPr>
                      <w:t xml:space="preserve"> </w:t>
                    </w:r>
                    <w:r w:rsidRPr="0073118C">
                      <w:rPr>
                        <w:sz w:val="12"/>
                        <w:szCs w:val="12"/>
                        <w:lang w:val="en-US"/>
                      </w:rPr>
                      <w:fldChar w:fldCharType="begin"/>
                    </w:r>
                    <w:r w:rsidRPr="0073118C">
                      <w:rPr>
                        <w:sz w:val="12"/>
                        <w:szCs w:val="12"/>
                        <w:lang w:val="en-US"/>
                      </w:rPr>
                      <w:instrText xml:space="preserve"> FILENAME  \* Lower \p  \* MERGEFORMAT </w:instrText>
                    </w:r>
                    <w:r w:rsidRPr="0073118C">
                      <w:rPr>
                        <w:sz w:val="12"/>
                        <w:szCs w:val="12"/>
                        <w:lang w:val="en-US"/>
                      </w:rPr>
                      <w:fldChar w:fldCharType="separate"/>
                    </w:r>
                    <w:r w:rsidR="00B70ABE">
                      <w:rPr>
                        <w:noProof/>
                        <w:sz w:val="12"/>
                        <w:szCs w:val="12"/>
                        <w:lang w:val="en-US"/>
                      </w:rPr>
                      <w:t>dokument2</w:t>
                    </w:r>
                    <w:r w:rsidRPr="0073118C">
                      <w:rPr>
                        <w:sz w:val="12"/>
                        <w:szCs w:val="12"/>
                        <w:lang w:val="en-US"/>
                      </w:rPr>
                      <w:fldChar w:fldCharType="end"/>
                    </w:r>
                  </w:p>
                  <w:p w:rsidR="008C1B0A" w:rsidRPr="00F44883" w:rsidRDefault="008C1B0A" w:rsidP="008C1B0A">
                    <w:pPr>
                      <w:rPr>
                        <w:lang w:val="en-US"/>
                      </w:rPr>
                    </w:pPr>
                  </w:p>
                </w:txbxContent>
              </v:textbox>
              <w10:wrap anchorx="page" anchory="page"/>
              <w10:anchorlock/>
            </v:rect>
          </w:pict>
        </mc:Fallback>
      </mc:AlternateContent>
    </w:r>
  </w:p>
  <w:tbl>
    <w:tblPr>
      <w:tblW w:w="8392" w:type="dxa"/>
      <w:tblInd w:w="113" w:type="dxa"/>
      <w:tblLayout w:type="fixed"/>
      <w:tblCellMar>
        <w:left w:w="0" w:type="dxa"/>
        <w:right w:w="0" w:type="dxa"/>
      </w:tblCellMar>
      <w:tblLook w:val="0000" w:firstRow="0" w:lastRow="0" w:firstColumn="0" w:lastColumn="0" w:noHBand="0" w:noVBand="0"/>
    </w:tblPr>
    <w:tblGrid>
      <w:gridCol w:w="2665"/>
      <w:gridCol w:w="2665"/>
      <w:gridCol w:w="3062"/>
    </w:tblGrid>
    <w:tr w:rsidR="004030FF" w:rsidRPr="00CB7C09">
      <w:trPr>
        <w:trHeight w:hRule="exact" w:val="284"/>
      </w:trPr>
      <w:tc>
        <w:tcPr>
          <w:tcW w:w="8392" w:type="dxa"/>
          <w:gridSpan w:val="3"/>
        </w:tcPr>
        <w:p w:rsidR="004030FF" w:rsidRPr="00D022F0" w:rsidRDefault="004030FF" w:rsidP="00D022F0">
          <w:pPr>
            <w:pStyle w:val="zSidnummerH"/>
          </w:pPr>
          <w:r w:rsidRPr="00D022F0">
            <w:fldChar w:fldCharType="begin"/>
          </w:r>
          <w:r w:rsidRPr="00D022F0">
            <w:instrText xml:space="preserve"> PAGE </w:instrText>
          </w:r>
          <w:r w:rsidRPr="00D022F0">
            <w:fldChar w:fldCharType="separate"/>
          </w:r>
          <w:r w:rsidR="00B068DC">
            <w:rPr>
              <w:noProof/>
            </w:rPr>
            <w:t>5</w:t>
          </w:r>
          <w:r w:rsidRPr="00D022F0">
            <w:fldChar w:fldCharType="end"/>
          </w:r>
          <w:r w:rsidRPr="00D022F0">
            <w:t xml:space="preserve"> (</w:t>
          </w:r>
          <w:fldSimple w:instr=" NUMPAGES ">
            <w:r w:rsidR="00B068DC">
              <w:rPr>
                <w:noProof/>
              </w:rPr>
              <w:t>18</w:t>
            </w:r>
          </w:fldSimple>
          <w:r w:rsidRPr="00D022F0">
            <w:t>)</w:t>
          </w:r>
        </w:p>
      </w:tc>
    </w:tr>
    <w:tr w:rsidR="004030FF" w:rsidTr="00305652">
      <w:trPr>
        <w:trHeight w:hRule="exact" w:val="1398"/>
      </w:trPr>
      <w:tc>
        <w:tcPr>
          <w:tcW w:w="2665" w:type="dxa"/>
        </w:tcPr>
        <w:p w:rsidR="004030FF" w:rsidRDefault="00B70ABE" w:rsidP="00AF6BD7">
          <w:pPr>
            <w:pStyle w:val="zSidfotAdress1fet"/>
          </w:pPr>
          <w:bookmarkStart w:id="7" w:name="swPersonal_CompanyName"/>
          <w:r>
            <w:t>Sweco Position AB</w:t>
          </w:r>
          <w:bookmarkEnd w:id="7"/>
        </w:p>
      </w:tc>
      <w:tc>
        <w:tcPr>
          <w:tcW w:w="2665" w:type="dxa"/>
        </w:tcPr>
        <w:p w:rsidR="004030FF" w:rsidRDefault="004030FF" w:rsidP="00007237">
          <w:pPr>
            <w:pStyle w:val="zSidfotAdress1"/>
          </w:pPr>
        </w:p>
      </w:tc>
      <w:tc>
        <w:tcPr>
          <w:tcW w:w="3062" w:type="dxa"/>
        </w:tcPr>
        <w:p w:rsidR="004030FF" w:rsidRDefault="004030FF" w:rsidP="00AF6BD7">
          <w:pPr>
            <w:pStyle w:val="zSidfotAdress1"/>
          </w:pPr>
        </w:p>
      </w:tc>
    </w:tr>
  </w:tbl>
  <w:p w:rsidR="004030FF" w:rsidRDefault="000C701D">
    <w:pPr>
      <w:pStyle w:val="Sidfot"/>
      <w:rPr>
        <w:sz w:val="2"/>
      </w:rPr>
    </w:pPr>
    <w:r>
      <w:rPr>
        <w:noProof/>
        <w:sz w:val="2"/>
        <w:lang w:eastAsia="ja-JP"/>
      </w:rPr>
      <mc:AlternateContent>
        <mc:Choice Requires="wpg">
          <w:drawing>
            <wp:anchor distT="0" distB="0" distL="114300" distR="114300" simplePos="0" relativeHeight="251629056" behindDoc="0" locked="1" layoutInCell="0" allowOverlap="1" wp14:anchorId="79B28A2E" wp14:editId="516BFD19">
              <wp:simplePos x="0" y="0"/>
              <wp:positionH relativeFrom="page">
                <wp:posOffset>1080135</wp:posOffset>
              </wp:positionH>
              <wp:positionV relativeFrom="page">
                <wp:posOffset>9333865</wp:posOffset>
              </wp:positionV>
              <wp:extent cx="5400675" cy="144145"/>
              <wp:effectExtent l="0" t="0" r="0" b="0"/>
              <wp:wrapNone/>
              <wp:docPr id="1"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144145"/>
                        <a:chOff x="1700" y="14969"/>
                        <a:chExt cx="8505" cy="227"/>
                      </a:xfrm>
                    </wpg:grpSpPr>
                    <wps:wsp>
                      <wps:cNvPr id="2" name="Line 73"/>
                      <wps:cNvCnPr/>
                      <wps:spPr bwMode="auto">
                        <a:xfrm>
                          <a:off x="1700" y="14969"/>
                          <a:ext cx="0" cy="22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 name="Line 74"/>
                      <wps:cNvCnPr/>
                      <wps:spPr bwMode="auto">
                        <a:xfrm>
                          <a:off x="1700" y="14969"/>
                          <a:ext cx="850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5AD19A" id="Group 72" o:spid="_x0000_s1026" style="position:absolute;margin-left:85.05pt;margin-top:734.95pt;width:425.25pt;height:11.35pt;z-index:251629056;mso-position-horizontal-relative:page;mso-position-vertical-relative:page" coordorigin="1700,14969" coordsize="8505,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" o:allowincell="f">
              <v:line id="Line 73" o:spid="_x0000_s1027" style="position:absolute;visibility:visible;mso-wrap-style:square" from="1700,14969" to="170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pJFcMAAADaAAAADwAAAGRycy9kb3ducmV2LnhtbESPQWsCMRSE7wX/Q3hCbzWrliKrUUQU&#10;pIfCqge9PTbPzeLmZU3iuv33TaHQ4zAz3zCLVW8b0ZEPtWMF41EGgrh0uuZKwem4e5uBCBFZY+OY&#10;FHxTgNVy8LLAXLsnF9QdYiUShEOOCkyMbS5lKA1ZDCPXEifv6rzFmKSvpPb4THDbyEmWfUiLNacF&#10;gy1tDJW3w8Mq8JcYzsV9+tm9V9v7182bI10LpV6H/XoOIlIf/8N/7b1WMIHfK+kG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66SRXDAAAA2gAAAA8AAAAAAAAAAAAA&#10;AAAAoQIAAGRycy9kb3ducmV2LnhtbFBLBQYAAAAABAAEAPkAAACRAwAAAAA=&#10;" strokeweight=".25pt"/>
              <v:line id="Line 74" o:spid="_x0000_s1028" style="position:absolute;visibility:visible;mso-wrap-style:square" from="1700,14969" to="10205,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bsjsMAAADaAAAADwAAAGRycy9kb3ducmV2LnhtbESPQWsCMRSE7wX/Q3hCbzVrLUVWo4hY&#10;kB4Kqx709tg8N4ublzWJ6/rvTaHQ4zAz3zDzZW8b0ZEPtWMF41EGgrh0uuZKwWH/9TYFESKyxsYx&#10;KXhQgOVi8DLHXLs7F9TtYiUShEOOCkyMbS5lKA1ZDCPXEifv7LzFmKSvpPZ4T3DbyPcs+5QWa04L&#10;BltaGyovu5tV4E8xHIvr5Lv7qDbXn4s3ezoXSr0O+9UMRKQ+/of/2lutYAK/V9INkI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27I7DAAAA2gAAAA8AAAAAAAAAAAAA&#10;AAAAoQIAAGRycy9kb3ducmV2LnhtbFBLBQYAAAAABAAEAPkAAACRAwAAAAA=&#10;" strokeweight=".25pt"/>
              <w10:wrap anchorx="page" anchory="page"/>
              <w10:anchorlock/>
            </v:group>
          </w:pict>
        </mc:Fallback>
      </mc:AlternateContent>
    </w:r>
    <w:r w:rsidR="004030FF">
      <w:rPr>
        <w:sz w:val="2"/>
      </w:rPr>
      <w:fldChar w:fldCharType="begin"/>
    </w:r>
    <w:r w:rsidR="004030FF">
      <w:rPr>
        <w:sz w:val="2"/>
      </w:rPr>
      <w:instrText xml:space="preserve">  </w:instrText>
    </w:r>
    <w:r w:rsidR="004030FF">
      <w:rPr>
        <w:sz w:val="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225F" w:rsidRDefault="0054225F">
      <w:r>
        <w:separator/>
      </w:r>
    </w:p>
  </w:footnote>
  <w:footnote w:type="continuationSeparator" w:id="0">
    <w:p w:rsidR="0054225F" w:rsidRDefault="0054225F">
      <w:r>
        <w:continuationSeparator/>
      </w:r>
    </w:p>
  </w:footnote>
  <w:footnote w:id="1">
    <w:p w:rsidR="00923718" w:rsidRDefault="00923718">
      <w:pPr>
        <w:pStyle w:val="Fotnotstext"/>
      </w:pPr>
      <w:r>
        <w:rPr>
          <w:rStyle w:val="Fotnotsreferens"/>
        </w:rPr>
        <w:footnoteRef/>
      </w:r>
      <w:r>
        <w:t xml:space="preserve"> </w:t>
      </w:r>
      <w:r w:rsidRPr="00923718">
        <w:t>https://git-scm.com/download/win</w:t>
      </w:r>
    </w:p>
  </w:footnote>
  <w:footnote w:id="2">
    <w:p w:rsidR="00923718" w:rsidRDefault="00923718">
      <w:pPr>
        <w:pStyle w:val="Fotnotstext"/>
      </w:pPr>
      <w:r>
        <w:rPr>
          <w:rStyle w:val="Fotnotsreferens"/>
        </w:rPr>
        <w:footnoteRef/>
      </w:r>
      <w:r>
        <w:t xml:space="preserve"> </w:t>
      </w:r>
      <w:r w:rsidRPr="00923718">
        <w:t>https://nodejs.org/en/</w:t>
      </w:r>
    </w:p>
  </w:footnote>
  <w:footnote w:id="3">
    <w:p w:rsidR="00923718" w:rsidRDefault="00923718">
      <w:pPr>
        <w:pStyle w:val="Fotnotstext"/>
      </w:pPr>
      <w:r>
        <w:rPr>
          <w:rStyle w:val="Fotnotsreferens"/>
        </w:rPr>
        <w:footnoteRef/>
      </w:r>
      <w:r>
        <w:t xml:space="preserve"> </w:t>
      </w:r>
      <w:r w:rsidRPr="00923718">
        <w:t>http://gruntjs.com/getting-started</w:t>
      </w:r>
    </w:p>
  </w:footnote>
  <w:footnote w:id="4">
    <w:p w:rsidR="00923718" w:rsidRDefault="00923718">
      <w:pPr>
        <w:pStyle w:val="Fotnotstext"/>
      </w:pPr>
      <w:r>
        <w:rPr>
          <w:rStyle w:val="Fotnotsreferens"/>
        </w:rPr>
        <w:footnoteRef/>
      </w:r>
      <w:r>
        <w:t xml:space="preserve"> </w:t>
      </w:r>
      <w:r w:rsidRPr="00923718">
        <w:t>https://github.com/jsdoc3/jsdoc</w:t>
      </w:r>
    </w:p>
  </w:footnote>
  <w:footnote w:id="5">
    <w:p w:rsidR="00923718" w:rsidRDefault="00923718">
      <w:pPr>
        <w:pStyle w:val="Fotnotstext"/>
      </w:pPr>
      <w:r>
        <w:rPr>
          <w:rStyle w:val="Fotnotsreferens"/>
        </w:rPr>
        <w:footnoteRef/>
      </w:r>
      <w:r>
        <w:t xml:space="preserve"> </w:t>
      </w:r>
      <w:r w:rsidRPr="00923718">
        <w:t>https://www.visualstudio.com/vs/community/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33" w:type="dxa"/>
      <w:tblLayout w:type="fixed"/>
      <w:tblCellMar>
        <w:left w:w="0" w:type="dxa"/>
        <w:right w:w="0" w:type="dxa"/>
      </w:tblCellMar>
      <w:tblLook w:val="0000" w:firstRow="0" w:lastRow="0" w:firstColumn="0" w:lastColumn="0" w:noHBand="0" w:noVBand="0"/>
    </w:tblPr>
    <w:tblGrid>
      <w:gridCol w:w="4536"/>
      <w:gridCol w:w="3969"/>
      <w:gridCol w:w="28"/>
    </w:tblGrid>
    <w:tr w:rsidR="004030FF">
      <w:trPr>
        <w:trHeight w:hRule="exact" w:val="1134"/>
      </w:trPr>
      <w:tc>
        <w:tcPr>
          <w:tcW w:w="4536" w:type="dxa"/>
          <w:vAlign w:val="bottom"/>
        </w:tcPr>
        <w:p w:rsidR="004030FF" w:rsidRDefault="00B70ABE" w:rsidP="008A437B">
          <w:pPr>
            <w:spacing w:after="173"/>
          </w:pPr>
          <w:bookmarkStart w:id="3" w:name="Logo_SwecoL"/>
          <w:r>
            <w:rPr>
              <w:noProof/>
              <w:lang w:eastAsia="ja-JP"/>
            </w:rPr>
            <w:drawing>
              <wp:inline distT="0" distB="0" distL="0" distR="0" wp14:anchorId="0D48B030" wp14:editId="389BC721">
                <wp:extent cx="754522" cy="219663"/>
                <wp:effectExtent l="0" t="0" r="7620" b="9525"/>
                <wp:docPr id="13" name="Bildobjekt 13"/>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522" cy="219663"/>
                        </a:xfrm>
                        <a:prstGeom prst="rect">
                          <a:avLst/>
                        </a:prstGeom>
                      </pic:spPr>
                    </pic:pic>
                  </a:graphicData>
                </a:graphic>
              </wp:inline>
            </w:drawing>
          </w:r>
          <w:bookmarkEnd w:id="3"/>
        </w:p>
      </w:tc>
      <w:tc>
        <w:tcPr>
          <w:tcW w:w="3997" w:type="dxa"/>
          <w:gridSpan w:val="2"/>
          <w:vAlign w:val="bottom"/>
        </w:tcPr>
        <w:p w:rsidR="004030FF" w:rsidRDefault="00B70ABE" w:rsidP="008A437B">
          <w:pPr>
            <w:spacing w:after="173"/>
            <w:jc w:val="right"/>
          </w:pPr>
          <w:bookmarkStart w:id="4" w:name="Logo_DBR"/>
          <w:r>
            <w:t xml:space="preserve"> </w:t>
          </w:r>
          <w:bookmarkEnd w:id="4"/>
        </w:p>
      </w:tc>
    </w:tr>
    <w:tr w:rsidR="004030FF">
      <w:trPr>
        <w:gridAfter w:val="1"/>
        <w:wAfter w:w="28" w:type="dxa"/>
        <w:trHeight w:val="680"/>
      </w:trPr>
      <w:tc>
        <w:tcPr>
          <w:tcW w:w="8505" w:type="dxa"/>
          <w:gridSpan w:val="2"/>
          <w:tcBorders>
            <w:top w:val="single" w:sz="2" w:space="0" w:color="auto"/>
            <w:left w:val="nil"/>
            <w:bottom w:val="nil"/>
            <w:right w:val="nil"/>
          </w:tcBorders>
        </w:tcPr>
        <w:p w:rsidR="004030FF" w:rsidRDefault="004030FF" w:rsidP="008A437B">
          <w:pPr>
            <w:pStyle w:val="Normal-extraradavstnd"/>
          </w:pPr>
        </w:p>
      </w:tc>
    </w:tr>
  </w:tbl>
  <w:p w:rsidR="004030FF" w:rsidRPr="008A437B" w:rsidRDefault="004030FF">
    <w:pPr>
      <w:pStyle w:val="Sidhuvud"/>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33" w:type="dxa"/>
      <w:tblLayout w:type="fixed"/>
      <w:tblCellMar>
        <w:left w:w="0" w:type="dxa"/>
        <w:right w:w="0" w:type="dxa"/>
      </w:tblCellMar>
      <w:tblLook w:val="0000" w:firstRow="0" w:lastRow="0" w:firstColumn="0" w:lastColumn="0" w:noHBand="0" w:noVBand="0"/>
    </w:tblPr>
    <w:tblGrid>
      <w:gridCol w:w="4536"/>
      <w:gridCol w:w="3969"/>
      <w:gridCol w:w="28"/>
    </w:tblGrid>
    <w:tr w:rsidR="004030FF">
      <w:trPr>
        <w:trHeight w:hRule="exact" w:val="1134"/>
      </w:trPr>
      <w:tc>
        <w:tcPr>
          <w:tcW w:w="4536" w:type="dxa"/>
          <w:vAlign w:val="bottom"/>
        </w:tcPr>
        <w:p w:rsidR="004030FF" w:rsidRDefault="00B70ABE" w:rsidP="000B2B10">
          <w:pPr>
            <w:pStyle w:val="BrandingFormat"/>
          </w:pPr>
          <w:bookmarkStart w:id="5" w:name="Logo_DBL"/>
          <w:r>
            <w:t xml:space="preserve"> </w:t>
          </w:r>
          <w:bookmarkEnd w:id="5"/>
        </w:p>
      </w:tc>
      <w:tc>
        <w:tcPr>
          <w:tcW w:w="3997" w:type="dxa"/>
          <w:gridSpan w:val="2"/>
          <w:vAlign w:val="bottom"/>
        </w:tcPr>
        <w:p w:rsidR="004030FF" w:rsidRDefault="00B70ABE" w:rsidP="008A437B">
          <w:pPr>
            <w:spacing w:after="173"/>
            <w:jc w:val="right"/>
          </w:pPr>
          <w:bookmarkStart w:id="6" w:name="Logo_SwecoR"/>
          <w:r>
            <w:rPr>
              <w:noProof/>
              <w:lang w:eastAsia="ja-JP"/>
            </w:rPr>
            <w:drawing>
              <wp:inline distT="0" distB="0" distL="0" distR="0" wp14:anchorId="64603DC8" wp14:editId="5B2F11AC">
                <wp:extent cx="754522" cy="219663"/>
                <wp:effectExtent l="0" t="0" r="7620" b="9525"/>
                <wp:docPr id="14" name="Bildobjekt 14"/>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522" cy="219663"/>
                        </a:xfrm>
                        <a:prstGeom prst="rect">
                          <a:avLst/>
                        </a:prstGeom>
                      </pic:spPr>
                    </pic:pic>
                  </a:graphicData>
                </a:graphic>
              </wp:inline>
            </w:drawing>
          </w:r>
          <w:bookmarkEnd w:id="6"/>
        </w:p>
      </w:tc>
    </w:tr>
    <w:tr w:rsidR="004030FF">
      <w:trPr>
        <w:gridAfter w:val="1"/>
        <w:wAfter w:w="28" w:type="dxa"/>
        <w:trHeight w:val="680"/>
      </w:trPr>
      <w:tc>
        <w:tcPr>
          <w:tcW w:w="8505" w:type="dxa"/>
          <w:gridSpan w:val="2"/>
          <w:tcBorders>
            <w:top w:val="single" w:sz="2" w:space="0" w:color="auto"/>
            <w:left w:val="nil"/>
            <w:bottom w:val="nil"/>
            <w:right w:val="nil"/>
          </w:tcBorders>
        </w:tcPr>
        <w:p w:rsidR="004030FF" w:rsidRDefault="004030FF">
          <w:pPr>
            <w:pStyle w:val="Normal-extraradavstnd"/>
          </w:pPr>
        </w:p>
      </w:tc>
    </w:tr>
  </w:tbl>
  <w:p w:rsidR="004030FF" w:rsidRPr="00100117" w:rsidRDefault="004030FF" w:rsidP="004F4A0D">
    <w:pPr>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0FF" w:rsidRDefault="004030FF">
    <w:pPr>
      <w:pStyle w:val="Sidfot"/>
      <w:rPr>
        <w:sz w:val="2"/>
      </w:rPr>
    </w:pPr>
  </w:p>
  <w:p w:rsidR="004030FF" w:rsidRDefault="004030FF">
    <w:pPr>
      <w:pStyle w:val="Sidhuvud"/>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B7C4A"/>
    <w:multiLevelType w:val="singleLevel"/>
    <w:tmpl w:val="2F74DB54"/>
    <w:lvl w:ilvl="0">
      <w:start w:val="1"/>
      <w:numFmt w:val="bullet"/>
      <w:pStyle w:val="Punktlistastandard"/>
      <w:lvlText w:val=""/>
      <w:lvlJc w:val="left"/>
      <w:pPr>
        <w:tabs>
          <w:tab w:val="num" w:pos="0"/>
        </w:tabs>
        <w:ind w:left="283" w:hanging="283"/>
      </w:pPr>
      <w:rPr>
        <w:rFonts w:ascii="Symbol" w:hAnsi="Symbol" w:hint="default"/>
        <w:sz w:val="14"/>
      </w:rPr>
    </w:lvl>
  </w:abstractNum>
  <w:abstractNum w:abstractNumId="1" w15:restartNumberingAfterBreak="0">
    <w:nsid w:val="19DB1553"/>
    <w:multiLevelType w:val="hybridMultilevel"/>
    <w:tmpl w:val="82DCA61E"/>
    <w:lvl w:ilvl="0" w:tplc="041D000F">
      <w:start w:val="1"/>
      <w:numFmt w:val="decimal"/>
      <w:lvlText w:val="%1."/>
      <w:lvlJc w:val="left"/>
      <w:pPr>
        <w:tabs>
          <w:tab w:val="num" w:pos="360"/>
        </w:tabs>
        <w:ind w:left="360" w:hanging="360"/>
      </w:pPr>
      <w:rPr>
        <w:rFonts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E14433"/>
    <w:multiLevelType w:val="hybridMultilevel"/>
    <w:tmpl w:val="53541D98"/>
    <w:lvl w:ilvl="0" w:tplc="1DC8CDB0">
      <w:start w:val="1"/>
      <w:numFmt w:val="bullet"/>
      <w:lvlText w:val=""/>
      <w:lvlJc w:val="left"/>
      <w:pPr>
        <w:tabs>
          <w:tab w:val="num" w:pos="369"/>
        </w:tabs>
        <w:ind w:left="369" w:hanging="369"/>
      </w:pPr>
      <w:rPr>
        <w:rFonts w:ascii="Wingdings" w:hAnsi="Wingdings"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91A7D4A"/>
    <w:multiLevelType w:val="hybridMultilevel"/>
    <w:tmpl w:val="84A4E81E"/>
    <w:lvl w:ilvl="0" w:tplc="1DC8CDB0">
      <w:start w:val="1"/>
      <w:numFmt w:val="bullet"/>
      <w:lvlText w:val=""/>
      <w:lvlJc w:val="left"/>
      <w:pPr>
        <w:tabs>
          <w:tab w:val="num" w:pos="369"/>
        </w:tabs>
        <w:ind w:left="369" w:hanging="369"/>
      </w:pPr>
      <w:rPr>
        <w:rFonts w:ascii="Wingdings" w:hAnsi="Wingdings"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6A915CF"/>
    <w:multiLevelType w:val="singleLevel"/>
    <w:tmpl w:val="C8E4915C"/>
    <w:lvl w:ilvl="0">
      <w:start w:val="1"/>
      <w:numFmt w:val="bullet"/>
      <w:pStyle w:val="Punktlistatt"/>
      <w:lvlText w:val=""/>
      <w:lvlJc w:val="left"/>
      <w:pPr>
        <w:tabs>
          <w:tab w:val="num" w:pos="360"/>
        </w:tabs>
        <w:ind w:left="283" w:hanging="283"/>
      </w:pPr>
      <w:rPr>
        <w:rFonts w:ascii="Symbol" w:hAnsi="Symbol" w:hint="default"/>
        <w:sz w:val="14"/>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1276"/>
  <w:hyphenationZone w:val="425"/>
  <w:doNotHyphenateCaps/>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pany" w:val="Company3"/>
    <w:docVar w:name="DotCode" w:val="ZSS00000"/>
    <w:docVar w:name="language" w:val="S"/>
    <w:docVar w:name="letter" w:val="1"/>
    <w:docVar w:name="NameProject" w:val="Yes"/>
    <w:docVar w:name="NoProject" w:val="Yes"/>
    <w:docVar w:name="person" w:val="Personally0"/>
  </w:docVars>
  <w:rsids>
    <w:rsidRoot w:val="005F6A00"/>
    <w:rsid w:val="00007237"/>
    <w:rsid w:val="0001543C"/>
    <w:rsid w:val="000235BC"/>
    <w:rsid w:val="000250A6"/>
    <w:rsid w:val="000325B7"/>
    <w:rsid w:val="00051FDA"/>
    <w:rsid w:val="00063063"/>
    <w:rsid w:val="00071585"/>
    <w:rsid w:val="00072B33"/>
    <w:rsid w:val="00073CE3"/>
    <w:rsid w:val="00087051"/>
    <w:rsid w:val="00096B26"/>
    <w:rsid w:val="000B2B10"/>
    <w:rsid w:val="000C0875"/>
    <w:rsid w:val="000C105B"/>
    <w:rsid w:val="000C383E"/>
    <w:rsid w:val="000C4D97"/>
    <w:rsid w:val="000C701D"/>
    <w:rsid w:val="000D134B"/>
    <w:rsid w:val="000D2736"/>
    <w:rsid w:val="000D716E"/>
    <w:rsid w:val="00100117"/>
    <w:rsid w:val="00103B58"/>
    <w:rsid w:val="0010410E"/>
    <w:rsid w:val="00107D69"/>
    <w:rsid w:val="00136971"/>
    <w:rsid w:val="00136E10"/>
    <w:rsid w:val="001416A2"/>
    <w:rsid w:val="001429E8"/>
    <w:rsid w:val="00150364"/>
    <w:rsid w:val="00172EB9"/>
    <w:rsid w:val="001A69F7"/>
    <w:rsid w:val="001B497A"/>
    <w:rsid w:val="001C65CC"/>
    <w:rsid w:val="001C75FC"/>
    <w:rsid w:val="001D023B"/>
    <w:rsid w:val="001D03F9"/>
    <w:rsid w:val="001D20FD"/>
    <w:rsid w:val="001D7A8A"/>
    <w:rsid w:val="001E009A"/>
    <w:rsid w:val="001E049C"/>
    <w:rsid w:val="001E27FB"/>
    <w:rsid w:val="001E5692"/>
    <w:rsid w:val="002034F9"/>
    <w:rsid w:val="00203CCF"/>
    <w:rsid w:val="00232355"/>
    <w:rsid w:val="00235C0C"/>
    <w:rsid w:val="00236673"/>
    <w:rsid w:val="00245544"/>
    <w:rsid w:val="00250E46"/>
    <w:rsid w:val="00265AEB"/>
    <w:rsid w:val="00265DD4"/>
    <w:rsid w:val="00285CDC"/>
    <w:rsid w:val="002916EB"/>
    <w:rsid w:val="00293C4C"/>
    <w:rsid w:val="002A6B4F"/>
    <w:rsid w:val="002B18AE"/>
    <w:rsid w:val="002B4510"/>
    <w:rsid w:val="002E7C83"/>
    <w:rsid w:val="002F0454"/>
    <w:rsid w:val="002F0D8C"/>
    <w:rsid w:val="002F4685"/>
    <w:rsid w:val="002F598A"/>
    <w:rsid w:val="00305652"/>
    <w:rsid w:val="00313D4B"/>
    <w:rsid w:val="00321458"/>
    <w:rsid w:val="003258C1"/>
    <w:rsid w:val="00331096"/>
    <w:rsid w:val="00335C9A"/>
    <w:rsid w:val="003364FD"/>
    <w:rsid w:val="00352B58"/>
    <w:rsid w:val="003646E1"/>
    <w:rsid w:val="00364C5C"/>
    <w:rsid w:val="00372BAF"/>
    <w:rsid w:val="003768F3"/>
    <w:rsid w:val="00390C4E"/>
    <w:rsid w:val="00396318"/>
    <w:rsid w:val="003C71B8"/>
    <w:rsid w:val="003C7F06"/>
    <w:rsid w:val="003D14C7"/>
    <w:rsid w:val="003D4C64"/>
    <w:rsid w:val="003E2429"/>
    <w:rsid w:val="003E388F"/>
    <w:rsid w:val="003E5540"/>
    <w:rsid w:val="003F1B29"/>
    <w:rsid w:val="003F6BD0"/>
    <w:rsid w:val="004030FF"/>
    <w:rsid w:val="00407B7A"/>
    <w:rsid w:val="00420FCD"/>
    <w:rsid w:val="00422812"/>
    <w:rsid w:val="00427EF4"/>
    <w:rsid w:val="00433EED"/>
    <w:rsid w:val="00437252"/>
    <w:rsid w:val="00445BD6"/>
    <w:rsid w:val="004505A4"/>
    <w:rsid w:val="00452ED7"/>
    <w:rsid w:val="00456689"/>
    <w:rsid w:val="00463B48"/>
    <w:rsid w:val="00472880"/>
    <w:rsid w:val="004943A8"/>
    <w:rsid w:val="00495317"/>
    <w:rsid w:val="00497345"/>
    <w:rsid w:val="004B3179"/>
    <w:rsid w:val="004B7742"/>
    <w:rsid w:val="004D5B88"/>
    <w:rsid w:val="004E11AD"/>
    <w:rsid w:val="004F4A0D"/>
    <w:rsid w:val="004F592E"/>
    <w:rsid w:val="004F5F6C"/>
    <w:rsid w:val="004F7F42"/>
    <w:rsid w:val="005001F7"/>
    <w:rsid w:val="00506FB3"/>
    <w:rsid w:val="0050717F"/>
    <w:rsid w:val="00516BD3"/>
    <w:rsid w:val="00516D0C"/>
    <w:rsid w:val="0053420C"/>
    <w:rsid w:val="0054225F"/>
    <w:rsid w:val="0054297C"/>
    <w:rsid w:val="00546076"/>
    <w:rsid w:val="0055527B"/>
    <w:rsid w:val="005601F3"/>
    <w:rsid w:val="005614E0"/>
    <w:rsid w:val="00562A81"/>
    <w:rsid w:val="00565AD5"/>
    <w:rsid w:val="0056692A"/>
    <w:rsid w:val="0057437E"/>
    <w:rsid w:val="005B6137"/>
    <w:rsid w:val="005C2F66"/>
    <w:rsid w:val="005C6298"/>
    <w:rsid w:val="005D25A7"/>
    <w:rsid w:val="005E3ED6"/>
    <w:rsid w:val="005F6A00"/>
    <w:rsid w:val="005F7207"/>
    <w:rsid w:val="00601313"/>
    <w:rsid w:val="00603986"/>
    <w:rsid w:val="00606398"/>
    <w:rsid w:val="006345E3"/>
    <w:rsid w:val="00634835"/>
    <w:rsid w:val="00654249"/>
    <w:rsid w:val="00655630"/>
    <w:rsid w:val="00661E84"/>
    <w:rsid w:val="006705E9"/>
    <w:rsid w:val="0068237D"/>
    <w:rsid w:val="0068463B"/>
    <w:rsid w:val="006A1622"/>
    <w:rsid w:val="006A2484"/>
    <w:rsid w:val="006B06FF"/>
    <w:rsid w:val="006B294C"/>
    <w:rsid w:val="006B53DF"/>
    <w:rsid w:val="006B7490"/>
    <w:rsid w:val="006C4440"/>
    <w:rsid w:val="006D26CE"/>
    <w:rsid w:val="006D3C60"/>
    <w:rsid w:val="006E331F"/>
    <w:rsid w:val="006F5CEC"/>
    <w:rsid w:val="007058B7"/>
    <w:rsid w:val="00715F8B"/>
    <w:rsid w:val="007205B8"/>
    <w:rsid w:val="007239DB"/>
    <w:rsid w:val="007417C7"/>
    <w:rsid w:val="0074340E"/>
    <w:rsid w:val="00746AE9"/>
    <w:rsid w:val="0075724C"/>
    <w:rsid w:val="007642B8"/>
    <w:rsid w:val="00766FDF"/>
    <w:rsid w:val="00767152"/>
    <w:rsid w:val="007741AB"/>
    <w:rsid w:val="00774EEB"/>
    <w:rsid w:val="00777CAB"/>
    <w:rsid w:val="007902BF"/>
    <w:rsid w:val="0079344F"/>
    <w:rsid w:val="0079656B"/>
    <w:rsid w:val="007A1AD9"/>
    <w:rsid w:val="007B473C"/>
    <w:rsid w:val="007C6B6E"/>
    <w:rsid w:val="007D399D"/>
    <w:rsid w:val="007D7F00"/>
    <w:rsid w:val="007E4E83"/>
    <w:rsid w:val="007F2694"/>
    <w:rsid w:val="0080008F"/>
    <w:rsid w:val="00815195"/>
    <w:rsid w:val="00815C8A"/>
    <w:rsid w:val="0082078E"/>
    <w:rsid w:val="008341FE"/>
    <w:rsid w:val="008437BB"/>
    <w:rsid w:val="008526B6"/>
    <w:rsid w:val="00857803"/>
    <w:rsid w:val="008630A9"/>
    <w:rsid w:val="00863BB1"/>
    <w:rsid w:val="00882749"/>
    <w:rsid w:val="00882BF5"/>
    <w:rsid w:val="00886BB9"/>
    <w:rsid w:val="00892FAA"/>
    <w:rsid w:val="00894EF0"/>
    <w:rsid w:val="00895224"/>
    <w:rsid w:val="0089722D"/>
    <w:rsid w:val="008A437B"/>
    <w:rsid w:val="008B1189"/>
    <w:rsid w:val="008B60B1"/>
    <w:rsid w:val="008C1B0A"/>
    <w:rsid w:val="008D0DEB"/>
    <w:rsid w:val="008D1D6F"/>
    <w:rsid w:val="008D37C6"/>
    <w:rsid w:val="008E2472"/>
    <w:rsid w:val="008E2B0C"/>
    <w:rsid w:val="008E44A8"/>
    <w:rsid w:val="008E458A"/>
    <w:rsid w:val="008F2270"/>
    <w:rsid w:val="008F2DFE"/>
    <w:rsid w:val="009030A0"/>
    <w:rsid w:val="009121C7"/>
    <w:rsid w:val="0091307A"/>
    <w:rsid w:val="00913EC6"/>
    <w:rsid w:val="00914AC3"/>
    <w:rsid w:val="009178BD"/>
    <w:rsid w:val="00917927"/>
    <w:rsid w:val="0092011E"/>
    <w:rsid w:val="00923718"/>
    <w:rsid w:val="00930A3D"/>
    <w:rsid w:val="00935A26"/>
    <w:rsid w:val="00941BAA"/>
    <w:rsid w:val="009456BA"/>
    <w:rsid w:val="00946347"/>
    <w:rsid w:val="00946CFB"/>
    <w:rsid w:val="00950080"/>
    <w:rsid w:val="00951ECE"/>
    <w:rsid w:val="009605F3"/>
    <w:rsid w:val="00964F10"/>
    <w:rsid w:val="00976911"/>
    <w:rsid w:val="00980601"/>
    <w:rsid w:val="00982C17"/>
    <w:rsid w:val="009908B5"/>
    <w:rsid w:val="009A0499"/>
    <w:rsid w:val="009A198D"/>
    <w:rsid w:val="009A3194"/>
    <w:rsid w:val="009A5CD5"/>
    <w:rsid w:val="009B21EA"/>
    <w:rsid w:val="009B2720"/>
    <w:rsid w:val="009B685A"/>
    <w:rsid w:val="009C2C57"/>
    <w:rsid w:val="009C64DC"/>
    <w:rsid w:val="009D13F5"/>
    <w:rsid w:val="009D525E"/>
    <w:rsid w:val="009D79AA"/>
    <w:rsid w:val="009F6098"/>
    <w:rsid w:val="009F7D1B"/>
    <w:rsid w:val="00A051F2"/>
    <w:rsid w:val="00A10108"/>
    <w:rsid w:val="00A162CF"/>
    <w:rsid w:val="00A16B82"/>
    <w:rsid w:val="00A30048"/>
    <w:rsid w:val="00A33E5E"/>
    <w:rsid w:val="00A45EDB"/>
    <w:rsid w:val="00A57ED8"/>
    <w:rsid w:val="00A6529E"/>
    <w:rsid w:val="00A82441"/>
    <w:rsid w:val="00A83B5B"/>
    <w:rsid w:val="00A84F13"/>
    <w:rsid w:val="00A95C20"/>
    <w:rsid w:val="00A95E87"/>
    <w:rsid w:val="00AB6F65"/>
    <w:rsid w:val="00AD3EEF"/>
    <w:rsid w:val="00AD5A40"/>
    <w:rsid w:val="00AD787E"/>
    <w:rsid w:val="00AE0B32"/>
    <w:rsid w:val="00AE5A44"/>
    <w:rsid w:val="00AF4309"/>
    <w:rsid w:val="00AF6BD7"/>
    <w:rsid w:val="00B00547"/>
    <w:rsid w:val="00B04CF7"/>
    <w:rsid w:val="00B0646C"/>
    <w:rsid w:val="00B068DC"/>
    <w:rsid w:val="00B41E70"/>
    <w:rsid w:val="00B428F9"/>
    <w:rsid w:val="00B52BC5"/>
    <w:rsid w:val="00B600D7"/>
    <w:rsid w:val="00B60499"/>
    <w:rsid w:val="00B61BCF"/>
    <w:rsid w:val="00B6291F"/>
    <w:rsid w:val="00B63019"/>
    <w:rsid w:val="00B70ABE"/>
    <w:rsid w:val="00B811C7"/>
    <w:rsid w:val="00B92CAB"/>
    <w:rsid w:val="00BA20D2"/>
    <w:rsid w:val="00BA6906"/>
    <w:rsid w:val="00BB0ED7"/>
    <w:rsid w:val="00BB4A35"/>
    <w:rsid w:val="00BB5837"/>
    <w:rsid w:val="00BC00B2"/>
    <w:rsid w:val="00BC06F1"/>
    <w:rsid w:val="00BC61C3"/>
    <w:rsid w:val="00BD257D"/>
    <w:rsid w:val="00BF4BC5"/>
    <w:rsid w:val="00BF6825"/>
    <w:rsid w:val="00C05FDA"/>
    <w:rsid w:val="00C07378"/>
    <w:rsid w:val="00C167B5"/>
    <w:rsid w:val="00C2078A"/>
    <w:rsid w:val="00C26832"/>
    <w:rsid w:val="00C35DB8"/>
    <w:rsid w:val="00C4514A"/>
    <w:rsid w:val="00C45BE0"/>
    <w:rsid w:val="00C470F2"/>
    <w:rsid w:val="00C6084B"/>
    <w:rsid w:val="00C91F3C"/>
    <w:rsid w:val="00CB2833"/>
    <w:rsid w:val="00CB4F14"/>
    <w:rsid w:val="00CB6FB0"/>
    <w:rsid w:val="00CB78EC"/>
    <w:rsid w:val="00CB7C09"/>
    <w:rsid w:val="00CC7281"/>
    <w:rsid w:val="00CD1DF2"/>
    <w:rsid w:val="00CE5D74"/>
    <w:rsid w:val="00D022F0"/>
    <w:rsid w:val="00D258D0"/>
    <w:rsid w:val="00D30D6C"/>
    <w:rsid w:val="00D37902"/>
    <w:rsid w:val="00D439C0"/>
    <w:rsid w:val="00D663FE"/>
    <w:rsid w:val="00D70784"/>
    <w:rsid w:val="00D74D71"/>
    <w:rsid w:val="00D75882"/>
    <w:rsid w:val="00D76B5F"/>
    <w:rsid w:val="00D858AA"/>
    <w:rsid w:val="00D93FD7"/>
    <w:rsid w:val="00DA5A47"/>
    <w:rsid w:val="00DC28FA"/>
    <w:rsid w:val="00DC3FE4"/>
    <w:rsid w:val="00DC5BC0"/>
    <w:rsid w:val="00DC5C0F"/>
    <w:rsid w:val="00DD45E1"/>
    <w:rsid w:val="00DD5036"/>
    <w:rsid w:val="00DE2F6E"/>
    <w:rsid w:val="00DE3606"/>
    <w:rsid w:val="00DE483D"/>
    <w:rsid w:val="00DF502B"/>
    <w:rsid w:val="00DF76AB"/>
    <w:rsid w:val="00E03CE1"/>
    <w:rsid w:val="00E16DD1"/>
    <w:rsid w:val="00E23587"/>
    <w:rsid w:val="00E51BFA"/>
    <w:rsid w:val="00E736AB"/>
    <w:rsid w:val="00E97BB8"/>
    <w:rsid w:val="00EA1164"/>
    <w:rsid w:val="00EA1374"/>
    <w:rsid w:val="00EA2FDE"/>
    <w:rsid w:val="00EA618D"/>
    <w:rsid w:val="00EA65DB"/>
    <w:rsid w:val="00EB27C6"/>
    <w:rsid w:val="00EB3533"/>
    <w:rsid w:val="00ED2805"/>
    <w:rsid w:val="00EE2381"/>
    <w:rsid w:val="00EE3F70"/>
    <w:rsid w:val="00EF1F22"/>
    <w:rsid w:val="00F0111B"/>
    <w:rsid w:val="00F101D6"/>
    <w:rsid w:val="00F10FC5"/>
    <w:rsid w:val="00F12723"/>
    <w:rsid w:val="00F164F0"/>
    <w:rsid w:val="00F17D29"/>
    <w:rsid w:val="00F405DA"/>
    <w:rsid w:val="00F428B9"/>
    <w:rsid w:val="00F654C8"/>
    <w:rsid w:val="00F756FC"/>
    <w:rsid w:val="00F83BC7"/>
    <w:rsid w:val="00F9219C"/>
    <w:rsid w:val="00F9394C"/>
    <w:rsid w:val="00FA2129"/>
    <w:rsid w:val="00FA248D"/>
    <w:rsid w:val="00FA2E55"/>
    <w:rsid w:val="00FE2B41"/>
    <w:rsid w:val="00FE3DC9"/>
    <w:rsid w:val="00FF1362"/>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1F5EF1"/>
  <w15:docId w15:val="{23DA4933-A158-49D2-B1DE-54310C61B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D258D0"/>
    <w:pPr>
      <w:tabs>
        <w:tab w:val="left" w:pos="0"/>
        <w:tab w:val="left" w:pos="567"/>
        <w:tab w:val="left" w:pos="1276"/>
        <w:tab w:val="left" w:pos="2552"/>
        <w:tab w:val="left" w:pos="3828"/>
        <w:tab w:val="left" w:pos="5103"/>
        <w:tab w:val="left" w:pos="6379"/>
        <w:tab w:val="right" w:pos="8364"/>
      </w:tabs>
    </w:pPr>
    <w:rPr>
      <w:rFonts w:ascii="Arial" w:hAnsi="Arial"/>
    </w:rPr>
  </w:style>
  <w:style w:type="paragraph" w:styleId="Rubrik1">
    <w:name w:val="heading 1"/>
    <w:basedOn w:val="Brdtext"/>
    <w:next w:val="Brdtext"/>
    <w:qFormat/>
    <w:rsid w:val="00495317"/>
    <w:pPr>
      <w:keepNext/>
      <w:spacing w:before="240"/>
      <w:outlineLvl w:val="0"/>
    </w:pPr>
    <w:rPr>
      <w:b/>
      <w:kern w:val="28"/>
      <w:sz w:val="24"/>
    </w:rPr>
  </w:style>
  <w:style w:type="paragraph" w:styleId="Rubrik2">
    <w:name w:val="heading 2"/>
    <w:basedOn w:val="Brdtext"/>
    <w:next w:val="Brdtext"/>
    <w:qFormat/>
    <w:rsid w:val="00495317"/>
    <w:pPr>
      <w:keepNext/>
      <w:spacing w:before="240"/>
      <w:outlineLvl w:val="1"/>
    </w:pPr>
    <w:rPr>
      <w:b/>
      <w:sz w:val="22"/>
    </w:rPr>
  </w:style>
  <w:style w:type="paragraph" w:styleId="Rubrik3">
    <w:name w:val="heading 3"/>
    <w:basedOn w:val="Brdtext"/>
    <w:next w:val="Brdtext"/>
    <w:qFormat/>
    <w:rsid w:val="00495317"/>
    <w:pPr>
      <w:keepNext/>
      <w:spacing w:before="240"/>
      <w:outlineLvl w:val="2"/>
    </w:pPr>
    <w:rPr>
      <w:b/>
      <w:spacing w:val="1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rsid w:val="00463B48"/>
    <w:pPr>
      <w:tabs>
        <w:tab w:val="clear" w:pos="0"/>
        <w:tab w:val="clear" w:pos="567"/>
        <w:tab w:val="clear" w:pos="1276"/>
        <w:tab w:val="clear" w:pos="2552"/>
        <w:tab w:val="clear" w:pos="3828"/>
        <w:tab w:val="clear" w:pos="5103"/>
        <w:tab w:val="clear" w:pos="6379"/>
        <w:tab w:val="clear" w:pos="8364"/>
      </w:tabs>
      <w:spacing w:after="130" w:line="260" w:lineRule="atLeast"/>
    </w:pPr>
  </w:style>
  <w:style w:type="paragraph" w:customStyle="1" w:styleId="Normal-extraradavstndutantabbar">
    <w:name w:val="Normal - extra radavstånd utan tabbar"/>
    <w:basedOn w:val="Normal-extraradavstnd"/>
    <w:semiHidden/>
    <w:pPr>
      <w:tabs>
        <w:tab w:val="clear" w:pos="0"/>
        <w:tab w:val="clear" w:pos="567"/>
        <w:tab w:val="clear" w:pos="1276"/>
        <w:tab w:val="clear" w:pos="2552"/>
        <w:tab w:val="clear" w:pos="3828"/>
        <w:tab w:val="clear" w:pos="5103"/>
        <w:tab w:val="clear" w:pos="6379"/>
        <w:tab w:val="clear" w:pos="8364"/>
      </w:tabs>
    </w:pPr>
  </w:style>
  <w:style w:type="paragraph" w:customStyle="1" w:styleId="Normal-extraradavstnd">
    <w:name w:val="Normal - extra radavstånd"/>
    <w:basedOn w:val="Normal"/>
    <w:semiHidden/>
    <w:rsid w:val="00BC61C3"/>
    <w:pPr>
      <w:spacing w:line="260" w:lineRule="atLeast"/>
    </w:pPr>
  </w:style>
  <w:style w:type="paragraph" w:styleId="Sidhuvud">
    <w:name w:val="header"/>
    <w:basedOn w:val="Normal"/>
    <w:semiHidden/>
    <w:pPr>
      <w:tabs>
        <w:tab w:val="clear" w:pos="0"/>
        <w:tab w:val="clear" w:pos="567"/>
        <w:tab w:val="clear" w:pos="1276"/>
        <w:tab w:val="clear" w:pos="2552"/>
        <w:tab w:val="clear" w:pos="3828"/>
        <w:tab w:val="clear" w:pos="5103"/>
        <w:tab w:val="clear" w:pos="6379"/>
        <w:tab w:val="clear" w:pos="8364"/>
        <w:tab w:val="center" w:pos="4536"/>
        <w:tab w:val="right" w:pos="9072"/>
      </w:tabs>
    </w:pPr>
  </w:style>
  <w:style w:type="paragraph" w:styleId="Sidfot">
    <w:name w:val="footer"/>
    <w:basedOn w:val="Normal"/>
    <w:semiHidden/>
    <w:pPr>
      <w:tabs>
        <w:tab w:val="clear" w:pos="0"/>
        <w:tab w:val="clear" w:pos="567"/>
        <w:tab w:val="clear" w:pos="1276"/>
        <w:tab w:val="clear" w:pos="2552"/>
        <w:tab w:val="clear" w:pos="3828"/>
        <w:tab w:val="clear" w:pos="5103"/>
        <w:tab w:val="clear" w:pos="6379"/>
        <w:tab w:val="clear" w:pos="8364"/>
        <w:tab w:val="center" w:pos="4536"/>
        <w:tab w:val="right" w:pos="9072"/>
      </w:tabs>
    </w:pPr>
    <w:rPr>
      <w:sz w:val="18"/>
    </w:rPr>
  </w:style>
  <w:style w:type="paragraph" w:customStyle="1" w:styleId="zSidfotAdress">
    <w:name w:val="zSidfotAdress"/>
    <w:basedOn w:val="Sidfot"/>
    <w:semiHidden/>
    <w:rPr>
      <w:noProof/>
      <w:sz w:val="14"/>
    </w:rPr>
  </w:style>
  <w:style w:type="paragraph" w:customStyle="1" w:styleId="zSidfotAdress1">
    <w:name w:val="zSidfotAdress1"/>
    <w:basedOn w:val="Sidfot"/>
    <w:next w:val="zSidfotAdress2"/>
    <w:semiHidden/>
    <w:rsid w:val="004D5B88"/>
    <w:pPr>
      <w:spacing w:line="160" w:lineRule="atLeast"/>
    </w:pPr>
    <w:rPr>
      <w:noProof/>
      <w:spacing w:val="16"/>
      <w:sz w:val="12"/>
    </w:rPr>
  </w:style>
  <w:style w:type="paragraph" w:customStyle="1" w:styleId="zSidfotAdress2">
    <w:name w:val="zSidfotAdress2"/>
    <w:basedOn w:val="Sidfot"/>
    <w:semiHidden/>
    <w:rsid w:val="00DA5A47"/>
    <w:pPr>
      <w:spacing w:line="160" w:lineRule="atLeast"/>
    </w:pPr>
    <w:rPr>
      <w:noProof/>
      <w:spacing w:val="8"/>
      <w:sz w:val="12"/>
    </w:rPr>
  </w:style>
  <w:style w:type="paragraph" w:customStyle="1" w:styleId="Normal-Bilaga">
    <w:name w:val="Normal - Bilaga"/>
    <w:basedOn w:val="Normal-extraradavstnd"/>
    <w:semiHidden/>
    <w:pPr>
      <w:keepNext/>
      <w:keepLines/>
      <w:tabs>
        <w:tab w:val="clear" w:pos="567"/>
      </w:tabs>
      <w:ind w:left="1276" w:hanging="1276"/>
    </w:pPr>
  </w:style>
  <w:style w:type="paragraph" w:customStyle="1" w:styleId="Normal-Kopia">
    <w:name w:val="Normal - Kopia"/>
    <w:basedOn w:val="Normal-extraradavstnd"/>
    <w:semiHidden/>
    <w:pPr>
      <w:tabs>
        <w:tab w:val="clear" w:pos="567"/>
        <w:tab w:val="clear" w:pos="2552"/>
      </w:tabs>
      <w:ind w:left="1276" w:hanging="1276"/>
    </w:pPr>
  </w:style>
  <w:style w:type="paragraph" w:customStyle="1" w:styleId="zDatum">
    <w:name w:val="zDatum"/>
    <w:basedOn w:val="Normal"/>
    <w:link w:val="zDatumChar"/>
    <w:semiHidden/>
    <w:rsid w:val="00AD5A40"/>
    <w:pPr>
      <w:spacing w:line="260" w:lineRule="atLeast"/>
    </w:pPr>
    <w:rPr>
      <w:sz w:val="16"/>
    </w:rPr>
  </w:style>
  <w:style w:type="paragraph" w:customStyle="1" w:styleId="zHuvud">
    <w:name w:val="zHuvud"/>
    <w:basedOn w:val="Normal"/>
    <w:semiHidden/>
  </w:style>
  <w:style w:type="paragraph" w:customStyle="1" w:styleId="zLogo">
    <w:name w:val="zLogo"/>
    <w:basedOn w:val="Normal-extraradavstndutantabbar"/>
    <w:semiHidden/>
    <w:pPr>
      <w:spacing w:before="30"/>
    </w:pPr>
    <w:rPr>
      <w:rFonts w:ascii="VBBLogotyper" w:hAnsi="VBBLogotyper"/>
      <w:sz w:val="126"/>
    </w:rPr>
  </w:style>
  <w:style w:type="paragraph" w:customStyle="1" w:styleId="Bildtext">
    <w:name w:val="Bildtext"/>
    <w:basedOn w:val="Normal"/>
    <w:rsid w:val="0089722D"/>
    <w:rPr>
      <w:i/>
      <w:sz w:val="16"/>
    </w:rPr>
  </w:style>
  <w:style w:type="character" w:customStyle="1" w:styleId="Instruktioneridoldtext">
    <w:name w:val="Instruktioner i dold text"/>
    <w:rPr>
      <w:noProof/>
      <w:vanish/>
      <w:color w:val="FF0000"/>
      <w:sz w:val="20"/>
    </w:rPr>
  </w:style>
  <w:style w:type="paragraph" w:customStyle="1" w:styleId="Punktlistastandard">
    <w:name w:val="Punktlista standard"/>
    <w:basedOn w:val="Brdtext"/>
    <w:pPr>
      <w:numPr>
        <w:numId w:val="1"/>
      </w:numPr>
      <w:tabs>
        <w:tab w:val="left" w:pos="284"/>
      </w:tabs>
    </w:pPr>
  </w:style>
  <w:style w:type="paragraph" w:customStyle="1" w:styleId="Punktlistatt">
    <w:name w:val="Punktlista tät"/>
    <w:basedOn w:val="Normal"/>
    <w:pPr>
      <w:numPr>
        <w:numId w:val="2"/>
      </w:numPr>
      <w:tabs>
        <w:tab w:val="clear" w:pos="360"/>
        <w:tab w:val="left" w:pos="284"/>
      </w:tabs>
    </w:pPr>
  </w:style>
  <w:style w:type="paragraph" w:customStyle="1" w:styleId="Tabelltext">
    <w:name w:val="Tabelltext"/>
    <w:basedOn w:val="Normal"/>
    <w:link w:val="TabelltextChar"/>
    <w:semiHidden/>
    <w:rsid w:val="00AD5A40"/>
    <w:pPr>
      <w:spacing w:line="260" w:lineRule="atLeast"/>
    </w:pPr>
    <w:rPr>
      <w:sz w:val="18"/>
    </w:rPr>
  </w:style>
  <w:style w:type="paragraph" w:customStyle="1" w:styleId="zAvslut">
    <w:name w:val="zAvslut"/>
    <w:basedOn w:val="Normal"/>
    <w:semiHidden/>
    <w:pPr>
      <w:keepNext/>
      <w:keepLines/>
    </w:pPr>
    <w:rPr>
      <w:noProof/>
    </w:rPr>
  </w:style>
  <w:style w:type="paragraph" w:customStyle="1" w:styleId="zSidfotSkvg">
    <w:name w:val="zSidfotSökväg"/>
    <w:basedOn w:val="zSidfotAdress2"/>
    <w:semiHidden/>
    <w:rsid w:val="00A162CF"/>
    <w:pPr>
      <w:jc w:val="right"/>
    </w:pPr>
  </w:style>
  <w:style w:type="paragraph" w:customStyle="1" w:styleId="BrandingFormat">
    <w:name w:val="BrandingFormat"/>
    <w:basedOn w:val="Normal"/>
    <w:rsid w:val="00331096"/>
    <w:pPr>
      <w:spacing w:after="173"/>
    </w:pPr>
  </w:style>
  <w:style w:type="paragraph" w:customStyle="1" w:styleId="zUppdrag">
    <w:name w:val="zUppdrag"/>
    <w:basedOn w:val="Normal-extraradavstnd"/>
    <w:semiHidden/>
    <w:pPr>
      <w:spacing w:before="140" w:after="420"/>
    </w:pPr>
  </w:style>
  <w:style w:type="paragraph" w:customStyle="1" w:styleId="zLedtext">
    <w:name w:val="zLedtext"/>
    <w:basedOn w:val="zDatum"/>
    <w:link w:val="zLedtextChar"/>
    <w:semiHidden/>
    <w:rsid w:val="00715F8B"/>
    <w:pPr>
      <w:spacing w:line="250" w:lineRule="atLeast"/>
    </w:pPr>
    <w:rPr>
      <w:sz w:val="12"/>
    </w:rPr>
  </w:style>
  <w:style w:type="paragraph" w:customStyle="1" w:styleId="zDokumenttyp">
    <w:name w:val="zDokumenttyp"/>
    <w:basedOn w:val="Normal"/>
    <w:next w:val="Brdtext"/>
    <w:semiHidden/>
    <w:rsid w:val="00CB6FB0"/>
    <w:pPr>
      <w:spacing w:line="360" w:lineRule="exact"/>
    </w:pPr>
    <w:rPr>
      <w:caps/>
      <w:spacing w:val="20"/>
      <w:kern w:val="30"/>
      <w:sz w:val="30"/>
    </w:rPr>
  </w:style>
  <w:style w:type="paragraph" w:customStyle="1" w:styleId="zSidfotAdress1fet">
    <w:name w:val="zSidfotAdress1 fet"/>
    <w:basedOn w:val="zSidfotAdress1"/>
    <w:next w:val="zSidfotAdress2"/>
    <w:semiHidden/>
    <w:rPr>
      <w:b/>
    </w:rPr>
  </w:style>
  <w:style w:type="character" w:customStyle="1" w:styleId="zSidfotBOLAG">
    <w:name w:val="zSidfotBOLAG"/>
    <w:semiHidden/>
    <w:rsid w:val="00DA5A47"/>
    <w:rPr>
      <w:noProof/>
      <w:spacing w:val="8"/>
      <w:sz w:val="14"/>
    </w:rPr>
  </w:style>
  <w:style w:type="paragraph" w:customStyle="1" w:styleId="zSidfotFretag">
    <w:name w:val="zSidfotFöretag"/>
    <w:basedOn w:val="Sidfot"/>
    <w:next w:val="Normal"/>
    <w:semiHidden/>
    <w:pPr>
      <w:spacing w:before="60" w:line="190" w:lineRule="exact"/>
    </w:pPr>
    <w:rPr>
      <w:noProof/>
    </w:rPr>
  </w:style>
  <w:style w:type="paragraph" w:customStyle="1" w:styleId="Sidfotfastradavst">
    <w:name w:val="Sidfot fast radavst"/>
    <w:basedOn w:val="Sidfot"/>
    <w:rsid w:val="00B92CAB"/>
    <w:pPr>
      <w:spacing w:line="160" w:lineRule="atLeast"/>
    </w:pPr>
    <w:rPr>
      <w:caps/>
      <w:noProof/>
      <w:spacing w:val="8"/>
      <w:sz w:val="12"/>
    </w:rPr>
  </w:style>
  <w:style w:type="paragraph" w:customStyle="1" w:styleId="zAdress">
    <w:name w:val="zAdress"/>
    <w:basedOn w:val="Normal"/>
    <w:semiHidden/>
    <w:pPr>
      <w:spacing w:line="280" w:lineRule="atLeast"/>
    </w:pPr>
  </w:style>
  <w:style w:type="paragraph" w:customStyle="1" w:styleId="zAdress1">
    <w:name w:val="zAdress1"/>
    <w:basedOn w:val="zAdress"/>
    <w:next w:val="zAdress"/>
    <w:semiHidden/>
  </w:style>
  <w:style w:type="character" w:customStyle="1" w:styleId="SwecoFretag">
    <w:name w:val="SwecoFöretag"/>
    <w:semiHidden/>
    <w:rPr>
      <w:rFonts w:ascii="Swecologotypes0" w:hAnsi="Swecologotypes0"/>
      <w:sz w:val="30"/>
    </w:rPr>
  </w:style>
  <w:style w:type="paragraph" w:customStyle="1" w:styleId="zUppdragsbenmning">
    <w:name w:val="zUppdragsbenämning"/>
    <w:basedOn w:val="Normal-extraradavstnd"/>
    <w:semiHidden/>
    <w:rsid w:val="00EA65DB"/>
    <w:rPr>
      <w:sz w:val="18"/>
    </w:rPr>
  </w:style>
  <w:style w:type="paragraph" w:customStyle="1" w:styleId="zSwecoLogoSymbol">
    <w:name w:val="zSwecoLogoSymbol"/>
    <w:basedOn w:val="zSidfotAdress2"/>
    <w:semiHidden/>
    <w:pPr>
      <w:spacing w:line="1500" w:lineRule="exact"/>
    </w:pPr>
    <w:rPr>
      <w:rFonts w:ascii="Swecologotypes0" w:hAnsi="Swecologotypes0"/>
      <w:sz w:val="150"/>
    </w:rPr>
  </w:style>
  <w:style w:type="paragraph" w:customStyle="1" w:styleId="zDokBet">
    <w:name w:val="zDokBet"/>
    <w:basedOn w:val="Normal"/>
    <w:semiHidden/>
    <w:rsid w:val="00364C5C"/>
    <w:pPr>
      <w:jc w:val="right"/>
    </w:pPr>
    <w:rPr>
      <w:noProof/>
      <w:sz w:val="10"/>
    </w:rPr>
  </w:style>
  <w:style w:type="paragraph" w:styleId="Slutnotstext">
    <w:name w:val="endnote text"/>
    <w:basedOn w:val="Normal"/>
    <w:semiHidden/>
    <w:rsid w:val="005F6A00"/>
  </w:style>
  <w:style w:type="character" w:styleId="Slutnotsreferens">
    <w:name w:val="endnote reference"/>
    <w:semiHidden/>
    <w:rsid w:val="005F6A00"/>
    <w:rPr>
      <w:vertAlign w:val="superscript"/>
    </w:rPr>
  </w:style>
  <w:style w:type="character" w:styleId="Sidnummer">
    <w:name w:val="page number"/>
    <w:semiHidden/>
    <w:rsid w:val="00CB7C09"/>
    <w:rPr>
      <w:rFonts w:ascii="Arial" w:hAnsi="Arial"/>
      <w:spacing w:val="0"/>
      <w:sz w:val="16"/>
    </w:rPr>
  </w:style>
  <w:style w:type="character" w:customStyle="1" w:styleId="TabelltextChar">
    <w:name w:val="Tabelltext Char"/>
    <w:link w:val="Tabelltext"/>
    <w:rsid w:val="00AD5A40"/>
    <w:rPr>
      <w:rFonts w:ascii="Arial" w:hAnsi="Arial"/>
      <w:sz w:val="18"/>
      <w:lang w:val="sv-SE" w:eastAsia="sv-SE" w:bidi="ar-SA"/>
    </w:rPr>
  </w:style>
  <w:style w:type="character" w:customStyle="1" w:styleId="zDatumChar">
    <w:name w:val="zDatum Char"/>
    <w:link w:val="zDatum"/>
    <w:rsid w:val="00AD5A40"/>
    <w:rPr>
      <w:rFonts w:ascii="Arial" w:hAnsi="Arial"/>
      <w:sz w:val="16"/>
      <w:lang w:val="sv-SE" w:eastAsia="sv-SE" w:bidi="ar-SA"/>
    </w:rPr>
  </w:style>
  <w:style w:type="character" w:customStyle="1" w:styleId="zLedtextChar">
    <w:name w:val="zLedtext Char"/>
    <w:link w:val="zLedtext"/>
    <w:rsid w:val="00715F8B"/>
    <w:rPr>
      <w:rFonts w:ascii="Arial" w:hAnsi="Arial"/>
      <w:sz w:val="12"/>
      <w:lang w:val="sv-SE" w:eastAsia="sv-SE" w:bidi="ar-SA"/>
    </w:rPr>
  </w:style>
  <w:style w:type="table" w:styleId="Tabellrutnt">
    <w:name w:val="Table Grid"/>
    <w:basedOn w:val="Normaltabell"/>
    <w:semiHidden/>
    <w:rsid w:val="00C45BE0"/>
    <w:pPr>
      <w:tabs>
        <w:tab w:val="left" w:pos="0"/>
        <w:tab w:val="left" w:pos="567"/>
        <w:tab w:val="left" w:pos="1276"/>
        <w:tab w:val="left" w:pos="2552"/>
        <w:tab w:val="left" w:pos="3828"/>
        <w:tab w:val="left" w:pos="5103"/>
        <w:tab w:val="left" w:pos="6379"/>
        <w:tab w:val="right" w:pos="8364"/>
      </w:tab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iffra">
    <w:name w:val="Siffra"/>
    <w:basedOn w:val="Brdtext"/>
    <w:semiHidden/>
    <w:rsid w:val="00445BD6"/>
    <w:rPr>
      <w:b/>
    </w:rPr>
  </w:style>
  <w:style w:type="paragraph" w:customStyle="1" w:styleId="Tabelltextsiffor">
    <w:name w:val="Tabelltext siffor"/>
    <w:basedOn w:val="Tabelltext"/>
    <w:semiHidden/>
    <w:rsid w:val="00AD5A40"/>
    <w:rPr>
      <w:sz w:val="16"/>
    </w:rPr>
  </w:style>
  <w:style w:type="paragraph" w:customStyle="1" w:styleId="Normal-14ptradavstnd">
    <w:name w:val="Normal - 14 pt radavstånd"/>
    <w:basedOn w:val="Normal"/>
    <w:semiHidden/>
    <w:rsid w:val="0082078E"/>
    <w:pPr>
      <w:spacing w:line="260" w:lineRule="atLeast"/>
    </w:pPr>
  </w:style>
  <w:style w:type="paragraph" w:customStyle="1" w:styleId="Normal-14ptradutantabbar">
    <w:name w:val="Normal - 14 pt rad utan tabbar"/>
    <w:basedOn w:val="Normal-14ptradavstnd"/>
    <w:semiHidden/>
    <w:rsid w:val="0082078E"/>
    <w:pPr>
      <w:tabs>
        <w:tab w:val="clear" w:pos="0"/>
        <w:tab w:val="clear" w:pos="567"/>
        <w:tab w:val="clear" w:pos="1276"/>
        <w:tab w:val="clear" w:pos="2552"/>
        <w:tab w:val="clear" w:pos="3828"/>
        <w:tab w:val="clear" w:pos="5103"/>
        <w:tab w:val="clear" w:pos="6379"/>
        <w:tab w:val="clear" w:pos="8364"/>
      </w:tabs>
    </w:pPr>
  </w:style>
  <w:style w:type="paragraph" w:customStyle="1" w:styleId="zRevDatum">
    <w:name w:val="zRevDatum"/>
    <w:basedOn w:val="zDatum"/>
    <w:semiHidden/>
    <w:qFormat/>
    <w:rsid w:val="005614E0"/>
  </w:style>
  <w:style w:type="paragraph" w:customStyle="1" w:styleId="zSidnummerH">
    <w:name w:val="zSidnummerH"/>
    <w:basedOn w:val="Normal"/>
    <w:semiHidden/>
    <w:rsid w:val="00D022F0"/>
    <w:pPr>
      <w:spacing w:line="160" w:lineRule="exact"/>
      <w:jc w:val="right"/>
    </w:pPr>
    <w:rPr>
      <w:sz w:val="16"/>
    </w:rPr>
  </w:style>
  <w:style w:type="paragraph" w:customStyle="1" w:styleId="zSidnummerV">
    <w:name w:val="zSidnummerV"/>
    <w:basedOn w:val="zSidnummerH"/>
    <w:semiHidden/>
    <w:rsid w:val="00D022F0"/>
    <w:pPr>
      <w:jc w:val="left"/>
    </w:pPr>
  </w:style>
  <w:style w:type="paragraph" w:styleId="Ballongtext">
    <w:name w:val="Balloon Text"/>
    <w:basedOn w:val="Normal"/>
    <w:link w:val="BallongtextChar"/>
    <w:rsid w:val="00F9219C"/>
    <w:rPr>
      <w:rFonts w:ascii="Tahoma" w:hAnsi="Tahoma" w:cs="Tahoma"/>
      <w:sz w:val="16"/>
      <w:szCs w:val="16"/>
    </w:rPr>
  </w:style>
  <w:style w:type="character" w:customStyle="1" w:styleId="BallongtextChar">
    <w:name w:val="Ballongtext Char"/>
    <w:basedOn w:val="Standardstycketeckensnitt"/>
    <w:link w:val="Ballongtext"/>
    <w:rsid w:val="00F9219C"/>
    <w:rPr>
      <w:rFonts w:ascii="Tahoma" w:hAnsi="Tahoma" w:cs="Tahoma"/>
      <w:sz w:val="16"/>
      <w:szCs w:val="16"/>
      <w:lang w:val="en-GB"/>
    </w:rPr>
  </w:style>
  <w:style w:type="paragraph" w:styleId="Beskrivning">
    <w:name w:val="caption"/>
    <w:basedOn w:val="Normal"/>
    <w:next w:val="Normal"/>
    <w:unhideWhenUsed/>
    <w:qFormat/>
    <w:rsid w:val="001D03F9"/>
    <w:pPr>
      <w:spacing w:before="120" w:after="120"/>
    </w:pPr>
    <w:rPr>
      <w:i/>
      <w:iCs/>
      <w:sz w:val="18"/>
      <w:szCs w:val="18"/>
    </w:rPr>
  </w:style>
  <w:style w:type="paragraph" w:styleId="Rubrik">
    <w:name w:val="Title"/>
    <w:basedOn w:val="Normal"/>
    <w:next w:val="Normal"/>
    <w:link w:val="RubrikChar"/>
    <w:qFormat/>
    <w:rsid w:val="00B70ABE"/>
    <w:pPr>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rsid w:val="00B70ABE"/>
    <w:rPr>
      <w:rFonts w:asciiTheme="majorHAnsi" w:eastAsiaTheme="majorEastAsia" w:hAnsiTheme="majorHAnsi" w:cstheme="majorBidi"/>
      <w:spacing w:val="-10"/>
      <w:kern w:val="28"/>
      <w:sz w:val="56"/>
      <w:szCs w:val="56"/>
      <w:lang w:val="en-GB"/>
    </w:rPr>
  </w:style>
  <w:style w:type="paragraph" w:styleId="Fotnotstext">
    <w:name w:val="footnote text"/>
    <w:basedOn w:val="Normal"/>
    <w:link w:val="FotnotstextChar"/>
    <w:semiHidden/>
    <w:unhideWhenUsed/>
    <w:rsid w:val="00923718"/>
  </w:style>
  <w:style w:type="character" w:customStyle="1" w:styleId="FotnotstextChar">
    <w:name w:val="Fotnotstext Char"/>
    <w:basedOn w:val="Standardstycketeckensnitt"/>
    <w:link w:val="Fotnotstext"/>
    <w:semiHidden/>
    <w:rsid w:val="00923718"/>
    <w:rPr>
      <w:rFonts w:ascii="Arial" w:hAnsi="Arial"/>
    </w:rPr>
  </w:style>
  <w:style w:type="character" w:styleId="Fotnotsreferens">
    <w:name w:val="footnote reference"/>
    <w:basedOn w:val="Standardstycketeckensnitt"/>
    <w:semiHidden/>
    <w:unhideWhenUsed/>
    <w:rsid w:val="00923718"/>
    <w:rPr>
      <w:vertAlign w:val="superscript"/>
    </w:rPr>
  </w:style>
  <w:style w:type="character" w:styleId="Hyperlnk">
    <w:name w:val="Hyperlink"/>
    <w:basedOn w:val="Standardstycketeckensnitt"/>
    <w:uiPriority w:val="99"/>
    <w:unhideWhenUsed/>
    <w:rsid w:val="00565AD5"/>
    <w:rPr>
      <w:color w:val="0000FF" w:themeColor="hyperlink"/>
      <w:u w:val="single"/>
    </w:rPr>
  </w:style>
  <w:style w:type="paragraph" w:styleId="Innehllsfrteckningsrubrik">
    <w:name w:val="TOC Heading"/>
    <w:basedOn w:val="Rubrik1"/>
    <w:next w:val="Normal"/>
    <w:uiPriority w:val="39"/>
    <w:unhideWhenUsed/>
    <w:qFormat/>
    <w:rsid w:val="008E2B0C"/>
    <w:pPr>
      <w:keepLines/>
      <w:spacing w:after="0" w:line="259" w:lineRule="auto"/>
      <w:outlineLvl w:val="9"/>
    </w:pPr>
    <w:rPr>
      <w:rFonts w:asciiTheme="majorHAnsi" w:eastAsiaTheme="majorEastAsia" w:hAnsiTheme="majorHAnsi" w:cstheme="majorBidi"/>
      <w:b w:val="0"/>
      <w:color w:val="365F91" w:themeColor="accent1" w:themeShade="BF"/>
      <w:kern w:val="0"/>
      <w:sz w:val="32"/>
      <w:szCs w:val="32"/>
    </w:rPr>
  </w:style>
  <w:style w:type="paragraph" w:styleId="Innehll1">
    <w:name w:val="toc 1"/>
    <w:basedOn w:val="Normal"/>
    <w:next w:val="Normal"/>
    <w:autoRedefine/>
    <w:uiPriority w:val="39"/>
    <w:unhideWhenUsed/>
    <w:rsid w:val="008E2B0C"/>
    <w:pPr>
      <w:tabs>
        <w:tab w:val="clear" w:pos="0"/>
        <w:tab w:val="clear" w:pos="567"/>
        <w:tab w:val="clear" w:pos="1276"/>
        <w:tab w:val="clear" w:pos="2552"/>
        <w:tab w:val="clear" w:pos="3828"/>
        <w:tab w:val="clear" w:pos="5103"/>
        <w:tab w:val="clear" w:pos="6379"/>
        <w:tab w:val="clear" w:pos="8364"/>
      </w:tabs>
      <w:spacing w:after="100"/>
    </w:pPr>
  </w:style>
  <w:style w:type="paragraph" w:styleId="Innehll2">
    <w:name w:val="toc 2"/>
    <w:basedOn w:val="Normal"/>
    <w:next w:val="Normal"/>
    <w:autoRedefine/>
    <w:uiPriority w:val="39"/>
    <w:unhideWhenUsed/>
    <w:rsid w:val="008E2B0C"/>
    <w:pPr>
      <w:tabs>
        <w:tab w:val="clear" w:pos="0"/>
        <w:tab w:val="clear" w:pos="567"/>
        <w:tab w:val="clear" w:pos="1276"/>
        <w:tab w:val="clear" w:pos="2552"/>
        <w:tab w:val="clear" w:pos="3828"/>
        <w:tab w:val="clear" w:pos="5103"/>
        <w:tab w:val="clear" w:pos="6379"/>
        <w:tab w:val="clear" w:pos="8364"/>
      </w:tabs>
      <w:spacing w:after="100"/>
      <w:ind w:left="200"/>
    </w:pPr>
  </w:style>
  <w:style w:type="paragraph" w:styleId="Normalwebb">
    <w:name w:val="Normal (Web)"/>
    <w:basedOn w:val="Normal"/>
    <w:uiPriority w:val="99"/>
    <w:unhideWhenUsed/>
    <w:rsid w:val="007058B7"/>
    <w:pPr>
      <w:tabs>
        <w:tab w:val="clear" w:pos="0"/>
        <w:tab w:val="clear" w:pos="567"/>
        <w:tab w:val="clear" w:pos="1276"/>
        <w:tab w:val="clear" w:pos="2552"/>
        <w:tab w:val="clear" w:pos="3828"/>
        <w:tab w:val="clear" w:pos="5103"/>
        <w:tab w:val="clear" w:pos="6379"/>
        <w:tab w:val="clear" w:pos="8364"/>
      </w:tabs>
      <w:spacing w:before="100" w:beforeAutospacing="1" w:after="100" w:afterAutospacing="1"/>
    </w:pPr>
    <w:rPr>
      <w:rFonts w:ascii="Times New Roman" w:eastAsiaTheme="minorEastAsia" w:hAnsi="Times New Roman"/>
      <w:sz w:val="24"/>
      <w:szCs w:val="24"/>
    </w:rPr>
  </w:style>
  <w:style w:type="character" w:styleId="Stark">
    <w:name w:val="Strong"/>
    <w:basedOn w:val="Standardstycketeckensnitt"/>
    <w:qFormat/>
    <w:rsid w:val="008B60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708566">
      <w:bodyDiv w:val="1"/>
      <w:marLeft w:val="0"/>
      <w:marRight w:val="0"/>
      <w:marTop w:val="0"/>
      <w:marBottom w:val="0"/>
      <w:divBdr>
        <w:top w:val="none" w:sz="0" w:space="0" w:color="auto"/>
        <w:left w:val="none" w:sz="0" w:space="0" w:color="auto"/>
        <w:bottom w:val="none" w:sz="0" w:space="0" w:color="auto"/>
        <w:right w:val="none" w:sz="0" w:space="0" w:color="auto"/>
      </w:divBdr>
    </w:div>
    <w:div w:id="1453480621">
      <w:bodyDiv w:val="1"/>
      <w:marLeft w:val="0"/>
      <w:marRight w:val="0"/>
      <w:marTop w:val="0"/>
      <w:marBottom w:val="0"/>
      <w:divBdr>
        <w:top w:val="none" w:sz="0" w:space="0" w:color="auto"/>
        <w:left w:val="none" w:sz="0" w:space="0" w:color="auto"/>
        <w:bottom w:val="none" w:sz="0" w:space="0" w:color="auto"/>
        <w:right w:val="none" w:sz="0" w:space="0" w:color="auto"/>
      </w:divBdr>
    </w:div>
    <w:div w:id="1591960917">
      <w:bodyDiv w:val="1"/>
      <w:marLeft w:val="0"/>
      <w:marRight w:val="0"/>
      <w:marTop w:val="0"/>
      <w:marBottom w:val="0"/>
      <w:divBdr>
        <w:top w:val="none" w:sz="0" w:space="0" w:color="auto"/>
        <w:left w:val="none" w:sz="0" w:space="0" w:color="auto"/>
        <w:bottom w:val="none" w:sz="0" w:space="0" w:color="auto"/>
        <w:right w:val="none" w:sz="0" w:space="0" w:color="auto"/>
      </w:divBdr>
    </w:div>
    <w:div w:id="2085835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github.com/hajkmap/hajk/releases"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github.com/hajkmap/hajk/release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Sweco\Sots\TEMPLATES\SwecoNorm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93E91-013A-43B3-8DD2-B0DE2EE16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SwecoNormal.dotx</Template>
  <TotalTime>389</TotalTime>
  <Pages>18</Pages>
  <Words>1900</Words>
  <Characters>10070</Characters>
  <Application>Microsoft Office Word</Application>
  <DocSecurity>0</DocSecurity>
  <Lines>83</Lines>
  <Paragraphs>23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Memo</vt:lpstr>
      <vt:lpstr>Memo</vt:lpstr>
    </vt:vector>
  </TitlesOfParts>
  <Company>Sweco Position AB</Company>
  <LinksUpToDate>false</LinksUpToDate>
  <CharactersWithSpaces>11947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dc:title>
  <dc:creator>Erik Edmark</dc:creator>
  <cp:lastModifiedBy>Hitomi Westrin</cp:lastModifiedBy>
  <cp:revision>35</cp:revision>
  <cp:lastPrinted>2008-07-01T16:40:00Z</cp:lastPrinted>
  <dcterms:created xsi:type="dcterms:W3CDTF">2016-10-10T04:57:00Z</dcterms:created>
  <dcterms:modified xsi:type="dcterms:W3CDTF">2017-10-11T12:41:00Z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weco_TemplateName">
    <vt:lpwstr>Memo</vt:lpwstr>
  </property>
  <property fmtid="{D5CDD505-2E9C-101B-9397-08002B2CF9AE}" pid="3" name="SOTS">
    <vt:lpwstr>memo04.docx</vt:lpwstr>
  </property>
  <property fmtid="{D5CDD505-2E9C-101B-9397-08002B2CF9AE}" pid="4" name="Sweco_Language">
    <vt:lpwstr>SV</vt:lpwstr>
  </property>
  <property fmtid="{D5CDD505-2E9C-101B-9397-08002B2CF9AE}" pid="5" name="Sweco_CompanyNo">
    <vt:lpwstr>129</vt:lpwstr>
  </property>
  <property fmtid="{D5CDD505-2E9C-101B-9397-08002B2CF9AE}" pid="6" name="Sweco_TemplateFileName">
    <vt:lpwstr>\Global\memo04.docx</vt:lpwstr>
  </property>
</Properties>
</file>