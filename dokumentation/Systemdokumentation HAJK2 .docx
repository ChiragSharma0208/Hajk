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lang w:eastAsia="ja-JP"/>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F0111B"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1B3A88" w:rsidRDefault="001B3A88" w:rsidP="00150364">
      <w:pPr>
        <w:pStyle w:val="zDatum"/>
      </w:pPr>
      <w:r>
        <w:t>Tillägg Varberg 2017-11-01</w:t>
      </w:r>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TOCHeading"/>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0F3206" w:rsidRDefault="008E2B0C">
          <w:pPr>
            <w:pStyle w:val="TOC1"/>
            <w:tabs>
              <w:tab w:val="right" w:pos="8495"/>
            </w:tabs>
            <w:rPr>
              <w:rFonts w:asciiTheme="minorHAnsi" w:eastAsiaTheme="minorEastAsia" w:hAnsiTheme="minorHAnsi" w:cstheme="minorBidi"/>
              <w:noProof/>
              <w:sz w:val="22"/>
              <w:szCs w:val="22"/>
            </w:rPr>
          </w:pPr>
          <w:r>
            <w:fldChar w:fldCharType="begin"/>
          </w:r>
          <w:r>
            <w:instrText xml:space="preserve"> TOC \o "1-</w:instrText>
          </w:r>
          <w:r w:rsidR="001B3A88">
            <w:instrText>2</w:instrText>
          </w:r>
          <w:r>
            <w:instrText xml:space="preserve">" \h \z \u </w:instrText>
          </w:r>
          <w:r>
            <w:fldChar w:fldCharType="separate"/>
          </w:r>
          <w:hyperlink w:anchor="_Toc497307234" w:history="1">
            <w:r w:rsidR="000F3206" w:rsidRPr="00AA3386">
              <w:rPr>
                <w:rStyle w:val="Hyperlink"/>
                <w:noProof/>
              </w:rPr>
              <w:t>Allmänt</w:t>
            </w:r>
            <w:r w:rsidR="000F3206">
              <w:rPr>
                <w:noProof/>
                <w:webHidden/>
              </w:rPr>
              <w:tab/>
            </w:r>
            <w:r w:rsidR="000F3206">
              <w:rPr>
                <w:noProof/>
                <w:webHidden/>
              </w:rPr>
              <w:fldChar w:fldCharType="begin"/>
            </w:r>
            <w:r w:rsidR="000F3206">
              <w:rPr>
                <w:noProof/>
                <w:webHidden/>
              </w:rPr>
              <w:instrText xml:space="preserve"> PAGEREF _Toc497307234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35" w:history="1">
            <w:r w:rsidR="000F3206" w:rsidRPr="00AA3386">
              <w:rPr>
                <w:rStyle w:val="Hyperlink"/>
                <w:noProof/>
              </w:rPr>
              <w:t>Startparametrar (Query-parametrar)</w:t>
            </w:r>
            <w:r w:rsidR="000F3206">
              <w:rPr>
                <w:noProof/>
                <w:webHidden/>
              </w:rPr>
              <w:tab/>
            </w:r>
            <w:r w:rsidR="000F3206">
              <w:rPr>
                <w:noProof/>
                <w:webHidden/>
              </w:rPr>
              <w:fldChar w:fldCharType="begin"/>
            </w:r>
            <w:r w:rsidR="000F3206">
              <w:rPr>
                <w:noProof/>
                <w:webHidden/>
              </w:rPr>
              <w:instrText xml:space="preserve"> PAGEREF _Toc497307235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36" w:history="1">
            <w:r w:rsidR="000F3206" w:rsidRPr="00AA3386">
              <w:rPr>
                <w:rStyle w:val="Hyperlink"/>
                <w:noProof/>
              </w:rPr>
              <w:t>Parametrar</w:t>
            </w:r>
            <w:r w:rsidR="000F3206">
              <w:rPr>
                <w:noProof/>
                <w:webHidden/>
              </w:rPr>
              <w:tab/>
            </w:r>
            <w:r w:rsidR="000F3206">
              <w:rPr>
                <w:noProof/>
                <w:webHidden/>
              </w:rPr>
              <w:fldChar w:fldCharType="begin"/>
            </w:r>
            <w:r w:rsidR="000F3206">
              <w:rPr>
                <w:noProof/>
                <w:webHidden/>
              </w:rPr>
              <w:instrText xml:space="preserve"> PAGEREF _Toc497307236 \h </w:instrText>
            </w:r>
            <w:r w:rsidR="000F3206">
              <w:rPr>
                <w:noProof/>
                <w:webHidden/>
              </w:rPr>
            </w:r>
            <w:r w:rsidR="000F3206">
              <w:rPr>
                <w:noProof/>
                <w:webHidden/>
              </w:rPr>
              <w:fldChar w:fldCharType="separate"/>
            </w:r>
            <w:r w:rsidR="000F3206">
              <w:rPr>
                <w:noProof/>
                <w:webHidden/>
              </w:rPr>
              <w:t>2</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37" w:history="1">
            <w:r w:rsidR="000F3206" w:rsidRPr="00AA3386">
              <w:rPr>
                <w:rStyle w:val="Hyperlink"/>
                <w:noProof/>
              </w:rPr>
              <w:t>Systemskiss</w:t>
            </w:r>
            <w:r w:rsidR="000F3206">
              <w:rPr>
                <w:noProof/>
                <w:webHidden/>
              </w:rPr>
              <w:tab/>
            </w:r>
            <w:r w:rsidR="000F3206">
              <w:rPr>
                <w:noProof/>
                <w:webHidden/>
              </w:rPr>
              <w:fldChar w:fldCharType="begin"/>
            </w:r>
            <w:r w:rsidR="000F3206">
              <w:rPr>
                <w:noProof/>
                <w:webHidden/>
              </w:rPr>
              <w:instrText xml:space="preserve"> PAGEREF _Toc497307237 \h </w:instrText>
            </w:r>
            <w:r w:rsidR="000F3206">
              <w:rPr>
                <w:noProof/>
                <w:webHidden/>
              </w:rPr>
            </w:r>
            <w:r w:rsidR="000F3206">
              <w:rPr>
                <w:noProof/>
                <w:webHidden/>
              </w:rPr>
              <w:fldChar w:fldCharType="separate"/>
            </w:r>
            <w:r w:rsidR="000F3206">
              <w:rPr>
                <w:noProof/>
                <w:webHidden/>
              </w:rPr>
              <w:t>4</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38" w:history="1">
            <w:r w:rsidR="000F3206" w:rsidRPr="00AA3386">
              <w:rPr>
                <w:rStyle w:val="Hyperlink"/>
                <w:noProof/>
              </w:rPr>
              <w:t>Applikationsarkitektur client</w:t>
            </w:r>
            <w:r w:rsidR="000F3206">
              <w:rPr>
                <w:noProof/>
                <w:webHidden/>
              </w:rPr>
              <w:tab/>
            </w:r>
            <w:r w:rsidR="000F3206">
              <w:rPr>
                <w:noProof/>
                <w:webHidden/>
              </w:rPr>
              <w:fldChar w:fldCharType="begin"/>
            </w:r>
            <w:r w:rsidR="000F3206">
              <w:rPr>
                <w:noProof/>
                <w:webHidden/>
              </w:rPr>
              <w:instrText xml:space="preserve"> PAGEREF _Toc497307238 \h </w:instrText>
            </w:r>
            <w:r w:rsidR="000F3206">
              <w:rPr>
                <w:noProof/>
                <w:webHidden/>
              </w:rPr>
            </w:r>
            <w:r w:rsidR="000F3206">
              <w:rPr>
                <w:noProof/>
                <w:webHidden/>
              </w:rPr>
              <w:fldChar w:fldCharType="separate"/>
            </w:r>
            <w:r w:rsidR="000F3206">
              <w:rPr>
                <w:noProof/>
                <w:webHidden/>
              </w:rPr>
              <w:t>5</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39" w:history="1">
            <w:r w:rsidR="000F3206" w:rsidRPr="00AA3386">
              <w:rPr>
                <w:rStyle w:val="Hyperlink"/>
                <w:noProof/>
              </w:rPr>
              <w:t>Tredjepartskomponenter</w:t>
            </w:r>
            <w:r w:rsidR="000F3206">
              <w:rPr>
                <w:noProof/>
                <w:webHidden/>
              </w:rPr>
              <w:tab/>
            </w:r>
            <w:r w:rsidR="000F3206">
              <w:rPr>
                <w:noProof/>
                <w:webHidden/>
              </w:rPr>
              <w:fldChar w:fldCharType="begin"/>
            </w:r>
            <w:r w:rsidR="000F3206">
              <w:rPr>
                <w:noProof/>
                <w:webHidden/>
              </w:rPr>
              <w:instrText xml:space="preserve"> PAGEREF _Toc497307239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40" w:history="1">
            <w:r w:rsidR="000F3206" w:rsidRPr="00AA3386">
              <w:rPr>
                <w:rStyle w:val="Hyperlink"/>
                <w:noProof/>
              </w:rPr>
              <w:t>Backend</w:t>
            </w:r>
            <w:r w:rsidR="000F3206">
              <w:rPr>
                <w:noProof/>
                <w:webHidden/>
              </w:rPr>
              <w:tab/>
            </w:r>
            <w:r w:rsidR="000F3206">
              <w:rPr>
                <w:noProof/>
                <w:webHidden/>
              </w:rPr>
              <w:fldChar w:fldCharType="begin"/>
            </w:r>
            <w:r w:rsidR="000F3206">
              <w:rPr>
                <w:noProof/>
                <w:webHidden/>
              </w:rPr>
              <w:instrText xml:space="preserve"> PAGEREF _Toc497307240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41" w:history="1">
            <w:r w:rsidR="000F3206" w:rsidRPr="00AA3386">
              <w:rPr>
                <w:rStyle w:val="Hyperlink"/>
                <w:noProof/>
              </w:rPr>
              <w:t>Client</w:t>
            </w:r>
            <w:r w:rsidR="000F3206">
              <w:rPr>
                <w:noProof/>
                <w:webHidden/>
              </w:rPr>
              <w:tab/>
            </w:r>
            <w:r w:rsidR="000F3206">
              <w:rPr>
                <w:noProof/>
                <w:webHidden/>
              </w:rPr>
              <w:fldChar w:fldCharType="begin"/>
            </w:r>
            <w:r w:rsidR="000F3206">
              <w:rPr>
                <w:noProof/>
                <w:webHidden/>
              </w:rPr>
              <w:instrText xml:space="preserve"> PAGEREF _Toc497307241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2" w:history="1">
            <w:r w:rsidR="000F3206" w:rsidRPr="00AA3386">
              <w:rPr>
                <w:rStyle w:val="Hyperlink"/>
                <w:noProof/>
                <w:lang w:val="en-US"/>
              </w:rPr>
              <w:t>Admin</w:t>
            </w:r>
            <w:r w:rsidR="000F3206">
              <w:rPr>
                <w:noProof/>
                <w:webHidden/>
              </w:rPr>
              <w:tab/>
            </w:r>
            <w:r w:rsidR="000F3206">
              <w:rPr>
                <w:noProof/>
                <w:webHidden/>
              </w:rPr>
              <w:fldChar w:fldCharType="begin"/>
            </w:r>
            <w:r w:rsidR="000F3206">
              <w:rPr>
                <w:noProof/>
                <w:webHidden/>
              </w:rPr>
              <w:instrText xml:space="preserve"> PAGEREF _Toc497307242 \h </w:instrText>
            </w:r>
            <w:r w:rsidR="000F3206">
              <w:rPr>
                <w:noProof/>
                <w:webHidden/>
              </w:rPr>
            </w:r>
            <w:r w:rsidR="000F3206">
              <w:rPr>
                <w:noProof/>
                <w:webHidden/>
              </w:rPr>
              <w:fldChar w:fldCharType="separate"/>
            </w:r>
            <w:r w:rsidR="000F3206">
              <w:rPr>
                <w:noProof/>
                <w:webHidden/>
              </w:rPr>
              <w:t>6</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3" w:history="1">
            <w:r w:rsidR="000F3206" w:rsidRPr="00AA3386">
              <w:rPr>
                <w:rStyle w:val="Hyperlink"/>
                <w:noProof/>
              </w:rPr>
              <w:t>Förberedelser</w:t>
            </w:r>
            <w:r w:rsidR="000F3206">
              <w:rPr>
                <w:noProof/>
                <w:webHidden/>
              </w:rPr>
              <w:tab/>
            </w:r>
            <w:r w:rsidR="000F3206">
              <w:rPr>
                <w:noProof/>
                <w:webHidden/>
              </w:rPr>
              <w:fldChar w:fldCharType="begin"/>
            </w:r>
            <w:r w:rsidR="000F3206">
              <w:rPr>
                <w:noProof/>
                <w:webHidden/>
              </w:rPr>
              <w:instrText xml:space="preserve"> PAGEREF _Toc497307243 \h </w:instrText>
            </w:r>
            <w:r w:rsidR="000F3206">
              <w:rPr>
                <w:noProof/>
                <w:webHidden/>
              </w:rPr>
            </w:r>
            <w:r w:rsidR="000F3206">
              <w:rPr>
                <w:noProof/>
                <w:webHidden/>
              </w:rPr>
              <w:fldChar w:fldCharType="separate"/>
            </w:r>
            <w:r w:rsidR="000F3206">
              <w:rPr>
                <w:noProof/>
                <w:webHidden/>
              </w:rPr>
              <w:t>7</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4" w:history="1">
            <w:r w:rsidR="000F3206" w:rsidRPr="00AA3386">
              <w:rPr>
                <w:rStyle w:val="Hyperlink"/>
                <w:noProof/>
              </w:rPr>
              <w:t>Katalogstruktur för källkod</w:t>
            </w:r>
            <w:r w:rsidR="000F3206">
              <w:rPr>
                <w:noProof/>
                <w:webHidden/>
              </w:rPr>
              <w:tab/>
            </w:r>
            <w:r w:rsidR="000F3206">
              <w:rPr>
                <w:noProof/>
                <w:webHidden/>
              </w:rPr>
              <w:fldChar w:fldCharType="begin"/>
            </w:r>
            <w:r w:rsidR="000F3206">
              <w:rPr>
                <w:noProof/>
                <w:webHidden/>
              </w:rPr>
              <w:instrText xml:space="preserve"> PAGEREF _Toc497307244 \h </w:instrText>
            </w:r>
            <w:r w:rsidR="000F3206">
              <w:rPr>
                <w:noProof/>
                <w:webHidden/>
              </w:rPr>
            </w:r>
            <w:r w:rsidR="000F3206">
              <w:rPr>
                <w:noProof/>
                <w:webHidden/>
              </w:rPr>
              <w:fldChar w:fldCharType="separate"/>
            </w:r>
            <w:r w:rsidR="000F3206">
              <w:rPr>
                <w:noProof/>
                <w:webHidden/>
              </w:rPr>
              <w:t>7</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5" w:history="1">
            <w:r w:rsidR="000F3206" w:rsidRPr="00AA3386">
              <w:rPr>
                <w:rStyle w:val="Hyperlink"/>
                <w:noProof/>
              </w:rPr>
              <w:t>Kompilera javascriptapplikationer</w:t>
            </w:r>
            <w:r w:rsidR="000F3206">
              <w:rPr>
                <w:noProof/>
                <w:webHidden/>
              </w:rPr>
              <w:tab/>
            </w:r>
            <w:r w:rsidR="000F3206">
              <w:rPr>
                <w:noProof/>
                <w:webHidden/>
              </w:rPr>
              <w:fldChar w:fldCharType="begin"/>
            </w:r>
            <w:r w:rsidR="000F3206">
              <w:rPr>
                <w:noProof/>
                <w:webHidden/>
              </w:rPr>
              <w:instrText xml:space="preserve"> PAGEREF _Toc497307245 \h </w:instrText>
            </w:r>
            <w:r w:rsidR="000F3206">
              <w:rPr>
                <w:noProof/>
                <w:webHidden/>
              </w:rPr>
            </w:r>
            <w:r w:rsidR="000F3206">
              <w:rPr>
                <w:noProof/>
                <w:webHidden/>
              </w:rPr>
              <w:fldChar w:fldCharType="separate"/>
            </w:r>
            <w:r w:rsidR="000F3206">
              <w:rPr>
                <w:noProof/>
                <w:webHidden/>
              </w:rPr>
              <w:t>8</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6" w:history="1">
            <w:r w:rsidR="000F3206" w:rsidRPr="00AA3386">
              <w:rPr>
                <w:rStyle w:val="Hyperlink"/>
                <w:noProof/>
              </w:rPr>
              <w:t>Kompilera c# applikation</w:t>
            </w:r>
            <w:r w:rsidR="000F3206">
              <w:rPr>
                <w:noProof/>
                <w:webHidden/>
              </w:rPr>
              <w:tab/>
            </w:r>
            <w:r w:rsidR="000F3206">
              <w:rPr>
                <w:noProof/>
                <w:webHidden/>
              </w:rPr>
              <w:fldChar w:fldCharType="begin"/>
            </w:r>
            <w:r w:rsidR="000F3206">
              <w:rPr>
                <w:noProof/>
                <w:webHidden/>
              </w:rPr>
              <w:instrText xml:space="preserve"> PAGEREF _Toc497307246 \h </w:instrText>
            </w:r>
            <w:r w:rsidR="000F3206">
              <w:rPr>
                <w:noProof/>
                <w:webHidden/>
              </w:rPr>
            </w:r>
            <w:r w:rsidR="000F3206">
              <w:rPr>
                <w:noProof/>
                <w:webHidden/>
              </w:rPr>
              <w:fldChar w:fldCharType="separate"/>
            </w:r>
            <w:r w:rsidR="000F3206">
              <w:rPr>
                <w:noProof/>
                <w:webHidden/>
              </w:rPr>
              <w:t>9</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7" w:history="1">
            <w:r w:rsidR="000F3206" w:rsidRPr="00AA3386">
              <w:rPr>
                <w:rStyle w:val="Hyperlink"/>
                <w:noProof/>
              </w:rPr>
              <w:t>Förbered för driftsättning</w:t>
            </w:r>
            <w:r w:rsidR="000F3206">
              <w:rPr>
                <w:noProof/>
                <w:webHidden/>
              </w:rPr>
              <w:tab/>
            </w:r>
            <w:r w:rsidR="000F3206">
              <w:rPr>
                <w:noProof/>
                <w:webHidden/>
              </w:rPr>
              <w:fldChar w:fldCharType="begin"/>
            </w:r>
            <w:r w:rsidR="000F3206">
              <w:rPr>
                <w:noProof/>
                <w:webHidden/>
              </w:rPr>
              <w:instrText xml:space="preserve"> PAGEREF _Toc497307247 \h </w:instrText>
            </w:r>
            <w:r w:rsidR="000F3206">
              <w:rPr>
                <w:noProof/>
                <w:webHidden/>
              </w:rPr>
            </w:r>
            <w:r w:rsidR="000F3206">
              <w:rPr>
                <w:noProof/>
                <w:webHidden/>
              </w:rPr>
              <w:fldChar w:fldCharType="separate"/>
            </w:r>
            <w:r w:rsidR="000F3206">
              <w:rPr>
                <w:noProof/>
                <w:webHidden/>
              </w:rPr>
              <w:t>12</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48" w:history="1">
            <w:r w:rsidR="000F3206" w:rsidRPr="00AA3386">
              <w:rPr>
                <w:rStyle w:val="Hyperlink"/>
                <w:noProof/>
              </w:rPr>
              <w:t>Driftsättning</w:t>
            </w:r>
            <w:r w:rsidR="000F3206">
              <w:rPr>
                <w:noProof/>
                <w:webHidden/>
              </w:rPr>
              <w:tab/>
            </w:r>
            <w:r w:rsidR="000F3206">
              <w:rPr>
                <w:noProof/>
                <w:webHidden/>
              </w:rPr>
              <w:fldChar w:fldCharType="begin"/>
            </w:r>
            <w:r w:rsidR="000F3206">
              <w:rPr>
                <w:noProof/>
                <w:webHidden/>
              </w:rPr>
              <w:instrText xml:space="preserve"> PAGEREF _Toc497307248 \h </w:instrText>
            </w:r>
            <w:r w:rsidR="000F3206">
              <w:rPr>
                <w:noProof/>
                <w:webHidden/>
              </w:rPr>
            </w:r>
            <w:r w:rsidR="000F3206">
              <w:rPr>
                <w:noProof/>
                <w:webHidden/>
              </w:rPr>
              <w:fldChar w:fldCharType="separate"/>
            </w:r>
            <w:r w:rsidR="000F3206">
              <w:rPr>
                <w:noProof/>
                <w:webHidden/>
              </w:rPr>
              <w:t>13</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49" w:history="1">
            <w:r w:rsidR="000F3206" w:rsidRPr="00AA3386">
              <w:rPr>
                <w:rStyle w:val="Hyperlink"/>
                <w:noProof/>
              </w:rPr>
              <w:t>Loggning i Backend</w:t>
            </w:r>
            <w:r w:rsidR="000F3206">
              <w:rPr>
                <w:noProof/>
                <w:webHidden/>
              </w:rPr>
              <w:tab/>
            </w:r>
            <w:r w:rsidR="000F3206">
              <w:rPr>
                <w:noProof/>
                <w:webHidden/>
              </w:rPr>
              <w:fldChar w:fldCharType="begin"/>
            </w:r>
            <w:r w:rsidR="000F3206">
              <w:rPr>
                <w:noProof/>
                <w:webHidden/>
              </w:rPr>
              <w:instrText xml:space="preserve"> PAGEREF _Toc497307249 \h </w:instrText>
            </w:r>
            <w:r w:rsidR="000F3206">
              <w:rPr>
                <w:noProof/>
                <w:webHidden/>
              </w:rPr>
            </w:r>
            <w:r w:rsidR="000F3206">
              <w:rPr>
                <w:noProof/>
                <w:webHidden/>
              </w:rPr>
              <w:fldChar w:fldCharType="separate"/>
            </w:r>
            <w:r w:rsidR="000F3206">
              <w:rPr>
                <w:noProof/>
                <w:webHidden/>
              </w:rPr>
              <w:t>18</w:t>
            </w:r>
            <w:r w:rsidR="000F3206">
              <w:rPr>
                <w:noProof/>
                <w:webHidden/>
              </w:rPr>
              <w:fldChar w:fldCharType="end"/>
            </w:r>
          </w:hyperlink>
        </w:p>
        <w:p w:rsidR="000F3206" w:rsidRDefault="003D3696">
          <w:pPr>
            <w:pStyle w:val="TOC1"/>
            <w:tabs>
              <w:tab w:val="right" w:pos="8495"/>
            </w:tabs>
            <w:rPr>
              <w:rFonts w:asciiTheme="minorHAnsi" w:eastAsiaTheme="minorEastAsia" w:hAnsiTheme="minorHAnsi" w:cstheme="minorBidi"/>
              <w:noProof/>
              <w:sz w:val="22"/>
              <w:szCs w:val="22"/>
            </w:rPr>
          </w:pPr>
          <w:hyperlink w:anchor="_Toc497307250" w:history="1">
            <w:r w:rsidR="000F3206" w:rsidRPr="00AA3386">
              <w:rPr>
                <w:rStyle w:val="Hyperlink"/>
                <w:noProof/>
              </w:rPr>
              <w:t>Uppdatera applikation</w:t>
            </w:r>
            <w:r w:rsidR="000F3206">
              <w:rPr>
                <w:noProof/>
                <w:webHidden/>
              </w:rPr>
              <w:tab/>
            </w:r>
            <w:r w:rsidR="000F3206">
              <w:rPr>
                <w:noProof/>
                <w:webHidden/>
              </w:rPr>
              <w:fldChar w:fldCharType="begin"/>
            </w:r>
            <w:r w:rsidR="000F3206">
              <w:rPr>
                <w:noProof/>
                <w:webHidden/>
              </w:rPr>
              <w:instrText xml:space="preserve"> PAGEREF _Toc497307250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51" w:history="1">
            <w:r w:rsidR="000F3206" w:rsidRPr="00AA3386">
              <w:rPr>
                <w:rStyle w:val="Hyperlink"/>
                <w:noProof/>
              </w:rPr>
              <w:t>Uppdatera admin</w:t>
            </w:r>
            <w:r w:rsidR="000F3206">
              <w:rPr>
                <w:noProof/>
                <w:webHidden/>
              </w:rPr>
              <w:tab/>
            </w:r>
            <w:r w:rsidR="000F3206">
              <w:rPr>
                <w:noProof/>
                <w:webHidden/>
              </w:rPr>
              <w:fldChar w:fldCharType="begin"/>
            </w:r>
            <w:r w:rsidR="000F3206">
              <w:rPr>
                <w:noProof/>
                <w:webHidden/>
              </w:rPr>
              <w:instrText xml:space="preserve"> PAGEREF _Toc497307251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52" w:history="1">
            <w:r w:rsidR="000F3206" w:rsidRPr="00AA3386">
              <w:rPr>
                <w:rStyle w:val="Hyperlink"/>
                <w:noProof/>
              </w:rPr>
              <w:t>Uppdatera client</w:t>
            </w:r>
            <w:r w:rsidR="000F3206">
              <w:rPr>
                <w:noProof/>
                <w:webHidden/>
              </w:rPr>
              <w:tab/>
            </w:r>
            <w:r w:rsidR="000F3206">
              <w:rPr>
                <w:noProof/>
                <w:webHidden/>
              </w:rPr>
              <w:fldChar w:fldCharType="begin"/>
            </w:r>
            <w:r w:rsidR="000F3206">
              <w:rPr>
                <w:noProof/>
                <w:webHidden/>
              </w:rPr>
              <w:instrText xml:space="preserve"> PAGEREF _Toc497307252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0F3206" w:rsidRDefault="003D3696">
          <w:pPr>
            <w:pStyle w:val="TOC2"/>
            <w:tabs>
              <w:tab w:val="right" w:pos="8495"/>
            </w:tabs>
            <w:rPr>
              <w:rFonts w:asciiTheme="minorHAnsi" w:eastAsiaTheme="minorEastAsia" w:hAnsiTheme="minorHAnsi" w:cstheme="minorBidi"/>
              <w:noProof/>
              <w:sz w:val="22"/>
              <w:szCs w:val="22"/>
            </w:rPr>
          </w:pPr>
          <w:hyperlink w:anchor="_Toc497307253" w:history="1">
            <w:r w:rsidR="000F3206" w:rsidRPr="00AA3386">
              <w:rPr>
                <w:rStyle w:val="Hyperlink"/>
                <w:noProof/>
              </w:rPr>
              <w:t>Uppdatera backend</w:t>
            </w:r>
            <w:r w:rsidR="000F3206">
              <w:rPr>
                <w:noProof/>
                <w:webHidden/>
              </w:rPr>
              <w:tab/>
            </w:r>
            <w:r w:rsidR="000F3206">
              <w:rPr>
                <w:noProof/>
                <w:webHidden/>
              </w:rPr>
              <w:fldChar w:fldCharType="begin"/>
            </w:r>
            <w:r w:rsidR="000F3206">
              <w:rPr>
                <w:noProof/>
                <w:webHidden/>
              </w:rPr>
              <w:instrText xml:space="preserve"> PAGEREF _Toc497307253 \h </w:instrText>
            </w:r>
            <w:r w:rsidR="000F3206">
              <w:rPr>
                <w:noProof/>
                <w:webHidden/>
              </w:rPr>
            </w:r>
            <w:r w:rsidR="000F3206">
              <w:rPr>
                <w:noProof/>
                <w:webHidden/>
              </w:rPr>
              <w:fldChar w:fldCharType="separate"/>
            </w:r>
            <w:r w:rsidR="000F3206">
              <w:rPr>
                <w:noProof/>
                <w:webHidden/>
              </w:rPr>
              <w:t>19</w:t>
            </w:r>
            <w:r w:rsidR="000F3206">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odyText"/>
      </w:pPr>
    </w:p>
    <w:p w:rsidR="00B70ABE" w:rsidRDefault="00B70ABE" w:rsidP="001D03F9">
      <w:pPr>
        <w:pStyle w:val="Heading1"/>
      </w:pPr>
      <w:bookmarkStart w:id="2" w:name="_Toc497307234"/>
      <w:r>
        <w:t>Allmänt</w:t>
      </w:r>
      <w:bookmarkEnd w:id="2"/>
    </w:p>
    <w:p w:rsidR="00B70ABE" w:rsidRDefault="00DC5BC0" w:rsidP="00B70ABE">
      <w:pPr>
        <w:pStyle w:val="BodyText"/>
      </w:pPr>
      <w:r>
        <w:t>Plattformen Hajk</w:t>
      </w:r>
      <w:r w:rsidR="00B70ABE">
        <w:t xml:space="preserve"> är en applikationsplattform som är till för att distribuera kartor på webben. Plattformen består av tre underliggande applikationer som har benämningen client, admin och backend. Client är den applikation som används av slutanvändaren, admin är den applikation som används at kartredaktören och backen</w:t>
      </w:r>
      <w:r w:rsidR="00352B58">
        <w:t>d</w:t>
      </w:r>
      <w:r w:rsidR="00B70ABE">
        <w:t xml:space="preserve"> är den applikation som har hand som bakomliggande tekniska operationer så som konfiguration och utskrift. Backen</w:t>
      </w:r>
      <w:r w:rsidR="00352B58">
        <w:t>d</w:t>
      </w:r>
      <w:r w:rsidR="00B70ABE">
        <w:t xml:space="preserve"> har möjlighet att komma åt filsystemet på den server där den körs och spara filer åt användaren för nedladdning.</w:t>
      </w:r>
    </w:p>
    <w:p w:rsidR="00B70ABE" w:rsidRDefault="00B70ABE" w:rsidP="00B70ABE">
      <w:pPr>
        <w:pStyle w:val="BodyText"/>
      </w:pPr>
      <w:r>
        <w:t xml:space="preserve">Källkoden är uppbyggd av ett antal komponenter där två olika tekniker används. En för att skapa moderna webbapplikationer i HTML 5 och </w:t>
      </w:r>
      <w:r w:rsidR="007E4E83">
        <w:t>JavaScript enligt standarden EcmaScript</w:t>
      </w:r>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Core, detta är dock inget som testats ännu.</w:t>
      </w:r>
    </w:p>
    <w:p w:rsidR="007E4E83" w:rsidRDefault="007E4E83" w:rsidP="00B70ABE">
      <w:pPr>
        <w:pStyle w:val="BodyText"/>
      </w:pPr>
      <w:r>
        <w:t>Backend kompileras enklast med Visual Studio vilken finns att tillgå i en community edition.</w:t>
      </w:r>
    </w:p>
    <w:p w:rsidR="009F6098" w:rsidRDefault="007E4E83" w:rsidP="00B70ABE">
      <w:pPr>
        <w:pStyle w:val="BodyText"/>
      </w:pPr>
      <w:r>
        <w:t xml:space="preserve">Admin och Client använder ramverket React och filformatet .jsx. Stilfiler använder less för dynamisk CSS. Dessa filer behöver alltså kompileras innan driftsättning. Dessutom är källkoden </w:t>
      </w:r>
      <w:r w:rsidR="00352B58">
        <w:t>programmerad med EcmaScript 2015 och bör</w:t>
      </w:r>
      <w:r>
        <w:t xml:space="preserve"> därför transpileras till EcmaScript 5 innan driftsättning där äldre browsers som Microsoft Internet Explorer förekommer. I framtiden kan detta steg hoppas över för att köra applikationen nativt, men innan dess behöver EcmaScript 2015 implementeras av alla webbläsare.</w:t>
      </w:r>
      <w:r>
        <w:br/>
        <w:t>Client och admin använder till detta byggsystemet grunt. Grunt kompilerar, transpilerar, packar och minifierar samtliga källkodsfiler för driftsättning.</w:t>
      </w:r>
    </w:p>
    <w:p w:rsidR="00A41CD7" w:rsidRDefault="00A41CD7" w:rsidP="00A41CD7">
      <w:pPr>
        <w:pStyle w:val="Heading1"/>
      </w:pPr>
      <w:bookmarkStart w:id="3" w:name="_Toc497307235"/>
      <w:r>
        <w:t>Startparametrar (Query-parametrar)</w:t>
      </w:r>
      <w:bookmarkEnd w:id="3"/>
    </w:p>
    <w:p w:rsidR="00A41CD7" w:rsidRDefault="00A41CD7" w:rsidP="00A41CD7">
      <w:pPr>
        <w:tabs>
          <w:tab w:val="clear" w:pos="0"/>
          <w:tab w:val="clear" w:pos="567"/>
          <w:tab w:val="clear" w:pos="1276"/>
          <w:tab w:val="clear" w:pos="2552"/>
          <w:tab w:val="clear" w:pos="3828"/>
          <w:tab w:val="clear" w:pos="5103"/>
          <w:tab w:val="clear" w:pos="6379"/>
          <w:tab w:val="clear" w:pos="8364"/>
        </w:tabs>
      </w:pPr>
      <w:r>
        <w:t>När man startar Hajk kan man ange parametrar i URL:en, dessa kallas iblan</w:t>
      </w:r>
      <w:r w:rsidR="00A52307">
        <w:t>d</w:t>
      </w:r>
      <w:r>
        <w:t xml:space="preserve"> för Query-parametrar. Det man kan styra är vilken kartkonfiguration som ska användas, x- och y-position, zoomnivå</w:t>
      </w:r>
      <w:r w:rsidR="00A52307">
        <w:t>, tända lager</w:t>
      </w:r>
      <w:r>
        <w:t xml:space="preserve"> och om man ska utföra en sökning vid start.</w:t>
      </w:r>
      <w:r w:rsidR="00A52307">
        <w:t xml:space="preserve"> Denna funktionalitet används bl a av verktyget ”Länk till karta”</w:t>
      </w:r>
      <w:r w:rsidR="006C0BE8">
        <w:t>.</w:t>
      </w:r>
    </w:p>
    <w:p w:rsidR="00A41CD7" w:rsidRDefault="00A52307" w:rsidP="00A52307">
      <w:pPr>
        <w:pStyle w:val="Heading3"/>
      </w:pPr>
      <w:r>
        <w:t>Exempel 1: Länk</w:t>
      </w:r>
    </w:p>
    <w:p w:rsidR="00A52307" w:rsidRDefault="003D3696" w:rsidP="00A41CD7">
      <w:pPr>
        <w:tabs>
          <w:tab w:val="clear" w:pos="0"/>
          <w:tab w:val="clear" w:pos="567"/>
          <w:tab w:val="clear" w:pos="1276"/>
          <w:tab w:val="clear" w:pos="2552"/>
          <w:tab w:val="clear" w:pos="3828"/>
          <w:tab w:val="clear" w:pos="5103"/>
          <w:tab w:val="clear" w:pos="6379"/>
          <w:tab w:val="clear" w:pos="8364"/>
        </w:tabs>
      </w:pPr>
      <w:hyperlink r:id="rId9" w:history="1">
        <w:r w:rsidR="00A52307" w:rsidRPr="00521840">
          <w:rPr>
            <w:rStyle w:val="Hyperlink"/>
          </w:rPr>
          <w:t>https://karta.varberg.se/?m=map_1&amp;x=166000&amp;y=6332000&amp;z=4&amp;l=0</w:t>
        </w:r>
      </w:hyperlink>
      <w:r w:rsidR="00A52307">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41CD7" w:rsidRDefault="00A52307" w:rsidP="00A52307">
      <w:pPr>
        <w:pStyle w:val="Heading3"/>
      </w:pPr>
      <w:r>
        <w:t>Exempel 2:  Sökning (Adress)</w:t>
      </w:r>
    </w:p>
    <w:p w:rsidR="00A52307" w:rsidRDefault="003D3696" w:rsidP="00A41CD7">
      <w:pPr>
        <w:tabs>
          <w:tab w:val="clear" w:pos="0"/>
          <w:tab w:val="clear" w:pos="567"/>
          <w:tab w:val="clear" w:pos="1276"/>
          <w:tab w:val="clear" w:pos="2552"/>
          <w:tab w:val="clear" w:pos="3828"/>
          <w:tab w:val="clear" w:pos="5103"/>
          <w:tab w:val="clear" w:pos="6379"/>
          <w:tab w:val="clear" w:pos="8364"/>
        </w:tabs>
      </w:pPr>
      <w:hyperlink r:id="rId10" w:history="1">
        <w:r w:rsidR="00A52307" w:rsidRPr="00521840">
          <w:rPr>
            <w:rStyle w:val="Hyperlink"/>
          </w:rPr>
          <w:t>https://karta.varberg.se/?s=adress&amp;v=anders+petters+gata+13</w:t>
        </w:r>
      </w:hyperlink>
      <w:r w:rsidR="00A52307">
        <w:t xml:space="preserve"> </w:t>
      </w:r>
    </w:p>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A52307" w:rsidP="00A52307">
      <w:pPr>
        <w:pStyle w:val="Heading2"/>
      </w:pPr>
      <w:bookmarkStart w:id="4" w:name="_Toc497307236"/>
      <w:r>
        <w:t>Parametrar</w:t>
      </w:r>
      <w:bookmarkEnd w:id="4"/>
    </w:p>
    <w:p w:rsidR="00A52307" w:rsidRDefault="00A52307" w:rsidP="00A41CD7">
      <w:pPr>
        <w:tabs>
          <w:tab w:val="clear" w:pos="0"/>
          <w:tab w:val="clear" w:pos="567"/>
          <w:tab w:val="clear" w:pos="1276"/>
          <w:tab w:val="clear" w:pos="2552"/>
          <w:tab w:val="clear" w:pos="3828"/>
          <w:tab w:val="clear" w:pos="5103"/>
          <w:tab w:val="clear" w:pos="6379"/>
          <w:tab w:val="clear" w:pos="8364"/>
        </w:tabs>
      </w:pPr>
      <w:r>
        <w:t>De parametrar man kan använda är:</w:t>
      </w:r>
    </w:p>
    <w:tbl>
      <w:tblPr>
        <w:tblStyle w:val="TableGrid"/>
        <w:tblW w:w="8500" w:type="dxa"/>
        <w:tblCellMar>
          <w:top w:w="57" w:type="dxa"/>
          <w:bottom w:w="57" w:type="dxa"/>
        </w:tblCellMar>
        <w:tblLook w:val="04A0" w:firstRow="1" w:lastRow="0" w:firstColumn="1" w:lastColumn="0" w:noHBand="0" w:noVBand="1"/>
      </w:tblPr>
      <w:tblGrid>
        <w:gridCol w:w="1838"/>
        <w:gridCol w:w="6662"/>
      </w:tblGrid>
      <w:tr w:rsidR="00A52307" w:rsidRPr="00A52307" w:rsidTr="001B3A88">
        <w:trPr>
          <w:cantSplit/>
          <w:tblHeader/>
        </w:trPr>
        <w:tc>
          <w:tcPr>
            <w:tcW w:w="1838"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lastRenderedPageBreak/>
              <w:t>Parameter</w:t>
            </w:r>
          </w:p>
        </w:tc>
        <w:tc>
          <w:tcPr>
            <w:tcW w:w="6662" w:type="dxa"/>
          </w:tcPr>
          <w:p w:rsidR="00A52307" w:rsidRPr="00A52307" w:rsidRDefault="00A52307" w:rsidP="00A41CD7">
            <w:pPr>
              <w:tabs>
                <w:tab w:val="clear" w:pos="0"/>
                <w:tab w:val="clear" w:pos="567"/>
                <w:tab w:val="clear" w:pos="1276"/>
                <w:tab w:val="clear" w:pos="2552"/>
                <w:tab w:val="clear" w:pos="3828"/>
                <w:tab w:val="clear" w:pos="5103"/>
                <w:tab w:val="clear" w:pos="6379"/>
                <w:tab w:val="clear" w:pos="8364"/>
              </w:tabs>
              <w:rPr>
                <w:b/>
                <w:i/>
              </w:rPr>
            </w:pPr>
            <w:r w:rsidRPr="00A52307">
              <w:rPr>
                <w:b/>
                <w:i/>
              </w:rPr>
              <w:t>Kommentar</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m</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Kartkonfiguration som ska laddas vid start.</w:t>
            </w:r>
          </w:p>
        </w:tc>
      </w:tr>
      <w:tr w:rsidR="00A52307" w:rsidTr="001B3A88">
        <w:trPr>
          <w:cantSplit/>
        </w:trPr>
        <w:tc>
          <w:tcPr>
            <w:tcW w:w="1838"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x</w:t>
            </w:r>
          </w:p>
        </w:tc>
        <w:tc>
          <w:tcPr>
            <w:tcW w:w="6662" w:type="dxa"/>
          </w:tcPr>
          <w:p w:rsidR="00A52307" w:rsidRDefault="00A52307" w:rsidP="00A41CD7">
            <w:pPr>
              <w:tabs>
                <w:tab w:val="clear" w:pos="0"/>
                <w:tab w:val="clear" w:pos="567"/>
                <w:tab w:val="clear" w:pos="1276"/>
                <w:tab w:val="clear" w:pos="2552"/>
                <w:tab w:val="clear" w:pos="3828"/>
                <w:tab w:val="clear" w:pos="5103"/>
                <w:tab w:val="clear" w:pos="6379"/>
                <w:tab w:val="clear" w:pos="8364"/>
              </w:tabs>
            </w:pPr>
            <w:r>
              <w:t>Centrumposition i ost-västlig riktning.</w:t>
            </w:r>
          </w:p>
        </w:tc>
      </w:tr>
      <w:tr w:rsidR="00A52307" w:rsidTr="001B3A88">
        <w:trPr>
          <w:cantSplit/>
        </w:trPr>
        <w:tc>
          <w:tcPr>
            <w:tcW w:w="1838"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y</w:t>
            </w:r>
          </w:p>
        </w:tc>
        <w:tc>
          <w:tcPr>
            <w:tcW w:w="6662" w:type="dxa"/>
          </w:tcPr>
          <w:p w:rsidR="00A52307" w:rsidRDefault="00A52307" w:rsidP="00A52307">
            <w:pPr>
              <w:tabs>
                <w:tab w:val="clear" w:pos="0"/>
                <w:tab w:val="clear" w:pos="567"/>
                <w:tab w:val="clear" w:pos="1276"/>
                <w:tab w:val="clear" w:pos="2552"/>
                <w:tab w:val="clear" w:pos="3828"/>
                <w:tab w:val="clear" w:pos="5103"/>
                <w:tab w:val="clear" w:pos="6379"/>
                <w:tab w:val="clear" w:pos="8364"/>
              </w:tabs>
            </w:pPr>
            <w:r>
              <w:t>Centrumposition i nord-sydlig riktning.</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Zoomnivå (heltal beroende på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l</w:t>
            </w:r>
          </w:p>
        </w:tc>
        <w:tc>
          <w:tcPr>
            <w:tcW w:w="6662"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Tända lager. Det id som lagret har i angiven kartkonfiguration.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s</w:t>
            </w:r>
          </w:p>
        </w:tc>
        <w:tc>
          <w:tcPr>
            <w:tcW w:w="6662" w:type="dxa"/>
          </w:tcPr>
          <w:p w:rsidR="001B3A88" w:rsidRDefault="001B3A88" w:rsidP="00A41CD7">
            <w:pPr>
              <w:tabs>
                <w:tab w:val="clear" w:pos="0"/>
                <w:tab w:val="clear" w:pos="567"/>
                <w:tab w:val="clear" w:pos="1276"/>
                <w:tab w:val="clear" w:pos="2552"/>
                <w:tab w:val="clear" w:pos="3828"/>
                <w:tab w:val="clear" w:pos="5103"/>
                <w:tab w:val="clear" w:pos="6379"/>
                <w:tab w:val="clear" w:pos="8364"/>
              </w:tabs>
            </w:pPr>
            <w:r w:rsidRPr="001B3A88">
              <w:t xml:space="preserve">Sökningens namn. Använd + för eventuella mellanslag. </w:t>
            </w:r>
          </w:p>
          <w:p w:rsidR="00A52307" w:rsidRDefault="001B3A88" w:rsidP="00A41CD7">
            <w:pPr>
              <w:tabs>
                <w:tab w:val="clear" w:pos="0"/>
                <w:tab w:val="clear" w:pos="567"/>
                <w:tab w:val="clear" w:pos="1276"/>
                <w:tab w:val="clear" w:pos="2552"/>
                <w:tab w:val="clear" w:pos="3828"/>
                <w:tab w:val="clear" w:pos="5103"/>
                <w:tab w:val="clear" w:pos="6379"/>
                <w:tab w:val="clear" w:pos="8364"/>
              </w:tabs>
            </w:pPr>
            <w:r w:rsidRPr="001B3A88">
              <w:t>Ej känslig för stora och små bokstäver.</w:t>
            </w:r>
          </w:p>
          <w:p w:rsidR="001B3A88" w:rsidRDefault="001B3A88" w:rsidP="00A41CD7">
            <w:pPr>
              <w:tabs>
                <w:tab w:val="clear" w:pos="0"/>
                <w:tab w:val="clear" w:pos="567"/>
                <w:tab w:val="clear" w:pos="1276"/>
                <w:tab w:val="clear" w:pos="2552"/>
                <w:tab w:val="clear" w:pos="3828"/>
                <w:tab w:val="clear" w:pos="5103"/>
                <w:tab w:val="clear" w:pos="6379"/>
                <w:tab w:val="clear" w:pos="8364"/>
              </w:tabs>
            </w:pPr>
          </w:p>
          <w:p w:rsidR="001B3A88" w:rsidRDefault="001B3A88" w:rsidP="00A41CD7">
            <w:pPr>
              <w:tabs>
                <w:tab w:val="clear" w:pos="0"/>
                <w:tab w:val="clear" w:pos="567"/>
                <w:tab w:val="clear" w:pos="1276"/>
                <w:tab w:val="clear" w:pos="2552"/>
                <w:tab w:val="clear" w:pos="3828"/>
                <w:tab w:val="clear" w:pos="5103"/>
                <w:tab w:val="clear" w:pos="6379"/>
                <w:tab w:val="clear" w:pos="8364"/>
              </w:tabs>
            </w:pPr>
            <w:r>
              <w:t xml:space="preserve">OBS! Om </w:t>
            </w:r>
            <w:r w:rsidR="0008649E">
              <w:t>s</w:t>
            </w:r>
            <w:r>
              <w:t xml:space="preserve"> används kommer x, y och z inte att användas.</w:t>
            </w:r>
          </w:p>
          <w:p w:rsidR="00BC2ADC" w:rsidRDefault="00BC2ADC" w:rsidP="00A41CD7">
            <w:pPr>
              <w:tabs>
                <w:tab w:val="clear" w:pos="0"/>
                <w:tab w:val="clear" w:pos="567"/>
                <w:tab w:val="clear" w:pos="1276"/>
                <w:tab w:val="clear" w:pos="2552"/>
                <w:tab w:val="clear" w:pos="3828"/>
                <w:tab w:val="clear" w:pos="5103"/>
                <w:tab w:val="clear" w:pos="6379"/>
                <w:tab w:val="clear" w:pos="8364"/>
              </w:tabs>
            </w:pPr>
          </w:p>
          <w:p w:rsidR="00BC2ADC" w:rsidRDefault="00BC2ADC" w:rsidP="00A41CD7">
            <w:pPr>
              <w:tabs>
                <w:tab w:val="clear" w:pos="0"/>
                <w:tab w:val="clear" w:pos="567"/>
                <w:tab w:val="clear" w:pos="1276"/>
                <w:tab w:val="clear" w:pos="2552"/>
                <w:tab w:val="clear" w:pos="3828"/>
                <w:tab w:val="clear" w:pos="5103"/>
                <w:tab w:val="clear" w:pos="6379"/>
                <w:tab w:val="clear" w:pos="8364"/>
              </w:tabs>
            </w:pPr>
            <w:r>
              <w:t>OBS! Sökning via Query-parametrar fungerar endast om man har snabbsök aktiverat i kartan (</w:t>
            </w:r>
            <w:r w:rsidR="00506FF7">
              <w:t>”</w:t>
            </w:r>
            <w:r>
              <w:t>onMap</w:t>
            </w:r>
            <w:r w:rsidR="00506FF7">
              <w:t>”</w:t>
            </w:r>
            <w:r>
              <w:t xml:space="preserve"> : true i konfigurationen).</w:t>
            </w:r>
          </w:p>
        </w:tc>
      </w:tr>
      <w:tr w:rsidR="00A52307" w:rsidTr="001B3A88">
        <w:trPr>
          <w:cantSplit/>
        </w:trPr>
        <w:tc>
          <w:tcPr>
            <w:tcW w:w="1838" w:type="dxa"/>
          </w:tcPr>
          <w:p w:rsidR="00A52307" w:rsidRDefault="001B3A88" w:rsidP="00A41CD7">
            <w:pPr>
              <w:tabs>
                <w:tab w:val="clear" w:pos="0"/>
                <w:tab w:val="clear" w:pos="567"/>
                <w:tab w:val="clear" w:pos="1276"/>
                <w:tab w:val="clear" w:pos="2552"/>
                <w:tab w:val="clear" w:pos="3828"/>
                <w:tab w:val="clear" w:pos="5103"/>
                <w:tab w:val="clear" w:pos="6379"/>
                <w:tab w:val="clear" w:pos="8364"/>
              </w:tabs>
            </w:pPr>
            <w:r>
              <w:t>v</w:t>
            </w:r>
          </w:p>
        </w:tc>
        <w:tc>
          <w:tcPr>
            <w:tcW w:w="6662" w:type="dxa"/>
          </w:tcPr>
          <w:p w:rsidR="001B3A88" w:rsidRDefault="001B3A88" w:rsidP="001B3A88">
            <w:pPr>
              <w:tabs>
                <w:tab w:val="clear" w:pos="0"/>
                <w:tab w:val="clear" w:pos="567"/>
                <w:tab w:val="clear" w:pos="1276"/>
                <w:tab w:val="clear" w:pos="2552"/>
                <w:tab w:val="clear" w:pos="3828"/>
                <w:tab w:val="clear" w:pos="5103"/>
                <w:tab w:val="clear" w:pos="6379"/>
                <w:tab w:val="clear" w:pos="8364"/>
              </w:tabs>
            </w:pPr>
            <w:r>
              <w:t xml:space="preserve">Värde att söka efter. Använd + för eventuella mellanslag. </w:t>
            </w:r>
          </w:p>
          <w:p w:rsidR="001B3A88" w:rsidRDefault="001B3A88" w:rsidP="001B3A88">
            <w:pPr>
              <w:tabs>
                <w:tab w:val="clear" w:pos="0"/>
                <w:tab w:val="clear" w:pos="567"/>
                <w:tab w:val="clear" w:pos="1276"/>
                <w:tab w:val="clear" w:pos="2552"/>
                <w:tab w:val="clear" w:pos="3828"/>
                <w:tab w:val="clear" w:pos="5103"/>
                <w:tab w:val="clear" w:pos="6379"/>
                <w:tab w:val="clear" w:pos="8364"/>
              </w:tabs>
            </w:pPr>
            <w:r>
              <w:t>Ej känslig för stora och små bokstäver.</w:t>
            </w:r>
          </w:p>
          <w:p w:rsidR="001B3A88" w:rsidRDefault="001B3A88" w:rsidP="001B3A88">
            <w:pPr>
              <w:tabs>
                <w:tab w:val="clear" w:pos="0"/>
                <w:tab w:val="clear" w:pos="567"/>
                <w:tab w:val="clear" w:pos="1276"/>
                <w:tab w:val="clear" w:pos="2552"/>
                <w:tab w:val="clear" w:pos="3828"/>
                <w:tab w:val="clear" w:pos="5103"/>
                <w:tab w:val="clear" w:pos="6379"/>
                <w:tab w:val="clear" w:pos="8364"/>
              </w:tabs>
            </w:pPr>
          </w:p>
          <w:p w:rsidR="00A52307" w:rsidRDefault="001B3A88" w:rsidP="001B3A88">
            <w:pPr>
              <w:tabs>
                <w:tab w:val="clear" w:pos="0"/>
                <w:tab w:val="clear" w:pos="567"/>
                <w:tab w:val="clear" w:pos="1276"/>
                <w:tab w:val="clear" w:pos="2552"/>
                <w:tab w:val="clear" w:pos="3828"/>
                <w:tab w:val="clear" w:pos="5103"/>
                <w:tab w:val="clear" w:pos="6379"/>
                <w:tab w:val="clear" w:pos="8364"/>
              </w:tabs>
            </w:pPr>
            <w:r>
              <w:t>Om fler värden hittas som börjar med angiven text så visas alla träffar i listrutan och den första träffen i listan markeras.</w:t>
            </w:r>
          </w:p>
        </w:tc>
      </w:tr>
    </w:tbl>
    <w:p w:rsidR="00A52307" w:rsidRDefault="00A52307" w:rsidP="00A41CD7">
      <w:pPr>
        <w:tabs>
          <w:tab w:val="clear" w:pos="0"/>
          <w:tab w:val="clear" w:pos="567"/>
          <w:tab w:val="clear" w:pos="1276"/>
          <w:tab w:val="clear" w:pos="2552"/>
          <w:tab w:val="clear" w:pos="3828"/>
          <w:tab w:val="clear" w:pos="5103"/>
          <w:tab w:val="clear" w:pos="6379"/>
          <w:tab w:val="clear" w:pos="8364"/>
        </w:tabs>
      </w:pPr>
    </w:p>
    <w:p w:rsidR="00A52307" w:rsidRDefault="008317B9" w:rsidP="00A41CD7">
      <w:pPr>
        <w:tabs>
          <w:tab w:val="clear" w:pos="0"/>
          <w:tab w:val="clear" w:pos="567"/>
          <w:tab w:val="clear" w:pos="1276"/>
          <w:tab w:val="clear" w:pos="2552"/>
          <w:tab w:val="clear" w:pos="3828"/>
          <w:tab w:val="clear" w:pos="5103"/>
          <w:tab w:val="clear" w:pos="6379"/>
          <w:tab w:val="clear" w:pos="8364"/>
        </w:tabs>
        <w:rPr>
          <w:b/>
        </w:rPr>
      </w:pPr>
      <w:r>
        <w:rPr>
          <w:b/>
        </w:rPr>
        <w:t>Temakartor</w:t>
      </w:r>
    </w:p>
    <w:p w:rsidR="008317B9" w:rsidRPr="008317B9" w:rsidRDefault="008317B9" w:rsidP="00A41CD7">
      <w:pPr>
        <w:tabs>
          <w:tab w:val="clear" w:pos="0"/>
          <w:tab w:val="clear" w:pos="567"/>
          <w:tab w:val="clear" w:pos="1276"/>
          <w:tab w:val="clear" w:pos="2552"/>
          <w:tab w:val="clear" w:pos="3828"/>
          <w:tab w:val="clear" w:pos="5103"/>
          <w:tab w:val="clear" w:pos="6379"/>
          <w:tab w:val="clear" w:pos="8364"/>
        </w:tabs>
      </w:pPr>
      <w:r>
        <w:t>Stöd för temakartor har implementerats. Detta innebär att en administratör kan för en hajk-instans aktivera en dropdown-lista som populeras med de kart-konfigurationer som finns i App_Data. Denna funktionalitet motsvarar alltså att byta karta genom att ange queryparametern ”m=” i adressfältet. Se separat dokumentation för mer information.</w:t>
      </w:r>
    </w:p>
    <w:p w:rsidR="00A41CD7" w:rsidRDefault="00A41CD7" w:rsidP="00A41CD7">
      <w:pPr>
        <w:tabs>
          <w:tab w:val="clear" w:pos="0"/>
          <w:tab w:val="clear" w:pos="567"/>
          <w:tab w:val="clear" w:pos="1276"/>
          <w:tab w:val="clear" w:pos="2552"/>
          <w:tab w:val="clear" w:pos="3828"/>
          <w:tab w:val="clear" w:pos="5103"/>
          <w:tab w:val="clear" w:pos="6379"/>
          <w:tab w:val="clear" w:pos="8364"/>
        </w:tabs>
      </w:pPr>
    </w:p>
    <w:p w:rsidR="00A41CD7" w:rsidRDefault="00A41CD7" w:rsidP="00A41CD7">
      <w:pPr>
        <w:tabs>
          <w:tab w:val="clear" w:pos="0"/>
          <w:tab w:val="clear" w:pos="567"/>
          <w:tab w:val="clear" w:pos="1276"/>
          <w:tab w:val="clear" w:pos="2552"/>
          <w:tab w:val="clear" w:pos="3828"/>
          <w:tab w:val="clear" w:pos="5103"/>
          <w:tab w:val="clear" w:pos="6379"/>
          <w:tab w:val="clear" w:pos="8364"/>
        </w:tabs>
        <w:sectPr w:rsidR="00A41CD7" w:rsidSect="009F6098">
          <w:headerReference w:type="even" r:id="rId11"/>
          <w:headerReference w:type="default" r:id="rId12"/>
          <w:footerReference w:type="even" r:id="rId13"/>
          <w:footerReference w:type="default" r:id="rId14"/>
          <w:headerReference w:type="first" r:id="rId15"/>
          <w:footerReference w:type="first" r:id="rId16"/>
          <w:pgSz w:w="11907" w:h="16840" w:code="9"/>
          <w:pgMar w:top="567" w:right="1701" w:bottom="2693" w:left="1701" w:header="737" w:footer="624" w:gutter="0"/>
          <w:cols w:space="720"/>
          <w:titlePg/>
        </w:sectPr>
      </w:pPr>
    </w:p>
    <w:p w:rsidR="00FF1362" w:rsidRDefault="00EE3F70" w:rsidP="00087051">
      <w:pPr>
        <w:pStyle w:val="Heading1"/>
      </w:pPr>
      <w:bookmarkStart w:id="10" w:name="_Toc497307237"/>
      <w:r>
        <w:rPr>
          <w:noProof/>
          <w:lang w:eastAsia="ja-JP"/>
        </w:rPr>
        <w:lastRenderedPageBreak/>
        <mc:AlternateContent>
          <mc:Choice Requires="wpc">
            <w:drawing>
              <wp:anchor distT="0" distB="0" distL="114300" distR="114300" simplePos="0" relativeHeight="251658240" behindDoc="0" locked="0" layoutInCell="1" allowOverlap="1" wp14:anchorId="7A85A0D5" wp14:editId="73780476">
                <wp:simplePos x="0" y="0"/>
                <wp:positionH relativeFrom="margin">
                  <wp:align>right</wp:align>
                </wp:positionH>
                <wp:positionV relativeFrom="paragraph">
                  <wp:posOffset>385445</wp:posOffset>
                </wp:positionV>
                <wp:extent cx="9773920" cy="4598035"/>
                <wp:effectExtent l="0" t="0" r="0" b="0"/>
                <wp:wrapSquare wrapText="bothSides"/>
                <wp:docPr id="15" name="Arbetsyta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1" name="Rektangel med rundade hörn 91"/>
                        <wps:cNvSpPr/>
                        <wps:spPr>
                          <a:xfrm>
                            <a:off x="6935523" y="1835379"/>
                            <a:ext cx="2768151" cy="252984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ktangel med rundade hörn 89"/>
                        <wps:cNvSpPr/>
                        <wps:spPr>
                          <a:xfrm>
                            <a:off x="206594" y="1876097"/>
                            <a:ext cx="2386833" cy="253036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9A0499">
                              <w:pPr>
                                <w:jc w:val="right"/>
                              </w:pPr>
                              <w:r>
                                <w:t>Hajk2-x.x.x.js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lternativ process 22"/>
                        <wps:cNvSpPr/>
                        <wps:spPr>
                          <a:xfrm>
                            <a:off x="206594" y="687640"/>
                            <a:ext cx="1111469" cy="447474"/>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Alternativ process 52"/>
                        <wps:cNvSpPr/>
                        <wps:spPr>
                          <a:xfrm>
                            <a:off x="7148789" y="688074"/>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Alternativ process 53"/>
                        <wps:cNvSpPr/>
                        <wps:spPr>
                          <a:xfrm>
                            <a:off x="4454963" y="700263"/>
                            <a:ext cx="1111250" cy="447040"/>
                          </a:xfrm>
                          <a:prstGeom prst="flowChartAlternateProcess">
                            <a:avLst/>
                          </a:prstGeom>
                        </wps:spPr>
                        <wps:style>
                          <a:lnRef idx="0">
                            <a:schemeClr val="accent1"/>
                          </a:lnRef>
                          <a:fillRef idx="3">
                            <a:schemeClr val="accent1"/>
                          </a:fillRef>
                          <a:effectRef idx="3">
                            <a:schemeClr val="accent1"/>
                          </a:effectRef>
                          <a:fontRef idx="minor">
                            <a:schemeClr val="lt1"/>
                          </a:fontRef>
                        </wps:style>
                        <wps:txbx>
                          <w:txbxContent>
                            <w:p w:rsidR="00A52307" w:rsidRDefault="00A52307" w:rsidP="00D7588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ersidigt dokument 25"/>
                        <wps:cNvSpPr/>
                        <wps:spPr>
                          <a:xfrm>
                            <a:off x="2490953" y="299545"/>
                            <a:ext cx="1182413" cy="1245476"/>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ak pil 61"/>
                        <wps:cNvCnPr>
                          <a:stCxn id="52" idx="1"/>
                          <a:endCxn id="53" idx="3"/>
                        </wps:cNvCnPr>
                        <wps:spPr>
                          <a:xfrm flipH="1">
                            <a:off x="5566213" y="911594"/>
                            <a:ext cx="1582576" cy="1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Rak pil 62"/>
                        <wps:cNvCnPr>
                          <a:stCxn id="53" idx="1"/>
                          <a:endCxn id="25" idx="3"/>
                        </wps:cNvCnPr>
                        <wps:spPr>
                          <a:xfrm flipH="1" flipV="1">
                            <a:off x="3673366" y="922283"/>
                            <a:ext cx="781597" cy="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ak pil 63"/>
                        <wps:cNvCnPr>
                          <a:stCxn id="25" idx="1"/>
                          <a:endCxn id="22" idx="3"/>
                        </wps:cNvCnPr>
                        <wps:spPr>
                          <a:xfrm flipH="1" flipV="1">
                            <a:off x="1318063" y="911377"/>
                            <a:ext cx="1172890" cy="109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Vinklad  66"/>
                        <wps:cNvCnPr>
                          <a:stCxn id="22" idx="2"/>
                          <a:endCxn id="53" idx="2"/>
                        </wps:cNvCnPr>
                        <wps:spPr>
                          <a:xfrm rot="16200000" flipH="1">
                            <a:off x="2880364" y="-982922"/>
                            <a:ext cx="12189" cy="4248259"/>
                          </a:xfrm>
                          <a:prstGeom prst="bentConnector3">
                            <a:avLst>
                              <a:gd name="adj1" fmla="val 3786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Ellips 73"/>
                        <wps:cNvSpPr/>
                        <wps:spPr>
                          <a:xfrm>
                            <a:off x="315663" y="3616883"/>
                            <a:ext cx="1229360" cy="6934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Ellips 74"/>
                        <wps:cNvSpPr/>
                        <wps:spPr>
                          <a:xfrm>
                            <a:off x="353982" y="2822029"/>
                            <a:ext cx="1160070" cy="60697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Ellips 77"/>
                        <wps:cNvSpPr/>
                        <wps:spPr>
                          <a:xfrm>
                            <a:off x="353982" y="1993034"/>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Ellips 78"/>
                        <wps:cNvSpPr/>
                        <wps:spPr>
                          <a:xfrm>
                            <a:off x="7124709" y="1947591"/>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Flersidigt dokument 80"/>
                        <wps:cNvSpPr/>
                        <wps:spPr>
                          <a:xfrm>
                            <a:off x="5760993" y="1174532"/>
                            <a:ext cx="845784" cy="89075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Vinklad  82"/>
                        <wps:cNvCnPr>
                          <a:stCxn id="53" idx="0"/>
                          <a:endCxn id="80" idx="0"/>
                        </wps:cNvCnPr>
                        <wps:spPr>
                          <a:xfrm rot="16200000" flipH="1">
                            <a:off x="5389195" y="321655"/>
                            <a:ext cx="474269" cy="1231484"/>
                          </a:xfrm>
                          <a:prstGeom prst="bentConnector3">
                            <a:avLst>
                              <a:gd name="adj1" fmla="val -482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Ellips 83"/>
                        <wps:cNvSpPr/>
                        <wps:spPr>
                          <a:xfrm>
                            <a:off x="7124709" y="279838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Rak pil 84"/>
                        <wps:cNvCnPr>
                          <a:stCxn id="77" idx="4"/>
                          <a:endCxn id="74" idx="0"/>
                        </wps:cNvCnPr>
                        <wps:spPr>
                          <a:xfrm>
                            <a:off x="933737" y="2599459"/>
                            <a:ext cx="280" cy="222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Rak pil 85"/>
                        <wps:cNvCnPr>
                          <a:stCxn id="74" idx="4"/>
                          <a:endCxn id="73" idx="0"/>
                        </wps:cNvCnPr>
                        <wps:spPr>
                          <a:xfrm flipH="1">
                            <a:off x="930343" y="3429003"/>
                            <a:ext cx="3674" cy="187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ak pil 87"/>
                        <wps:cNvCnPr>
                          <a:stCxn id="78" idx="4"/>
                          <a:endCxn id="83" idx="0"/>
                        </wps:cNvCnPr>
                        <wps:spPr>
                          <a:xfrm>
                            <a:off x="7704464" y="2554016"/>
                            <a:ext cx="0" cy="2443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Textruta 97"/>
                        <wps:cNvSpPr txBox="1"/>
                        <wps:spPr>
                          <a:xfrm>
                            <a:off x="914399" y="1387365"/>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Pr="009A0499" w:rsidRDefault="00A52307">
                              <w:pPr>
                                <w:rPr>
                                  <w:lang w:val="en-US"/>
                                </w:rPr>
                              </w:pPr>
                              <w:r w:rsidRPr="009A0499">
                                <w:rPr>
                                  <w:lang w:val="en-US"/>
                                </w:rPr>
                                <w:t xml:space="preserve">REST-API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98" name="Textruta 97"/>
                        <wps:cNvSpPr txBox="1"/>
                        <wps:spPr>
                          <a:xfrm>
                            <a:off x="1576291" y="687641"/>
                            <a:ext cx="5283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99" name="Textruta 97"/>
                        <wps:cNvSpPr txBox="1"/>
                        <wps:spPr>
                          <a:xfrm>
                            <a:off x="4972717" y="243062"/>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0" name="Textruta 97"/>
                        <wps:cNvSpPr txBox="1"/>
                        <wps:spPr>
                          <a:xfrm>
                            <a:off x="4026786" y="408709"/>
                            <a:ext cx="70993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1" name="Textruta 97"/>
                        <wps:cNvSpPr txBox="1"/>
                        <wps:spPr>
                          <a:xfrm>
                            <a:off x="1725020" y="2048213"/>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2" name="Textruta 97"/>
                        <wps:cNvSpPr txBox="1"/>
                        <wps:spPr>
                          <a:xfrm>
                            <a:off x="8795856" y="1985151"/>
                            <a:ext cx="660400" cy="244475"/>
                          </a:xfrm>
                          <a:prstGeom prst="rect">
                            <a:avLst/>
                          </a:prstGeom>
                          <a:ln/>
                        </wps:spPr>
                        <wps:style>
                          <a:lnRef idx="2">
                            <a:schemeClr val="dk1"/>
                          </a:lnRef>
                          <a:fillRef idx="1">
                            <a:schemeClr val="lt1"/>
                          </a:fillRef>
                          <a:effectRef idx="0">
                            <a:schemeClr val="dk1"/>
                          </a:effectRef>
                          <a:fontRef idx="minor">
                            <a:schemeClr val="dk1"/>
                          </a:fontRef>
                        </wps:style>
                        <wps:txb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103" name="Textruta 97"/>
                        <wps:cNvSpPr txBox="1"/>
                        <wps:spPr>
                          <a:xfrm>
                            <a:off x="6383732" y="68764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073CE3">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wps:txbx>
                        <wps:bodyPr rot="0" spcFirstLastPara="0" vert="horz" wrap="none" lIns="91440" tIns="45720" rIns="91440" bIns="45720" numCol="1" spcCol="0" rtlCol="0" fromWordArt="0" anchor="ctr" anchorCtr="0" forceAA="0" compatLnSpc="1">
                          <a:prstTxWarp prst="textNoShape">
                            <a:avLst/>
                          </a:prstTxWarp>
                          <a:noAutofit/>
                        </wps:bodyPr>
                      </wps:wsp>
                      <wps:wsp>
                        <wps:cNvPr id="257" name="Textruta 97"/>
                        <wps:cNvSpPr txBox="1"/>
                        <wps:spPr>
                          <a:xfrm>
                            <a:off x="3640531" y="936636"/>
                            <a:ext cx="82486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307" w:rsidRDefault="00A52307" w:rsidP="00DC3FE4">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wps:txbx>
                        <wps:bodyPr rot="0" spcFirstLastPara="0" vert="horz" wrap="non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A85A0D5" id="Arbetsyta 15" o:spid="_x0000_s1026" editas="canvas" style="position:absolute;margin-left:718.4pt;margin-top:30.35pt;width:769.6pt;height:362.05pt;z-index:251658240;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39;height:45980;visibility:visible;mso-wrap-style:square">
                  <v:fill o:detectmouseclick="t"/>
                  <v:path o:connecttype="none"/>
                </v:shape>
                <v:roundrect id="Rektangel med rundade hörn 91" o:spid="_x0000_s1028" style="position:absolute;left:69355;top:18353;width:27681;height:252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" fillcolor="white [3212]" strokecolor="#243f60 [1604]" strokeweight="2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jc w:val="right"/>
                        </w:pPr>
                        <w:r>
                          <w:rPr>
                            <w:rFonts w:ascii="Arial" w:eastAsia="Times New Roman" w:hAnsi="Arial"/>
                            <w:sz w:val="20"/>
                            <w:szCs w:val="20"/>
                          </w:rPr>
                          <w:t>Hajk2-admin-x.x.x.js</w:t>
                        </w:r>
                      </w:p>
                    </w:txbxContent>
                  </v:textbox>
                </v:roundrect>
                <v:roundrect id="Rektangel med rundade hörn 89" o:spid="_x0000_s1029" style="position:absolute;left:2065;top:18760;width:23869;height:25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" fillcolor="white [3212]" strokecolor="#243f60 [1604]" strokeweight="2pt">
                  <v:textbox>
                    <w:txbxContent>
                      <w:p w:rsidR="00A52307" w:rsidRDefault="00A52307" w:rsidP="009A0499">
                        <w:pPr>
                          <w:jc w:val="right"/>
                        </w:pPr>
                        <w:r>
                          <w:t>Hajk2-x.x.x.js</w:t>
                        </w:r>
                      </w:p>
                    </w:txbxContent>
                  </v:textbox>
                </v:round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 process 22" o:spid="_x0000_s1030" type="#_x0000_t176" style="position:absolute;left:2065;top:6876;width:11115;height:4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jc w:val="center"/>
                        </w:pPr>
                        <w:r>
                          <w:t>Client</w:t>
                        </w:r>
                      </w:p>
                    </w:txbxContent>
                  </v:textbox>
                </v:shape>
                <v:shape id="Alternativ process 52" o:spid="_x0000_s1031" type="#_x0000_t176" style="position:absolute;left:71487;top:6880;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Admin</w:t>
                        </w:r>
                      </w:p>
                    </w:txbxContent>
                  </v:textbox>
                </v:shape>
                <v:shape id="Alternativ process 53" o:spid="_x0000_s1032" type="#_x0000_t176" style="position:absolute;left:44549;top:7002;width:11113;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" fillcolor="#254163 [1636]" stroked="f">
                  <v:fill color2="#4477b6 [3012]" rotate="t" angle="180" colors="0 #2c5d98;52429f #3c7bc7;1 #3a7ccb" focus="100%" type="gradient">
                    <o:fill v:ext="view" type="gradientUnscaled"/>
                  </v:fill>
                  <v:shadow on="t" color="black" opacity="22937f" origin=",.5" offset="0,.63889mm"/>
                  <v:textbox>
                    <w:txbxContent>
                      <w:p w:rsidR="00A52307" w:rsidRDefault="00A52307" w:rsidP="00D7588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Backend</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ersidigt dokument 25" o:spid="_x0000_s1033" type="#_x0000_t115" style="position:absolute;left:24909;top:2995;width:11824;height:12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" fillcolor="#4f81bd [3204]" strokecolor="#243f60 [1604]" strokeweight="2pt">
                  <v:textbox>
                    <w:txbxContent>
                      <w:p w:rsidR="00A52307" w:rsidRPr="00D75882" w:rsidRDefault="00A52307" w:rsidP="00D75882">
                        <w:pPr>
                          <w:jc w:val="center"/>
                          <w:rPr>
                            <w:lang w:val="en-US"/>
                          </w:rPr>
                        </w:pPr>
                        <w:r w:rsidRPr="00D75882">
                          <w:rPr>
                            <w:lang w:val="en-US"/>
                          </w:rPr>
                          <w:t>App_Data</w:t>
                        </w:r>
                        <w:r w:rsidRPr="00D75882">
                          <w:rPr>
                            <w:lang w:val="en-US"/>
                          </w:rPr>
                          <w:br/>
                          <w:t>layers.json</w:t>
                        </w:r>
                      </w:p>
                      <w:p w:rsidR="00A52307" w:rsidRPr="00D75882" w:rsidRDefault="00A52307" w:rsidP="00D75882">
                        <w:pPr>
                          <w:jc w:val="center"/>
                          <w:rPr>
                            <w:lang w:val="en-US"/>
                          </w:rPr>
                        </w:pPr>
                        <w:r w:rsidRPr="00D75882">
                          <w:rPr>
                            <w:lang w:val="en-US"/>
                          </w:rPr>
                          <w:t>map_1.json</w:t>
                        </w:r>
                      </w:p>
                    </w:txbxContent>
                  </v:textbox>
                </v:shape>
                <v:shapetype id="_x0000_t32" coordsize="21600,21600" o:spt="32" o:oned="t" path="m,l21600,21600e" filled="f">
                  <v:path arrowok="t" fillok="f" o:connecttype="none"/>
                  <o:lock v:ext="edit" shapetype="t"/>
                </v:shapetype>
                <v:shape id="Rak pil 61" o:spid="_x0000_s1034" type="#_x0000_t32" style="position:absolute;left:55662;top:9115;width:15825;height: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Rak pil 62" o:spid="_x0000_s1035" type="#_x0000_t32" style="position:absolute;left:36733;top:9222;width:7816;height: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" strokecolor="#4579b8 [3044]">
                  <v:stroke endarrow="block"/>
                </v:shape>
                <v:shape id="Rak pil 63" o:spid="_x0000_s1036" type="#_x0000_t32" style="position:absolute;left:13180;top:9113;width:11729;height:1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lad  66" o:spid="_x0000_s1037" type="#_x0000_t34" style="position:absolute;left:28803;top:-9829;width:122;height:424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" adj="817830" strokecolor="#4579b8 [3044]">
                  <v:stroke endarrow="block"/>
                </v:shape>
                <v:oval id="Ellips 73" o:spid="_x0000_s1038" style="position:absolute;left:3156;top:36168;width:12294;height:6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7A1AD9">
                        <w:pPr>
                          <w:pStyle w:val="NormalWeb"/>
                          <w:tabs>
                            <w:tab w:val="left" w:pos="1276"/>
                            <w:tab w:val="left" w:pos="2552"/>
                            <w:tab w:val="left" w:pos="3828"/>
                            <w:tab w:val="left" w:pos="6379"/>
                            <w:tab w:val="right" w:pos="8364"/>
                          </w:tabs>
                          <w:spacing w:before="0" w:beforeAutospacing="0" w:after="0" w:afterAutospacing="0"/>
                        </w:pPr>
                      </w:p>
                    </w:txbxContent>
                  </v:textbox>
                </v:oval>
                <v:oval id="Ellips 74" o:spid="_x0000_s1039" style="position:absolute;left:3539;top:28220;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0O0xgAAANsAAAAPAAAAZHJzL2Rvd25yZXYueG1sRI9Pa8JA&#10;FMTvhX6H5RV6KbpRJE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EHNDtMYAAADbAAAA&#10;DwAAAAAAAAAAAAAAAAAHAgAAZHJzL2Rvd25yZXYueG1sUEsFBgAAAAADAAMAtwAAAPoCA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77" o:spid="_x0000_s1040" style="position:absolute;left:3539;top:19930;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oval id="Ellips 78" o:spid="_x0000_s1041" style="position:absolute;left:71247;top:19475;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Flersidigt dokument 80" o:spid="_x0000_s1042" type="#_x0000_t115" style="position:absolute;left:57609;top:11745;width:8458;height:8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lang w:val="en-US"/>
                          </w:rPr>
                        </w:pPr>
                        <w:r>
                          <w:rPr>
                            <w:rFonts w:ascii="Arial" w:eastAsia="Times New Roman" w:hAnsi="Arial"/>
                            <w:sz w:val="20"/>
                            <w:szCs w:val="20"/>
                            <w:lang w:val="en-US"/>
                          </w:rPr>
                          <w:t>Upload</w:t>
                        </w:r>
                      </w:p>
                      <w:p w:rsidR="00A52307" w:rsidRPr="007A1AD9" w:rsidRDefault="00A52307" w:rsidP="007A1AD9">
                        <w:pPr>
                          <w:pStyle w:val="NormalWeb"/>
                          <w:tabs>
                            <w:tab w:val="left" w:pos="1276"/>
                            <w:tab w:val="left" w:pos="2552"/>
                            <w:tab w:val="left" w:pos="3828"/>
                            <w:tab w:val="left" w:pos="6379"/>
                            <w:tab w:val="right" w:pos="8364"/>
                          </w:tabs>
                          <w:spacing w:before="0" w:beforeAutospacing="0" w:after="0" w:afterAutospacing="0"/>
                          <w:jc w:val="center"/>
                          <w:rPr>
                            <w:lang w:val="en-US"/>
                          </w:rPr>
                        </w:pPr>
                        <w:r>
                          <w:rPr>
                            <w:rFonts w:ascii="Arial" w:eastAsia="Times New Roman" w:hAnsi="Arial"/>
                            <w:sz w:val="20"/>
                            <w:szCs w:val="20"/>
                            <w:lang w:val="en-US"/>
                          </w:rPr>
                          <w:t>Temp</w:t>
                        </w:r>
                      </w:p>
                    </w:txbxContent>
                  </v:textbox>
                </v:shape>
                <v:shape id="Vinklad  82" o:spid="_x0000_s1043" type="#_x0000_t34" style="position:absolute;left:53891;top:3216;width:4743;height:12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" adj="-10411" strokecolor="#4579b8 [3044]">
                  <v:stroke endarrow="block"/>
                </v:shape>
                <v:oval id="Ellips 83" o:spid="_x0000_s1044" style="position:absolute;left:71247;top:27983;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" fillcolor="#4f81bd [3204]" strokecolor="#243f60 [1604]" strokeweight="2pt">
                  <v:textbox>
                    <w:txbxContent>
                      <w:p w:rsidR="00A52307" w:rsidRDefault="00A52307" w:rsidP="007A1AD9">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shape id="Rak pil 84" o:spid="_x0000_s1045" type="#_x0000_t32" style="position:absolute;left:9337;top:25994;width:3;height:2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" strokecolor="#4579b8 [3044]">
                  <v:stroke endarrow="block"/>
                </v:shape>
                <v:shape id="Rak pil 85" o:spid="_x0000_s1046" type="#_x0000_t32" style="position:absolute;left:9303;top:34290;width:37;height:18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" strokecolor="#4579b8 [3044]">
                  <v:stroke endarrow="block"/>
                </v:shape>
                <v:shape id="Rak pil 87" o:spid="_x0000_s1047" type="#_x0000_t32" style="position:absolute;left:77044;top:25540;width:0;height:24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" strokecolor="#4579b8 [3044]">
                  <v:stroke endarrow="block"/>
                </v:shape>
                <v:shapetype id="_x0000_t202" coordsize="21600,21600" o:spt="202" path="m,l,21600r21600,l21600,xe">
                  <v:stroke joinstyle="miter"/>
                  <v:path gradientshapeok="t" o:connecttype="rect"/>
                </v:shapetype>
                <v:shape id="Textruta 97" o:spid="_x0000_s1048" type="#_x0000_t202" style="position:absolute;left:9143;top:13873;width:775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" filled="f" stroked="f" strokeweight=".5pt">
                  <v:textbox>
                    <w:txbxContent>
                      <w:p w:rsidR="00A52307" w:rsidRPr="009A0499" w:rsidRDefault="00A52307">
                        <w:pPr>
                          <w:rPr>
                            <w:lang w:val="en-US"/>
                          </w:rPr>
                        </w:pPr>
                        <w:r w:rsidRPr="009A0499">
                          <w:rPr>
                            <w:lang w:val="en-US"/>
                          </w:rPr>
                          <w:t xml:space="preserve">REST-API </w:t>
                        </w:r>
                      </w:p>
                    </w:txbxContent>
                  </v:textbox>
                </v:shape>
                <v:shape id="Textruta 97" o:spid="_x0000_s1049" type="#_x0000_t202" style="position:absolute;left:15762;top:6876;width:528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" filled="f" stroked="f" strokeweight=".5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rPr>
                          <w:t>JSON</w:t>
                        </w:r>
                      </w:p>
                    </w:txbxContent>
                  </v:textbox>
                </v:shape>
                <v:shape id="Textruta 97" o:spid="_x0000_s1050" type="#_x0000_t202" style="position:absolute;left:49727;top:2430;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" filled="f" stroked="f" strokeweight=".5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v:shape id="Textruta 97" o:spid="_x0000_s1051" type="#_x0000_t202" style="position:absolute;left:40267;top:4087;width:7100;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" fillcolor="white [3201]" strokecolor="black [3200]" strokeweight="2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.NET 4.5 </w:t>
                        </w:r>
                      </w:p>
                    </w:txbxContent>
                  </v:textbox>
                </v:shape>
                <v:shape id="Textruta 97" o:spid="_x0000_s1052" type="#_x0000_t202" style="position:absolute;left:17250;top:20482;width:6604;height:244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" fillcolor="white [3201]" strokecolor="black [3200]" strokeweight="2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ES2015</w:t>
                        </w:r>
                      </w:p>
                    </w:txbxContent>
                  </v:textbox>
                </v:shape>
                <v:shape id="Textruta 97" o:spid="_x0000_s1053" type="#_x0000_t202" style="position:absolute;left:87958;top:19851;width:6604;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" fillcolor="white [3201]" strokecolor="black [3200]" strokeweight="2pt">
                  <v:textbox>
                    <w:txbxContent>
                      <w:p w:rsidR="00A52307" w:rsidRDefault="00A52307" w:rsidP="009A0499">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ES2015 </w:t>
                        </w:r>
                      </w:p>
                    </w:txbxContent>
                  </v:textbox>
                </v:shape>
                <v:shape id="Textruta 97" o:spid="_x0000_s1054" type="#_x0000_t202" style="position:absolute;left:63837;top:6876;width:7753;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" filled="f" stroked="f" strokeweight=".5pt">
                  <v:textbox>
                    <w:txbxContent>
                      <w:p w:rsidR="00A52307" w:rsidRDefault="00A52307" w:rsidP="00073CE3">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REST-API </w:t>
                        </w:r>
                      </w:p>
                    </w:txbxContent>
                  </v:textbox>
                </v:shape>
                <v:shape id="Textruta 97" o:spid="_x0000_s1055" type="#_x0000_t202" style="position:absolute;left:36405;top:9366;width:8248;height:244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" filled="f" stroked="f" strokeweight=".5pt">
                  <v:textbox>
                    <w:txbxContent>
                      <w:p w:rsidR="00A52307" w:rsidRDefault="00A52307" w:rsidP="00DC3FE4">
                        <w:pPr>
                          <w:pStyle w:val="NormalWeb"/>
                          <w:tabs>
                            <w:tab w:val="left" w:pos="1276"/>
                            <w:tab w:val="left" w:pos="2552"/>
                            <w:tab w:val="left" w:pos="3828"/>
                            <w:tab w:val="left" w:pos="6379"/>
                            <w:tab w:val="right" w:pos="8364"/>
                          </w:tabs>
                          <w:spacing w:before="0" w:beforeAutospacing="0" w:after="0" w:afterAutospacing="0"/>
                        </w:pPr>
                        <w:r>
                          <w:rPr>
                            <w:rFonts w:ascii="Arial" w:eastAsia="Times New Roman" w:hAnsi="Arial"/>
                            <w:sz w:val="20"/>
                            <w:szCs w:val="20"/>
                            <w:lang w:val="en-US"/>
                          </w:rPr>
                          <w:t xml:space="preserve">File access </w:t>
                        </w:r>
                      </w:p>
                    </w:txbxContent>
                  </v:textbox>
                </v:shape>
                <w10:wrap type="square" anchorx="margin"/>
              </v:group>
            </w:pict>
          </mc:Fallback>
        </mc:AlternateContent>
      </w:r>
      <w:r w:rsidR="009F6098">
        <w:t>Systemskis</w:t>
      </w:r>
      <w:r w:rsidR="00087051">
        <w:t>s</w:t>
      </w:r>
      <w:bookmarkEnd w:id="10"/>
    </w:p>
    <w:p w:rsidR="0079656B" w:rsidRDefault="00FF1362" w:rsidP="0079656B">
      <w:pPr>
        <w:pStyle w:val="Heading1"/>
        <w:sectPr w:rsidR="0079656B" w:rsidSect="009F6098">
          <w:pgSz w:w="16840" w:h="11907" w:orient="landscape" w:code="9"/>
          <w:pgMar w:top="1701" w:right="567" w:bottom="1701" w:left="2693" w:header="737" w:footer="624" w:gutter="0"/>
          <w:cols w:space="720"/>
          <w:titlePg/>
        </w:sectPr>
      </w:pPr>
      <w:bookmarkStart w:id="11" w:name="_Toc497307238"/>
      <w:r>
        <w:rPr>
          <w:noProof/>
          <w:lang w:eastAsia="ja-JP"/>
        </w:rPr>
        <w:lastRenderedPageBreak/>
        <mc:AlternateContent>
          <mc:Choice Requires="wpc">
            <w:drawing>
              <wp:anchor distT="0" distB="0" distL="114300" distR="114300" simplePos="0" relativeHeight="251660288" behindDoc="0" locked="0" layoutInCell="1" allowOverlap="1" wp14:anchorId="1C11A01D" wp14:editId="6B382DE2">
                <wp:simplePos x="0" y="0"/>
                <wp:positionH relativeFrom="margin">
                  <wp:align>right</wp:align>
                </wp:positionH>
                <wp:positionV relativeFrom="paragraph">
                  <wp:posOffset>385445</wp:posOffset>
                </wp:positionV>
                <wp:extent cx="9773920" cy="4598035"/>
                <wp:effectExtent l="0" t="0" r="0" b="0"/>
                <wp:wrapSquare wrapText="bothSides"/>
                <wp:docPr id="188" name="Arbetsyta 1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Ellips 171"/>
                        <wps:cNvSpPr/>
                        <wps:spPr>
                          <a:xfrm>
                            <a:off x="323545" y="3435574"/>
                            <a:ext cx="1229360" cy="69342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
                                <w:tabs>
                                  <w:tab w:val="left" w:pos="1276"/>
                                  <w:tab w:val="left" w:pos="2552"/>
                                  <w:tab w:val="left" w:pos="3828"/>
                                  <w:tab w:val="left" w:pos="6379"/>
                                  <w:tab w:val="right" w:pos="8364"/>
                                </w:tabs>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lips 172"/>
                        <wps:cNvSpPr/>
                        <wps:spPr>
                          <a:xfrm>
                            <a:off x="353982" y="2435773"/>
                            <a:ext cx="1160070" cy="606974"/>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lips 173"/>
                        <wps:cNvSpPr/>
                        <wps:spPr>
                          <a:xfrm>
                            <a:off x="354542" y="1409710"/>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ak pil 178"/>
                        <wps:cNvCnPr>
                          <a:stCxn id="173" idx="4"/>
                          <a:endCxn id="172" idx="0"/>
                        </wps:cNvCnPr>
                        <wps:spPr>
                          <a:xfrm flipH="1">
                            <a:off x="934017" y="2016135"/>
                            <a:ext cx="280" cy="419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ak pil 179"/>
                        <wps:cNvCnPr>
                          <a:stCxn id="172" idx="4"/>
                          <a:endCxn id="171" idx="0"/>
                        </wps:cNvCnPr>
                        <wps:spPr>
                          <a:xfrm>
                            <a:off x="934017" y="3042747"/>
                            <a:ext cx="4208" cy="3928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Ellips 189"/>
                        <wps:cNvSpPr/>
                        <wps:spPr>
                          <a:xfrm>
                            <a:off x="3443463"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lips 191"/>
                        <wps:cNvSpPr/>
                        <wps:spPr>
                          <a:xfrm>
                            <a:off x="1779620" y="1385305"/>
                            <a:ext cx="1294076" cy="6792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Pr="00FF1362" w:rsidRDefault="00A52307" w:rsidP="00FF136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Ellips 192"/>
                        <wps:cNvSpPr/>
                        <wps:spPr>
                          <a:xfrm>
                            <a:off x="1780201" y="495311"/>
                            <a:ext cx="1293495" cy="67881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Ellips 195"/>
                        <wps:cNvSpPr/>
                        <wps:spPr>
                          <a:xfrm>
                            <a:off x="3443463" y="2253712"/>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lips 196"/>
                        <wps:cNvSpPr/>
                        <wps:spPr>
                          <a:xfrm>
                            <a:off x="4869683" y="2190652"/>
                            <a:ext cx="1128538" cy="733099"/>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Ellips 197"/>
                        <wps:cNvSpPr/>
                        <wps:spPr>
                          <a:xfrm>
                            <a:off x="4846594"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Ellips 199"/>
                        <wps:cNvSpPr/>
                        <wps:spPr>
                          <a:xfrm>
                            <a:off x="7865131"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Ellips 200"/>
                        <wps:cNvSpPr/>
                        <wps:spPr>
                          <a:xfrm>
                            <a:off x="8062199" y="3704800"/>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Ellips 201"/>
                        <wps:cNvSpPr/>
                        <wps:spPr>
                          <a:xfrm>
                            <a:off x="8077965" y="151218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Ellips 202"/>
                        <wps:cNvSpPr/>
                        <wps:spPr>
                          <a:xfrm>
                            <a:off x="8235620" y="3786239"/>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Ellips 203"/>
                        <wps:cNvSpPr/>
                        <wps:spPr>
                          <a:xfrm>
                            <a:off x="8409041" y="3882346"/>
                            <a:ext cx="1159510" cy="606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Ellips 204"/>
                        <wps:cNvSpPr/>
                        <wps:spPr>
                          <a:xfrm>
                            <a:off x="8298683" y="1598896"/>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Ellips 205"/>
                        <wps:cNvSpPr/>
                        <wps:spPr>
                          <a:xfrm>
                            <a:off x="6312786" y="1425475"/>
                            <a:ext cx="1159510" cy="606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Ellips 206"/>
                        <wps:cNvSpPr/>
                        <wps:spPr>
                          <a:xfrm>
                            <a:off x="6312786" y="2325209"/>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Ellips 207"/>
                        <wps:cNvSpPr/>
                        <wps:spPr>
                          <a:xfrm>
                            <a:off x="2165712" y="2695145"/>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Ellips 208"/>
                        <wps:cNvSpPr/>
                        <wps:spPr>
                          <a:xfrm>
                            <a:off x="4673174" y="3074276"/>
                            <a:ext cx="1199483" cy="61485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452ED7">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ak pil 209"/>
                        <wps:cNvCnPr>
                          <a:stCxn id="192" idx="4"/>
                          <a:endCxn id="191" idx="0"/>
                        </wps:cNvCnPr>
                        <wps:spPr>
                          <a:xfrm flipH="1">
                            <a:off x="2426658" y="1174126"/>
                            <a:ext cx="291" cy="21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ak pil 210"/>
                        <wps:cNvCnPr>
                          <a:stCxn id="191" idx="6"/>
                          <a:endCxn id="189" idx="2"/>
                        </wps:cNvCnPr>
                        <wps:spPr>
                          <a:xfrm>
                            <a:off x="3073696" y="1724916"/>
                            <a:ext cx="369767" cy="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Rak pil 216"/>
                        <wps:cNvCnPr>
                          <a:stCxn id="195" idx="6"/>
                          <a:endCxn id="196" idx="2"/>
                        </wps:cNvCnPr>
                        <wps:spPr>
                          <a:xfrm>
                            <a:off x="4602973" y="2556925"/>
                            <a:ext cx="266710" cy="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Rak pil 218"/>
                        <wps:cNvCnPr>
                          <a:stCxn id="189" idx="4"/>
                          <a:endCxn id="195" idx="0"/>
                        </wps:cNvCnPr>
                        <wps:spPr>
                          <a:xfrm>
                            <a:off x="4023218" y="2031900"/>
                            <a:ext cx="0" cy="2218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Rak pil 224"/>
                        <wps:cNvCnPr>
                          <a:stCxn id="197" idx="6"/>
                          <a:endCxn id="205" idx="2"/>
                        </wps:cNvCnPr>
                        <wps:spPr>
                          <a:xfrm>
                            <a:off x="6006104" y="1728688"/>
                            <a:ext cx="30668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Rak pil 225"/>
                        <wps:cNvCnPr>
                          <a:stCxn id="197" idx="4"/>
                          <a:endCxn id="196" idx="0"/>
                        </wps:cNvCnPr>
                        <wps:spPr>
                          <a:xfrm>
                            <a:off x="5426349" y="2031900"/>
                            <a:ext cx="7603" cy="1587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6" name="Rak pil 226"/>
                        <wps:cNvCnPr>
                          <a:stCxn id="205" idx="4"/>
                          <a:endCxn id="206" idx="0"/>
                        </wps:cNvCnPr>
                        <wps:spPr>
                          <a:xfrm>
                            <a:off x="6892541" y="2031900"/>
                            <a:ext cx="0" cy="293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9" name="Vinklad  229"/>
                        <wps:cNvCnPr>
                          <a:stCxn id="195" idx="5"/>
                          <a:endCxn id="206" idx="2"/>
                        </wps:cNvCnPr>
                        <wps:spPr>
                          <a:xfrm rot="5400000" flipH="1" flipV="1">
                            <a:off x="5301523" y="1760065"/>
                            <a:ext cx="142906" cy="1879619"/>
                          </a:xfrm>
                          <a:prstGeom prst="bentConnector4">
                            <a:avLst>
                              <a:gd name="adj1" fmla="val -159965"/>
                              <a:gd name="adj2" fmla="val 8974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Rak pil 232"/>
                        <wps:cNvCnPr>
                          <a:stCxn id="205" idx="6"/>
                          <a:endCxn id="199" idx="2"/>
                        </wps:cNvCnPr>
                        <wps:spPr>
                          <a:xfrm>
                            <a:off x="7472296" y="1728688"/>
                            <a:ext cx="392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Rak pil 234"/>
                        <wps:cNvCnPr>
                          <a:stCxn id="189" idx="6"/>
                          <a:endCxn id="197" idx="2"/>
                        </wps:cNvCnPr>
                        <wps:spPr>
                          <a:xfrm>
                            <a:off x="4602973" y="1728688"/>
                            <a:ext cx="243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Ellips 235"/>
                        <wps:cNvSpPr/>
                        <wps:spPr>
                          <a:xfrm>
                            <a:off x="2165712" y="3492268"/>
                            <a:ext cx="1144303" cy="57674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Rak pil 236"/>
                        <wps:cNvCnPr>
                          <a:stCxn id="207" idx="4"/>
                          <a:endCxn id="235" idx="0"/>
                        </wps:cNvCnPr>
                        <wps:spPr>
                          <a:xfrm flipH="1">
                            <a:off x="2737864" y="3301570"/>
                            <a:ext cx="7603" cy="1906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Vinklad  238"/>
                        <wps:cNvCnPr>
                          <a:stCxn id="195" idx="2"/>
                          <a:endCxn id="207" idx="0"/>
                        </wps:cNvCnPr>
                        <wps:spPr>
                          <a:xfrm rot="10800000" flipV="1">
                            <a:off x="2745467" y="2556925"/>
                            <a:ext cx="697996" cy="13822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Vinklad  239"/>
                        <wps:cNvCnPr>
                          <a:stCxn id="195" idx="4"/>
                          <a:endCxn id="208" idx="2"/>
                        </wps:cNvCnPr>
                        <wps:spPr>
                          <a:xfrm rot="16200000" flipH="1">
                            <a:off x="4087413" y="2795942"/>
                            <a:ext cx="521566" cy="6499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Ellips 240"/>
                        <wps:cNvSpPr/>
                        <wps:spPr>
                          <a:xfrm>
                            <a:off x="4180172" y="3941380"/>
                            <a:ext cx="1416585" cy="469538"/>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071585">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Vinklad  241"/>
                        <wps:cNvCnPr>
                          <a:stCxn id="240" idx="2"/>
                          <a:endCxn id="235" idx="6"/>
                        </wps:cNvCnPr>
                        <wps:spPr>
                          <a:xfrm rot="10800000">
                            <a:off x="3310016" y="3780641"/>
                            <a:ext cx="870157" cy="39550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lips 244"/>
                        <wps:cNvSpPr/>
                        <wps:spPr>
                          <a:xfrm>
                            <a:off x="4357862" y="4003138"/>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Ellips 245"/>
                        <wps:cNvSpPr/>
                        <wps:spPr>
                          <a:xfrm>
                            <a:off x="4582171" y="4069013"/>
                            <a:ext cx="1416050" cy="46926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Ellips 246"/>
                        <wps:cNvSpPr/>
                        <wps:spPr>
                          <a:xfrm>
                            <a:off x="6163759" y="3547447"/>
                            <a:ext cx="1159510" cy="60642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Ellips 247"/>
                        <wps:cNvSpPr/>
                        <wps:spPr>
                          <a:xfrm>
                            <a:off x="7525570" y="2735737"/>
                            <a:ext cx="1128395" cy="73279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Vinklad  248"/>
                        <wps:cNvCnPr>
                          <a:stCxn id="208" idx="6"/>
                          <a:endCxn id="246" idx="0"/>
                        </wps:cNvCnPr>
                        <wps:spPr>
                          <a:xfrm>
                            <a:off x="5872657" y="3381703"/>
                            <a:ext cx="870857" cy="16574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9" name="Vinklad  249"/>
                        <wps:cNvCnPr>
                          <a:stCxn id="246" idx="4"/>
                          <a:endCxn id="245" idx="6"/>
                        </wps:cNvCnPr>
                        <wps:spPr>
                          <a:xfrm rot="5400000">
                            <a:off x="6295981" y="3856113"/>
                            <a:ext cx="149774" cy="745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3" name="Vinklad  253"/>
                        <wps:cNvCnPr>
                          <a:stCxn id="247" idx="5"/>
                          <a:endCxn id="200" idx="0"/>
                        </wps:cNvCnPr>
                        <wps:spPr>
                          <a:xfrm rot="16200000" flipH="1">
                            <a:off x="8393540" y="3456386"/>
                            <a:ext cx="343588" cy="15323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5" name="Vinklad  255"/>
                        <wps:cNvCnPr>
                          <a:stCxn id="204" idx="4"/>
                          <a:endCxn id="247" idx="0"/>
                        </wps:cNvCnPr>
                        <wps:spPr>
                          <a:xfrm rot="5400000">
                            <a:off x="8218895" y="2076194"/>
                            <a:ext cx="530416" cy="78867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6" name="Vinklad  256"/>
                        <wps:cNvCnPr>
                          <a:stCxn id="196" idx="5"/>
                        </wps:cNvCnPr>
                        <wps:spPr>
                          <a:xfrm rot="16200000" flipH="1">
                            <a:off x="6516077" y="2133263"/>
                            <a:ext cx="313064" cy="167931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1C11A01D" id="Arbetsyta 188" o:spid="_x0000_s1056" editas="canvas" style="position:absolute;margin-left:718.4pt;margin-top:30.35pt;width:769.6pt;height:362.05pt;z-index:251660288;mso-position-horizontal:right;mso-position-horizontal-relative:margin" coordsize="97739,4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">
                <v:shape id="_x0000_s1057" type="#_x0000_t75" style="position:absolute;width:97739;height:45980;visibility:visible;mso-wrap-style:square">
                  <v:fill o:detectmouseclick="t"/>
                  <v:path o:connecttype="none"/>
                </v:shape>
                <v:oval id="Ellips 171" o:spid="_x0000_s1058" style="position:absolute;left:3235;top:34355;width:12294;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" fillcolor="#c0504d [3205]" strokecolor="#622423 [1605]" strokeweight="2pt">
                  <v:textbo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Open Layers 3</w:t>
                        </w:r>
                      </w:p>
                      <w:p w:rsidR="00A52307" w:rsidRDefault="00A52307" w:rsidP="00FF1362">
                        <w:pPr>
                          <w:pStyle w:val="NormalWeb"/>
                          <w:tabs>
                            <w:tab w:val="left" w:pos="1276"/>
                            <w:tab w:val="left" w:pos="2552"/>
                            <w:tab w:val="left" w:pos="3828"/>
                            <w:tab w:val="left" w:pos="6379"/>
                            <w:tab w:val="right" w:pos="8364"/>
                          </w:tabs>
                          <w:spacing w:before="0" w:beforeAutospacing="0" w:after="0" w:afterAutospacing="0"/>
                        </w:pPr>
                      </w:p>
                    </w:txbxContent>
                  </v:textbox>
                </v:oval>
                <v:oval id="Ellips 172" o:spid="_x0000_s1059" style="position:absolute;left:3539;top:24357;width:11601;height:6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" fillcolor="#9bbb59 [3206]" strokecolor="#4e6128 [1606]" strokeweight="2pt">
                  <v:textbo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Backbone</w:t>
                        </w:r>
                      </w:p>
                    </w:txbxContent>
                  </v:textbox>
                </v:oval>
                <v:oval id="Ellips 173" o:spid="_x0000_s1060" style="position:absolute;left:3545;top:1409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" fillcolor="#4f81bd [3204]" strokecolor="#243f60 [1604]" strokeweight="2pt">
                  <v:textbo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React</w:t>
                        </w:r>
                      </w:p>
                    </w:txbxContent>
                  </v:textbox>
                </v:oval>
                <v:shape id="Rak pil 178" o:spid="_x0000_s1061" type="#_x0000_t32" style="position:absolute;left:9340;top:20161;width:2;height:41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" strokecolor="#4579b8 [3044]">
                  <v:stroke endarrow="block"/>
                </v:shape>
                <v:shape id="Rak pil 179" o:spid="_x0000_s1062" type="#_x0000_t32" style="position:absolute;left:9340;top:30427;width:42;height:39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" strokecolor="#4579b8 [3044]">
                  <v:stroke endarrow="block"/>
                </v:shape>
                <v:oval id="Ellips 189" o:spid="_x0000_s1063" style="position:absolute;left:34434;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" fillcolor="#4f81bd [3204]" strokecolor="#243f60 [1604]" strokeweight="2pt">
                  <v:textbox>
                    <w:txbxContent>
                      <w:p w:rsidR="00A52307" w:rsidRDefault="00A52307" w:rsidP="00FF136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1" o:spid="_x0000_s1064" style="position:absolute;left:17796;top:13853;width:12940;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" fillcolor="#4f81bd [3204]" strokecolor="#243f60 [1604]" strokeweight="2pt">
                  <v:textbox>
                    <w:txbxContent>
                      <w:p w:rsidR="00A52307" w:rsidRPr="00FF1362" w:rsidRDefault="00A52307" w:rsidP="00FF136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Application</w:t>
                        </w:r>
                      </w:p>
                    </w:txbxContent>
                  </v:textbox>
                </v:oval>
                <v:oval id="Ellips 192" o:spid="_x0000_s1065" style="position:absolute;left:17802;top:4953;width:12934;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" fillcolor="#f79646 [3209]" strokecolor="#974706 [1609]"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Config</w:t>
                        </w:r>
                      </w:p>
                    </w:txbxContent>
                  </v:textbox>
                </v:oval>
                <v:oval id="Ellips 195" o:spid="_x0000_s1066" style="position:absolute;left:34434;top:22537;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" fillcolor="#9bbb59 [3206]" strokecolor="#4e6128 [1606]"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Shell</w:t>
                        </w:r>
                      </w:p>
                    </w:txbxContent>
                  </v:textbox>
                </v:oval>
                <v:oval id="Ellips 196" o:spid="_x0000_s1067" style="position:absolute;left:48696;top:21906;width:11286;height:7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" fillcolor="#9bbb59 [3206]" strokecolor="#4e6128 [1606]"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Collection</w:t>
                        </w:r>
                      </w:p>
                    </w:txbxContent>
                  </v:textbox>
                </v:oval>
                <v:oval id="Ellips 197" o:spid="_x0000_s1068" style="position:absolute;left:48465;top:14254;width:11596;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" fillcolor="#4f81bd [3204]" strokecolor="#243f60 [1604]"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Toolbar</w:t>
                        </w:r>
                      </w:p>
                    </w:txbxContent>
                  </v:textbox>
                </v:oval>
                <v:oval id="Ellips 199" o:spid="_x0000_s1069" style="position:absolute;left:78651;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" fillcolor="#4f81bd [3204]" strokecolor="#243f60 [1604]"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0" o:spid="_x0000_s1070" style="position:absolute;left:80621;top:37048;width:11596;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" fillcolor="#c0504d [3205]" strokecolor="#622423 [1605]"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1" o:spid="_x0000_s1071" style="position:absolute;left:80779;top:15121;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oval id="Ellips 202" o:spid="_x0000_s1072" style="position:absolute;left:82356;top:3786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" fillcolor="#c0504d [3205]" strokecolor="#622423 [1605]"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3" o:spid="_x0000_s1073" style="position:absolute;left:84090;top:38823;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" fillcolor="#c0504d [3205]" strokecolor="#622423 [1605]"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 Model</w:t>
                        </w:r>
                      </w:p>
                    </w:txbxContent>
                  </v:textbox>
                </v:oval>
                <v:oval id="Ellips 204" o:spid="_x0000_s1074" style="position:absolute;left:82986;top:15988;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CTYxwAAANwAAAAPAAAAZHJzL2Rvd25yZXYueG1sRI9Pa8JA&#10;FMTvBb/D8oReim4qEi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CD0JNjHAAAA3AAA&#10;AA8AAAAAAAAAAAAAAAAABwIAAGRycy9kb3ducmV2LnhtbFBLBQYAAAAAAwADALcAAAD7AgAAAAA=&#10;" fillcolor="#4f81bd [3204]" strokecolor="#243f60 [1604]"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rPr>
                            <w:rFonts w:ascii="Arial" w:eastAsia="Times New Roman" w:hAnsi="Arial"/>
                            <w:sz w:val="20"/>
                            <w:szCs w:val="20"/>
                          </w:rPr>
                        </w:pPr>
                        <w:r>
                          <w:rPr>
                            <w:rFonts w:ascii="Arial" w:eastAsia="Times New Roman" w:hAnsi="Arial"/>
                            <w:sz w:val="20"/>
                            <w:szCs w:val="20"/>
                          </w:rPr>
                          <w:t>Tool</w:t>
                        </w:r>
                      </w:p>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Panel</w:t>
                        </w:r>
                      </w:p>
                    </w:txbxContent>
                  </v:textbox>
                </v:oval>
                <v:oval id="Ellips 205" o:spid="_x0000_s1075" style="position:absolute;left:63127;top:14254;width:11595;height:60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" fillcolor="#4f81bd [3204]" strokecolor="#243f60 [1604]"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 Panel</w:t>
                        </w:r>
                      </w:p>
                    </w:txbxContent>
                  </v:textbox>
                </v:oval>
                <v:oval id="Ellips 206" o:spid="_x0000_s1076" style="position:absolute;left:63127;top:23252;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" fillcolor="#9bbb59 [3206]" strokecolor="#4e6128 [1606]"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Navigation</w:t>
                        </w:r>
                      </w:p>
                    </w:txbxContent>
                  </v:textbox>
                </v:oval>
                <v:oval id="Ellips 207" o:spid="_x0000_s1077" style="position:absolute;left:21657;top:26951;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" fillcolor="#9bbb59 [3206]" strokecolor="#4e6128 [1606]" strokeweight="2pt">
                  <v:textbox>
                    <w:txbxContent>
                      <w:p w:rsidR="00A52307" w:rsidRDefault="00A52307" w:rsidP="00EF1F2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Map</w:t>
                        </w:r>
                      </w:p>
                    </w:txbxContent>
                  </v:textbox>
                </v:oval>
                <v:oval id="Ellips 208" o:spid="_x0000_s1078" style="position:absolute;left:46731;top:30742;width:11995;height: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" fillcolor="#9bbb59 [3206]" strokecolor="#4e6128 [1606]" strokeweight="2pt">
                  <v:textbox>
                    <w:txbxContent>
                      <w:p w:rsidR="00A52307" w:rsidRDefault="00A52307" w:rsidP="00452ED7">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Collection</w:t>
                        </w:r>
                      </w:p>
                    </w:txbxContent>
                  </v:textbox>
                </v:oval>
                <v:shape id="Rak pil 209" o:spid="_x0000_s1079" type="#_x0000_t32" style="position:absolute;left:24266;top:11741;width:3;height:21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" strokecolor="#4579b8 [3044]">
                  <v:stroke endarrow="block"/>
                </v:shape>
                <v:shape id="Rak pil 210" o:spid="_x0000_s1080" type="#_x0000_t32" style="position:absolute;left:30736;top:17249;width:3698;height: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" strokecolor="#4579b8 [3044]">
                  <v:stroke endarrow="block"/>
                </v:shape>
                <v:shape id="Rak pil 216" o:spid="_x0000_s1081" type="#_x0000_t32" style="position:absolute;left:46029;top:25569;width:266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" strokecolor="#4579b8 [3044]">
                  <v:stroke endarrow="block"/>
                </v:shape>
                <v:shape id="Rak pil 218" o:spid="_x0000_s1082" type="#_x0000_t32" style="position:absolute;left:40232;top:20319;width:0;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" strokecolor="#4579b8 [3044]">
                  <v:stroke endarrow="block"/>
                </v:shape>
                <v:shape id="Rak pil 224" o:spid="_x0000_s1083" type="#_x0000_t32" style="position:absolute;left:60061;top:17286;width:30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" strokecolor="#4579b8 [3044]">
                  <v:stroke endarrow="block"/>
                </v:shape>
                <v:shape id="Rak pil 225" o:spid="_x0000_s1084" type="#_x0000_t32" style="position:absolute;left:54263;top:20319;width:76;height:1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" strokecolor="#4579b8 [3044]">
                  <v:stroke endarrow="block"/>
                </v:shape>
                <v:shape id="Rak pil 226" o:spid="_x0000_s1085" type="#_x0000_t32" style="position:absolute;left:68925;top:20319;width: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Vinklad  229" o:spid="_x0000_s1086" type="#_x0000_t35" style="position:absolute;left:53014;top:17601;width:1429;height:1879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" adj="-34552,19385" strokecolor="#4579b8 [3044]">
                  <v:stroke endarrow="block"/>
                </v:shape>
                <v:shape id="Rak pil 232" o:spid="_x0000_s1087" type="#_x0000_t32" style="position:absolute;left:74722;top:17286;width:3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" strokecolor="#4579b8 [3044]">
                  <v:stroke endarrow="block"/>
                </v:shape>
                <v:shape id="Rak pil 234" o:spid="_x0000_s1088" type="#_x0000_t32" style="position:absolute;left:46029;top:17286;width:2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" strokecolor="#4579b8 [3044]">
                  <v:stroke endarrow="block"/>
                </v:shape>
                <v:oval id="Ellips 235" o:spid="_x0000_s1089" style="position:absolute;left:21657;top:34922;width:11443;height:5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" fillcolor="#c0504d [3205]" strokecolor="#622423 [1605]" strokeweight="2pt">
                  <v:textbox>
                    <w:txbxContent>
                      <w:p w:rsidR="00A52307" w:rsidRDefault="00A52307" w:rsidP="00071585">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olMap</w:t>
                        </w:r>
                      </w:p>
                    </w:txbxContent>
                  </v:textbox>
                </v:oval>
                <v:shape id="Rak pil 236" o:spid="_x0000_s1090" type="#_x0000_t32" style="position:absolute;left:27378;top:33015;width:76;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" strokecolor="#4579b8 [3044]">
                  <v:stroke endarrow="block"/>
                </v:shape>
                <v:shapetype id="_x0000_t33" coordsize="21600,21600" o:spt="33" o:oned="t" path="m,l21600,r,21600e" filled="f">
                  <v:stroke joinstyle="miter"/>
                  <v:path arrowok="t" fillok="f" o:connecttype="none"/>
                  <o:lock v:ext="edit" shapetype="t"/>
                </v:shapetype>
                <v:shape id="Vinklad  238" o:spid="_x0000_s1091" type="#_x0000_t33" style="position:absolute;left:27454;top:25569;width:6980;height:13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" strokecolor="#4579b8 [3044]">
                  <v:stroke endarrow="block"/>
                </v:shape>
                <v:shape id="Vinklad  239" o:spid="_x0000_s1092" type="#_x0000_t33" style="position:absolute;left:40874;top:27959;width:5216;height:64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" strokecolor="#4579b8 [3044]">
                  <v:stroke endarrow="block"/>
                </v:shape>
                <v:oval id="Ellips 240" o:spid="_x0000_s1093" style="position:absolute;left:41801;top:39413;width:14166;height:4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" fillcolor="#c0504d [3205]" strokecolor="#622423 [1605]" strokeweight="2pt">
                  <v:textbox>
                    <w:txbxContent>
                      <w:p w:rsidR="00A52307" w:rsidRDefault="00A52307" w:rsidP="00071585">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shape id="Vinklad  241" o:spid="_x0000_s1094" type="#_x0000_t34" style="position:absolute;left:33100;top:37806;width:8701;height:395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" strokecolor="#4579b8 [3044]">
                  <v:stroke endarrow="block"/>
                </v:shape>
                <v:oval id="Ellips 244" o:spid="_x0000_s1095" style="position:absolute;left:43578;top:40031;width:14161;height:4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" fillcolor="#c0504d [3205]" strokecolor="#622423 [1605]" strokeweight="2pt">
                  <v:textbo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5" o:spid="_x0000_s1096" style="position:absolute;left:45821;top:40690;width:14161;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" fillcolor="#c0504d [3205]" strokecolor="#622423 [1605]" strokeweight="2pt">
                  <v:textbo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 Model</w:t>
                        </w:r>
                      </w:p>
                    </w:txbxContent>
                  </v:textbox>
                </v:oval>
                <v:oval id="Ellips 246" o:spid="_x0000_s1097" style="position:absolute;left:61637;top:35474;width:11595;height:6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" fillcolor="#9bbb59 [3206]" strokecolor="#4e6128 [1606]" strokeweight="2pt">
                  <v:textbo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Layer</w:t>
                        </w:r>
                      </w:p>
                    </w:txbxContent>
                  </v:textbox>
                </v:oval>
                <v:oval id="Ellips 247" o:spid="_x0000_s1098" style="position:absolute;left:75255;top:27357;width:11284;height: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" fillcolor="#9bbb59 [3206]" strokecolor="#4e6128 [1606]" strokeweight="2pt">
                  <v:textbox>
                    <w:txbxContent>
                      <w:p w:rsidR="00A52307" w:rsidRDefault="00A52307" w:rsidP="00C470F2">
                        <w:pPr>
                          <w:pStyle w:val="NormalWeb"/>
                          <w:tabs>
                            <w:tab w:val="left" w:pos="1276"/>
                            <w:tab w:val="left" w:pos="2552"/>
                            <w:tab w:val="left" w:pos="3828"/>
                            <w:tab w:val="left" w:pos="6379"/>
                            <w:tab w:val="right" w:pos="8364"/>
                          </w:tabs>
                          <w:spacing w:before="0" w:beforeAutospacing="0" w:after="0" w:afterAutospacing="0"/>
                          <w:jc w:val="center"/>
                        </w:pPr>
                        <w:r>
                          <w:rPr>
                            <w:rFonts w:ascii="Arial" w:eastAsia="Times New Roman" w:hAnsi="Arial"/>
                            <w:sz w:val="20"/>
                            <w:szCs w:val="20"/>
                          </w:rPr>
                          <w:t>Tool</w:t>
                        </w:r>
                      </w:p>
                    </w:txbxContent>
                  </v:textbox>
                </v:oval>
                <v:shape id="Vinklad  248" o:spid="_x0000_s1099" type="#_x0000_t33" style="position:absolute;left:58726;top:33817;width:8709;height:16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" strokecolor="#4579b8 [3044]">
                  <v:stroke endarrow="block"/>
                </v:shape>
                <v:shape id="Vinklad  249" o:spid="_x0000_s1100" type="#_x0000_t33" style="position:absolute;left:62960;top:38560;width:1498;height:74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" strokecolor="#4579b8 [3044]">
                  <v:stroke endarrow="block"/>
                </v:shape>
                <v:shape id="Vinklad  253" o:spid="_x0000_s1101" type="#_x0000_t34" style="position:absolute;left:83935;top:34564;width:3436;height:15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" strokecolor="#4579b8 [3044]">
                  <v:stroke endarrow="block"/>
                </v:shape>
                <v:shape id="Vinklad  255" o:spid="_x0000_s1102" type="#_x0000_t34" style="position:absolute;left:82189;top:20761;width:5304;height:788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" strokecolor="#4579b8 [3044]">
                  <v:stroke endarrow="block"/>
                </v:shape>
                <v:shape id="Vinklad  256" o:spid="_x0000_s1103" type="#_x0000_t33" style="position:absolute;left:65160;top:21332;width:3131;height:1679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" strokecolor="#4579b8 [3044]">
                  <v:stroke endarrow="block"/>
                </v:shape>
                <w10:wrap type="square" anchorx="margin"/>
              </v:group>
            </w:pict>
          </mc:Fallback>
        </mc:AlternateContent>
      </w:r>
      <w:r w:rsidR="00071585">
        <w:t>Applikationsarkitektur client</w:t>
      </w:r>
      <w:bookmarkEnd w:id="11"/>
    </w:p>
    <w:p w:rsidR="0079656B" w:rsidRDefault="00506FB3" w:rsidP="007B473C">
      <w:pPr>
        <w:pStyle w:val="Heading1"/>
      </w:pPr>
      <w:bookmarkStart w:id="12" w:name="_Toc497307239"/>
      <w:r>
        <w:lastRenderedPageBreak/>
        <w:t>Tredjepartskomponenter</w:t>
      </w:r>
      <w:bookmarkEnd w:id="12"/>
    </w:p>
    <w:p w:rsidR="007B473C" w:rsidRDefault="007B473C" w:rsidP="007B473C">
      <w:pPr>
        <w:pStyle w:val="Heading2"/>
      </w:pPr>
      <w:bookmarkStart w:id="13" w:name="_Toc497307240"/>
      <w:r>
        <w:t>Backend</w:t>
      </w:r>
      <w:bookmarkEnd w:id="13"/>
    </w:p>
    <w:p w:rsidR="007B473C" w:rsidRPr="008B60B1" w:rsidRDefault="001A69F7" w:rsidP="008B60B1">
      <w:pPr>
        <w:pStyle w:val="BodyText"/>
        <w:rPr>
          <w:i/>
        </w:rPr>
      </w:pPr>
      <w:r>
        <w:rPr>
          <w:bCs/>
        </w:rPr>
        <w:t>Pd</w:t>
      </w:r>
      <w:r w:rsidR="00506FB3" w:rsidRPr="008B60B1">
        <w:rPr>
          <w:bCs/>
        </w:rPr>
        <w:t>fSharp</w:t>
      </w:r>
      <w:r w:rsidR="00DC3FE4" w:rsidRPr="008B60B1">
        <w:t xml:space="preserve"> - </w:t>
      </w:r>
      <w:r w:rsidR="00DC3FE4" w:rsidRPr="008B60B1">
        <w:rPr>
          <w:i/>
        </w:rPr>
        <w:t>Skriver ut till PDF</w:t>
      </w:r>
    </w:p>
    <w:p w:rsidR="007B473C" w:rsidRPr="008B60B1" w:rsidRDefault="007B473C" w:rsidP="008B60B1">
      <w:pPr>
        <w:pStyle w:val="BodyText"/>
        <w:rPr>
          <w:i/>
        </w:rPr>
      </w:pPr>
      <w:r w:rsidRPr="008B60B1">
        <w:rPr>
          <w:bCs/>
        </w:rPr>
        <w:t>SharpMap</w:t>
      </w:r>
      <w:r w:rsidR="00DC3FE4" w:rsidRPr="008B60B1">
        <w:t xml:space="preserve"> - </w:t>
      </w:r>
      <w:r w:rsidR="00DC3FE4" w:rsidRPr="008B60B1">
        <w:rPr>
          <w:i/>
        </w:rPr>
        <w:t>Skapa kartor</w:t>
      </w:r>
    </w:p>
    <w:p w:rsidR="00506FB3" w:rsidRPr="008B60B1" w:rsidRDefault="00506FB3" w:rsidP="008B60B1">
      <w:pPr>
        <w:pStyle w:val="BodyText"/>
        <w:rPr>
          <w:i/>
        </w:rPr>
      </w:pPr>
      <w:r w:rsidRPr="008B60B1">
        <w:rPr>
          <w:bCs/>
        </w:rPr>
        <w:t>EntityFramework</w:t>
      </w:r>
      <w:r w:rsidR="00DC3FE4" w:rsidRPr="008B60B1">
        <w:t xml:space="preserve"> - </w:t>
      </w:r>
      <w:r w:rsidR="008B60B1" w:rsidRPr="008B60B1">
        <w:rPr>
          <w:i/>
        </w:rPr>
        <w:t>Objektsrelationer till SQL</w:t>
      </w:r>
    </w:p>
    <w:p w:rsidR="008B60B1" w:rsidRPr="001A69F7" w:rsidRDefault="00506FB3" w:rsidP="008B60B1">
      <w:pPr>
        <w:pStyle w:val="BodyText"/>
        <w:rPr>
          <w:bCs/>
          <w:lang w:val="en-US"/>
        </w:rPr>
      </w:pPr>
      <w:r w:rsidRPr="001A69F7">
        <w:rPr>
          <w:bCs/>
          <w:lang w:val="en-US"/>
        </w:rPr>
        <w:t>EntityFramework</w:t>
      </w:r>
      <w:r w:rsidR="008B60B1" w:rsidRPr="001A69F7">
        <w:rPr>
          <w:bCs/>
          <w:lang w:val="en-US"/>
        </w:rPr>
        <w:t xml:space="preserve"> SQL</w:t>
      </w:r>
      <w:r w:rsidRPr="001A69F7">
        <w:rPr>
          <w:bCs/>
          <w:lang w:val="en-US"/>
        </w:rPr>
        <w:t xml:space="preserve"> </w:t>
      </w:r>
      <w:r w:rsidR="008B60B1" w:rsidRPr="001A69F7">
        <w:rPr>
          <w:bCs/>
          <w:lang w:val="en-US"/>
        </w:rPr>
        <w:t>Server C</w:t>
      </w:r>
      <w:r w:rsidRPr="001A69F7">
        <w:rPr>
          <w:bCs/>
          <w:lang w:val="en-US"/>
        </w:rPr>
        <w:t>ompact</w:t>
      </w:r>
    </w:p>
    <w:p w:rsidR="00506FB3" w:rsidRPr="001A69F7" w:rsidRDefault="00506FB3" w:rsidP="008B60B1">
      <w:pPr>
        <w:pStyle w:val="BodyText"/>
        <w:rPr>
          <w:i/>
          <w:lang w:val="en-US"/>
        </w:rPr>
      </w:pPr>
      <w:r w:rsidRPr="001A69F7">
        <w:rPr>
          <w:bCs/>
          <w:lang w:val="en-US"/>
        </w:rPr>
        <w:t xml:space="preserve">Microsoft </w:t>
      </w:r>
      <w:r w:rsidR="008B60B1" w:rsidRPr="001A69F7">
        <w:rPr>
          <w:bCs/>
          <w:lang w:val="en-US"/>
        </w:rPr>
        <w:t>SQL</w:t>
      </w:r>
      <w:r w:rsidRPr="001A69F7">
        <w:rPr>
          <w:bCs/>
          <w:lang w:val="en-US"/>
        </w:rPr>
        <w:t xml:space="preserve"> Server Compact</w:t>
      </w:r>
      <w:r w:rsidR="008B60B1" w:rsidRPr="001A69F7">
        <w:rPr>
          <w:lang w:val="en-US"/>
        </w:rPr>
        <w:t xml:space="preserve"> - </w:t>
      </w:r>
      <w:r w:rsidR="008B60B1" w:rsidRPr="001A69F7">
        <w:rPr>
          <w:i/>
          <w:lang w:val="en-US"/>
        </w:rPr>
        <w:t>Filbaserad databas</w:t>
      </w:r>
    </w:p>
    <w:p w:rsidR="00506FB3" w:rsidRPr="008B60B1" w:rsidRDefault="00506FB3" w:rsidP="008B60B1">
      <w:pPr>
        <w:pStyle w:val="BodyText"/>
        <w:rPr>
          <w:i/>
        </w:rPr>
      </w:pPr>
      <w:r w:rsidRPr="008B60B1">
        <w:rPr>
          <w:bCs/>
        </w:rPr>
        <w:t>Newtonsoft JSON</w:t>
      </w:r>
      <w:r w:rsidR="008B60B1" w:rsidRPr="008B60B1">
        <w:t xml:space="preserve"> - </w:t>
      </w:r>
      <w:r w:rsidR="008B60B1" w:rsidRPr="008B60B1">
        <w:rPr>
          <w:i/>
        </w:rPr>
        <w:t>Dataformatering</w:t>
      </w:r>
    </w:p>
    <w:p w:rsidR="00506FB3" w:rsidRPr="008B60B1" w:rsidRDefault="00506FB3" w:rsidP="008B60B1">
      <w:pPr>
        <w:pStyle w:val="BodyText"/>
        <w:rPr>
          <w:i/>
        </w:rPr>
      </w:pPr>
      <w:r w:rsidRPr="008B60B1">
        <w:rPr>
          <w:bCs/>
        </w:rPr>
        <w:t>log4net</w:t>
      </w:r>
      <w:r w:rsidR="008B60B1" w:rsidRPr="008B60B1">
        <w:rPr>
          <w:bCs/>
        </w:rPr>
        <w:t xml:space="preserve"> </w:t>
      </w:r>
      <w:r w:rsidR="008B60B1" w:rsidRPr="008B60B1">
        <w:t xml:space="preserve">- </w:t>
      </w:r>
      <w:r w:rsidR="008B60B1" w:rsidRPr="008B60B1">
        <w:rPr>
          <w:i/>
        </w:rPr>
        <w:t>Loggning</w:t>
      </w:r>
    </w:p>
    <w:p w:rsidR="007B473C" w:rsidRPr="008B60B1" w:rsidRDefault="007B473C" w:rsidP="007B473C">
      <w:pPr>
        <w:pStyle w:val="Heading2"/>
      </w:pPr>
      <w:bookmarkStart w:id="14" w:name="_Toc497307241"/>
      <w:r w:rsidRPr="008B60B1">
        <w:t>Client</w:t>
      </w:r>
      <w:bookmarkEnd w:id="14"/>
    </w:p>
    <w:p w:rsidR="00506FB3" w:rsidRPr="008B60B1" w:rsidRDefault="00506FB3" w:rsidP="00506FB3">
      <w:pPr>
        <w:pStyle w:val="BodyText"/>
      </w:pPr>
      <w:r w:rsidRPr="008B60B1">
        <w:t>underscore</w:t>
      </w:r>
      <w:r w:rsidR="008B60B1" w:rsidRPr="008B60B1">
        <w:t xml:space="preserve"> - </w:t>
      </w:r>
      <w:r w:rsidR="008B60B1" w:rsidRPr="008B60B1">
        <w:rPr>
          <w:i/>
        </w:rPr>
        <w:t>tilläggs</w:t>
      </w:r>
      <w:r w:rsidR="008B60B1">
        <w:rPr>
          <w:i/>
        </w:rPr>
        <w:t>bibliotek</w:t>
      </w:r>
    </w:p>
    <w:p w:rsidR="00506FB3" w:rsidRPr="008B60B1" w:rsidRDefault="00506FB3" w:rsidP="00506FB3">
      <w:pPr>
        <w:pStyle w:val="BodyText"/>
      </w:pPr>
      <w:r w:rsidRPr="008B60B1">
        <w:t>open layers</w:t>
      </w:r>
      <w:r w:rsidR="008B60B1" w:rsidRPr="008B60B1">
        <w:t xml:space="preserve"> - </w:t>
      </w:r>
      <w:r w:rsidR="008B60B1" w:rsidRPr="008B60B1">
        <w:rPr>
          <w:i/>
        </w:rPr>
        <w:t>kartmotor</w:t>
      </w:r>
    </w:p>
    <w:p w:rsidR="00506FB3" w:rsidRPr="008B60B1" w:rsidRDefault="00506FB3" w:rsidP="00506FB3">
      <w:pPr>
        <w:pStyle w:val="BodyText"/>
      </w:pPr>
      <w:r w:rsidRPr="008B60B1">
        <w:t>react</w:t>
      </w:r>
      <w:r w:rsidR="008B60B1" w:rsidRPr="008B60B1">
        <w:t xml:space="preserve"> - </w:t>
      </w:r>
      <w:r w:rsidR="008B60B1" w:rsidRPr="008B60B1">
        <w:rPr>
          <w:i/>
        </w:rPr>
        <w:t>gränssnittsmotor</w:t>
      </w:r>
    </w:p>
    <w:p w:rsidR="00506FB3" w:rsidRPr="008B60B1" w:rsidRDefault="00506FB3" w:rsidP="00506FB3">
      <w:pPr>
        <w:pStyle w:val="BodyText"/>
      </w:pPr>
      <w:r w:rsidRPr="008B60B1">
        <w:t>react-dom</w:t>
      </w:r>
      <w:r w:rsidR="008B60B1" w:rsidRPr="008B60B1">
        <w:t xml:space="preserve"> - </w:t>
      </w:r>
      <w:r w:rsidR="008B60B1" w:rsidRPr="008B60B1">
        <w:rPr>
          <w:i/>
        </w:rPr>
        <w:t>gränssnitt för webb</w:t>
      </w:r>
    </w:p>
    <w:p w:rsidR="00506FB3" w:rsidRPr="008B60B1" w:rsidRDefault="00506FB3" w:rsidP="00506FB3">
      <w:pPr>
        <w:pStyle w:val="BodyText"/>
      </w:pPr>
      <w:r w:rsidRPr="008B60B1">
        <w:t>moment</w:t>
      </w:r>
      <w:r w:rsidR="008B60B1" w:rsidRPr="008B60B1">
        <w:t xml:space="preserve"> - </w:t>
      </w:r>
      <w:r w:rsidR="008B60B1" w:rsidRPr="008B60B1">
        <w:rPr>
          <w:i/>
        </w:rPr>
        <w:t>hanterar tid</w:t>
      </w:r>
    </w:p>
    <w:p w:rsidR="00506FB3" w:rsidRPr="008B60B1" w:rsidRDefault="00506FB3" w:rsidP="00506FB3">
      <w:pPr>
        <w:pStyle w:val="BodyText"/>
      </w:pPr>
      <w:r w:rsidRPr="008B60B1">
        <w:t>proj4</w:t>
      </w:r>
      <w:r w:rsidR="008B60B1" w:rsidRPr="008B60B1">
        <w:t xml:space="preserve"> - </w:t>
      </w:r>
      <w:r w:rsidR="008B60B1" w:rsidRPr="008B60B1">
        <w:rPr>
          <w:i/>
        </w:rPr>
        <w:t>hanterar projektioner</w:t>
      </w:r>
    </w:p>
    <w:p w:rsidR="00506FB3" w:rsidRPr="008B60B1" w:rsidRDefault="00506FB3" w:rsidP="00506FB3">
      <w:pPr>
        <w:pStyle w:val="BodyText"/>
      </w:pPr>
      <w:r w:rsidRPr="008B60B1">
        <w:t>marked</w:t>
      </w:r>
      <w:r w:rsidR="008B60B1" w:rsidRPr="008B60B1">
        <w:t xml:space="preserve"> - </w:t>
      </w:r>
      <w:r w:rsidR="008B60B1" w:rsidRPr="008B60B1">
        <w:rPr>
          <w:i/>
        </w:rPr>
        <w:t>skapar markdown</w:t>
      </w:r>
    </w:p>
    <w:p w:rsidR="00506FB3" w:rsidRDefault="00506FB3" w:rsidP="00506FB3">
      <w:pPr>
        <w:pStyle w:val="BodyText"/>
        <w:rPr>
          <w:i/>
        </w:rPr>
      </w:pPr>
      <w:r w:rsidRPr="008B60B1">
        <w:t>x2js</w:t>
      </w:r>
      <w:r w:rsidR="008B60B1" w:rsidRPr="008B60B1">
        <w:t xml:space="preserve"> - </w:t>
      </w:r>
      <w:r w:rsidR="008B60B1" w:rsidRPr="008B60B1">
        <w:rPr>
          <w:i/>
        </w:rPr>
        <w:t>översätter från xml till json och vice versa</w:t>
      </w:r>
    </w:p>
    <w:p w:rsidR="006705E9" w:rsidRPr="008B60B1" w:rsidRDefault="006705E9" w:rsidP="00506FB3">
      <w:pPr>
        <w:pStyle w:val="BodyText"/>
      </w:pPr>
      <w:r>
        <w:t>jsts – JavaScript Topology Suite – används av bufferverktyget</w:t>
      </w:r>
    </w:p>
    <w:p w:rsidR="00506FB3" w:rsidRPr="008B60B1" w:rsidRDefault="00506FB3" w:rsidP="00506FB3">
      <w:pPr>
        <w:pStyle w:val="BodyText"/>
      </w:pPr>
      <w:r w:rsidRPr="008B60B1">
        <w:t>jquery</w:t>
      </w:r>
      <w:r w:rsidR="008B60B1" w:rsidRPr="008B60B1">
        <w:t xml:space="preserve"> - </w:t>
      </w:r>
      <w:r w:rsidR="008B60B1" w:rsidRPr="008B60B1">
        <w:rPr>
          <w:i/>
        </w:rPr>
        <w:t>bibliotek för manuella DOM-manipulationer (används så sparsamt det går)</w:t>
      </w:r>
    </w:p>
    <w:p w:rsidR="007B473C" w:rsidRPr="001A69F7" w:rsidRDefault="007B473C" w:rsidP="007B473C">
      <w:pPr>
        <w:pStyle w:val="Heading1"/>
        <w:rPr>
          <w:lang w:val="en-US"/>
        </w:rPr>
      </w:pPr>
      <w:bookmarkStart w:id="15" w:name="_Toc497307242"/>
      <w:r w:rsidRPr="001A69F7">
        <w:rPr>
          <w:lang w:val="en-US"/>
        </w:rPr>
        <w:t>Admin</w:t>
      </w:r>
      <w:bookmarkEnd w:id="15"/>
    </w:p>
    <w:p w:rsidR="007B473C" w:rsidRPr="001A69F7" w:rsidRDefault="007B473C" w:rsidP="007B473C">
      <w:pPr>
        <w:pStyle w:val="BodyText"/>
        <w:rPr>
          <w:i/>
          <w:lang w:val="en-US"/>
        </w:rPr>
      </w:pPr>
      <w:r w:rsidRPr="001A69F7">
        <w:rPr>
          <w:i/>
          <w:lang w:val="en-US"/>
        </w:rPr>
        <w:t>client</w:t>
      </w:r>
      <w:r w:rsidR="006B7490">
        <w:rPr>
          <w:i/>
          <w:lang w:val="en-US"/>
        </w:rPr>
        <w:t xml:space="preserve"> - Hajk</w:t>
      </w:r>
      <w:r w:rsidR="008B60B1" w:rsidRPr="001A69F7">
        <w:rPr>
          <w:i/>
          <w:lang w:val="en-US"/>
        </w:rPr>
        <w:t>.x.x.x.min.js</w:t>
      </w:r>
    </w:p>
    <w:p w:rsidR="007B473C" w:rsidRPr="008B60B1" w:rsidRDefault="00506FB3" w:rsidP="007B473C">
      <w:pPr>
        <w:pStyle w:val="BodyText"/>
      </w:pPr>
      <w:r w:rsidRPr="008B60B1">
        <w:t>react</w:t>
      </w:r>
      <w:r w:rsidR="008B60B1" w:rsidRPr="008B60B1">
        <w:t xml:space="preserve"> -</w:t>
      </w:r>
      <w:r w:rsidR="008B60B1" w:rsidRPr="008B60B1">
        <w:rPr>
          <w:i/>
        </w:rPr>
        <w:t xml:space="preserve"> gränssnittsmotor</w:t>
      </w:r>
    </w:p>
    <w:p w:rsidR="008B60B1" w:rsidRPr="008B60B1" w:rsidRDefault="00506FB3" w:rsidP="008B60B1">
      <w:pPr>
        <w:pStyle w:val="BodyText"/>
      </w:pPr>
      <w:r w:rsidRPr="008B60B1">
        <w:t>react-dom</w:t>
      </w:r>
      <w:r w:rsidR="008B60B1" w:rsidRPr="008B60B1">
        <w:t xml:space="preserve"> - </w:t>
      </w:r>
      <w:r w:rsidR="008B60B1" w:rsidRPr="008B60B1">
        <w:rPr>
          <w:i/>
        </w:rPr>
        <w:t>gränssnitt för webb</w:t>
      </w:r>
    </w:p>
    <w:p w:rsidR="00506FB3" w:rsidRPr="008B60B1" w:rsidRDefault="00506FB3" w:rsidP="007B473C">
      <w:pPr>
        <w:pStyle w:val="BodyText"/>
      </w:pPr>
    </w:p>
    <w:p w:rsidR="007B473C" w:rsidRDefault="007B473C" w:rsidP="00FF1362">
      <w:pPr>
        <w:pStyle w:val="BodyText"/>
        <w:rPr>
          <w:kern w:val="28"/>
          <w:sz w:val="24"/>
        </w:rPr>
      </w:pPr>
    </w:p>
    <w:p w:rsidR="007B473C" w:rsidRDefault="007B473C" w:rsidP="00FF1362">
      <w:pPr>
        <w:pStyle w:val="BodyText"/>
        <w:rPr>
          <w:kern w:val="28"/>
          <w:sz w:val="24"/>
        </w:rPr>
      </w:pPr>
    </w:p>
    <w:p w:rsidR="0079656B" w:rsidRDefault="0079656B" w:rsidP="0079656B">
      <w:pPr>
        <w:pStyle w:val="BodyText"/>
      </w:pPr>
      <w:r>
        <w:br w:type="page"/>
      </w:r>
    </w:p>
    <w:p w:rsidR="00B70ABE" w:rsidRDefault="00B70ABE" w:rsidP="001D03F9">
      <w:pPr>
        <w:pStyle w:val="Heading1"/>
      </w:pPr>
      <w:bookmarkStart w:id="16" w:name="_Toc497307243"/>
      <w:r>
        <w:lastRenderedPageBreak/>
        <w:t>Förberedelser</w:t>
      </w:r>
      <w:bookmarkEnd w:id="16"/>
    </w:p>
    <w:p w:rsidR="00923718" w:rsidRDefault="00923718" w:rsidP="000C383E">
      <w:pPr>
        <w:pStyle w:val="BodyText"/>
      </w:pPr>
      <w:r>
        <w:t>Den dator som används för att kompilera källkoden behöver vara utrustad med följande programvaror: git</w:t>
      </w:r>
      <w:r>
        <w:rPr>
          <w:rStyle w:val="FootnoteReference"/>
        </w:rPr>
        <w:footnoteReference w:id="1"/>
      </w:r>
      <w:r>
        <w:t>, nodejs</w:t>
      </w:r>
      <w:r>
        <w:rPr>
          <w:rStyle w:val="FootnoteReference"/>
        </w:rPr>
        <w:footnoteReference w:id="2"/>
      </w:r>
      <w:r>
        <w:t>, npm, grunt</w:t>
      </w:r>
      <w:r>
        <w:rPr>
          <w:rStyle w:val="FootnoteReference"/>
        </w:rPr>
        <w:footnoteReference w:id="3"/>
      </w:r>
      <w:r>
        <w:t>, jsdocs</w:t>
      </w:r>
      <w:r>
        <w:rPr>
          <w:rStyle w:val="FootnoteReference"/>
        </w:rPr>
        <w:footnoteReference w:id="4"/>
      </w:r>
      <w:r>
        <w:t>, Visual Studio</w:t>
      </w:r>
      <w:r>
        <w:rPr>
          <w:rStyle w:val="FootnoteReference"/>
        </w:rPr>
        <w:footnoteReference w:id="5"/>
      </w:r>
      <w:r>
        <w:t xml:space="preserve">. </w:t>
      </w:r>
    </w:p>
    <w:p w:rsidR="001D03F9" w:rsidRDefault="008E2B0C" w:rsidP="001D03F9">
      <w:pPr>
        <w:pStyle w:val="Heading1"/>
      </w:pPr>
      <w:bookmarkStart w:id="17" w:name="_Toc497307244"/>
      <w:r>
        <w:t>Katalogstruktur för källkod</w:t>
      </w:r>
      <w:bookmarkEnd w:id="17"/>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Rotkatalogen har följande uppsättning av filer och mappar. Där de tre första innehåller de tre applikationer som beskrivs i avsnittet allmänt. Mappen packages innehåller referensfiler till Microsoft.NET och används av pakethanteraren NuGet. Denna mapp skall inte röras. Mappen proxy innehåller två stycken http-proxy-applikationer.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Filen gitignore innehåller en beskrivning av de filer som inte skall versioneras av git.</w:t>
      </w:r>
    </w:p>
    <w:p w:rsidR="00C07378" w:rsidRPr="00B70ABE" w:rsidRDefault="00C07378" w:rsidP="00B70ABE">
      <w:r>
        <w:t xml:space="preserve">LICENCE-filen innehåller en text som beskriver aktuell licens, för närvarande </w:t>
      </w:r>
      <w:r w:rsidRPr="00C07378">
        <w:t>CC0 1.0 Universal</w:t>
      </w:r>
      <w:r>
        <w:t>. README.md är en markdownfil med enklare dokumentation om systemet.</w:t>
      </w:r>
    </w:p>
    <w:p w:rsidR="00B70ABE" w:rsidRDefault="00C07378" w:rsidP="00B70ABE">
      <w:r w:rsidRPr="00B70ABE">
        <w:rPr>
          <w:noProof/>
          <w:lang w:eastAsia="ja-JP"/>
        </w:rPr>
        <w:drawing>
          <wp:inline distT="0" distB="0" distL="0" distR="0" wp14:anchorId="0A6BA6F2" wp14:editId="5EF04EAE">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Mappen admin</w:t>
      </w:r>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\admin</w:t>
      </w:r>
    </w:p>
    <w:p w:rsidR="00C07378" w:rsidRPr="00946CFB" w:rsidRDefault="00C07378" w:rsidP="00B70ABE">
      <w:pPr>
        <w:rPr>
          <w:rFonts w:ascii="Consolas" w:hAnsi="Consolas" w:cs="Consolas"/>
        </w:rPr>
      </w:pPr>
      <w:r w:rsidRPr="00946CFB">
        <w:rPr>
          <w:rFonts w:ascii="Consolas" w:hAnsi="Consolas" w:cs="Consolas"/>
        </w:rPr>
        <w:t>npm install</w:t>
      </w:r>
    </w:p>
    <w:p w:rsidR="00C07378" w:rsidRDefault="00C07378" w:rsidP="00B70ABE"/>
    <w:p w:rsidR="00C07378" w:rsidRDefault="00C07378" w:rsidP="00B70ABE">
      <w:r>
        <w:t xml:space="preserve">Detta kommando </w:t>
      </w:r>
      <w:r w:rsidR="00946CFB">
        <w:t>laddar hem alla beroenden och skapar upp lägger de i mappen node_modules.</w:t>
      </w:r>
    </w:p>
    <w:p w:rsidR="00096B26" w:rsidRDefault="00096B26" w:rsidP="00B70ABE">
      <w:r w:rsidRPr="00B70ABE">
        <w:rPr>
          <w:noProof/>
          <w:lang w:eastAsia="ja-JP"/>
        </w:rPr>
        <w:lastRenderedPageBreak/>
        <w:drawing>
          <wp:inline distT="0" distB="0" distL="0" distR="0" wp14:anchorId="44074EF7" wp14:editId="676D26D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t>För att kompilera .jsx-filer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r w:rsidRPr="00946CFB">
        <w:rPr>
          <w:rFonts w:ascii="Consolas" w:hAnsi="Consolas" w:cs="Consolas"/>
        </w:rPr>
        <w:t>npm install -g grunt-cli</w:t>
      </w:r>
    </w:p>
    <w:p w:rsidR="00096B26" w:rsidRDefault="00096B26" w:rsidP="00B70ABE">
      <w:pPr>
        <w:rPr>
          <w:rFonts w:ascii="Consolas" w:hAnsi="Consolas" w:cs="Consolas"/>
        </w:rPr>
      </w:pPr>
    </w:p>
    <w:p w:rsidR="00096B26" w:rsidRDefault="00096B26" w:rsidP="00096B26">
      <w:pPr>
        <w:pStyle w:val="Heading1"/>
      </w:pPr>
      <w:bookmarkStart w:id="18" w:name="_Toc497307245"/>
      <w:r>
        <w:t>Kompilera javascriptapplikationer</w:t>
      </w:r>
      <w:bookmarkEnd w:id="18"/>
    </w:p>
    <w:p w:rsidR="00946CFB" w:rsidRDefault="00946CFB" w:rsidP="00B70ABE">
      <w:pPr>
        <w:rPr>
          <w:rFonts w:ascii="Consolas" w:hAnsi="Consolas" w:cs="Consolas"/>
        </w:rPr>
      </w:pPr>
    </w:p>
    <w:p w:rsidR="00946CFB" w:rsidRDefault="00946CFB" w:rsidP="00B70ABE">
      <w:pPr>
        <w:rPr>
          <w:rFonts w:cs="Arial"/>
        </w:rPr>
      </w:pPr>
      <w:r>
        <w:rPr>
          <w:rFonts w:cs="Arial"/>
        </w:rPr>
        <w:t>Adminapplikationen är be</w:t>
      </w:r>
      <w:r w:rsidR="00352B58">
        <w:rPr>
          <w:rFonts w:cs="Arial"/>
        </w:rPr>
        <w:t>roende av client applikationen, s</w:t>
      </w:r>
      <w:r>
        <w:rPr>
          <w:rFonts w:cs="Arial"/>
        </w:rPr>
        <w:t>å för att spara resurser delar de på gemensamma komponenter. Därför behöver client-applikationen vara kompilerad innan admin-applikationen kompileras. Beroenden till client applikationen laddas hem på samma sätt som till admin-applikationen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r>
        <w:rPr>
          <w:rFonts w:ascii="Consolas" w:hAnsi="Consolas" w:cs="Consolas"/>
        </w:rPr>
        <w:t>client</w:t>
      </w:r>
    </w:p>
    <w:p w:rsidR="00946CFB" w:rsidRPr="00946CFB" w:rsidRDefault="00946CFB" w:rsidP="00946CFB">
      <w:pPr>
        <w:rPr>
          <w:rFonts w:ascii="Consolas" w:hAnsi="Consolas" w:cs="Consolas"/>
        </w:rPr>
      </w:pPr>
      <w:r w:rsidRPr="00946CFB">
        <w:rPr>
          <w:rFonts w:ascii="Consolas" w:hAnsi="Consolas" w:cs="Consolas"/>
        </w:rPr>
        <w:t>npm install</w:t>
      </w:r>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r>
        <w:rPr>
          <w:rFonts w:ascii="Consolas" w:hAnsi="Consolas" w:cs="Consolas"/>
        </w:rPr>
        <w:t>client</w:t>
      </w:r>
    </w:p>
    <w:p w:rsidR="003258C1" w:rsidRPr="006705E9" w:rsidRDefault="003258C1" w:rsidP="00B70ABE">
      <w:pPr>
        <w:rPr>
          <w:rFonts w:ascii="Consolas" w:hAnsi="Consolas" w:cs="Consolas"/>
          <w:lang w:val="en-US"/>
        </w:rPr>
      </w:pPr>
      <w:r w:rsidRPr="006705E9">
        <w:rPr>
          <w:rFonts w:ascii="Consolas" w:hAnsi="Consolas" w:cs="Consolas"/>
          <w:lang w:val="en-US"/>
        </w:rPr>
        <w:t xml:space="preserve">grunt </w:t>
      </w:r>
      <w:r w:rsidR="00F12723" w:rsidRPr="006705E9">
        <w:rPr>
          <w:rFonts w:ascii="Consolas" w:hAnsi="Consolas" w:cs="Consolas"/>
          <w:lang w:val="en-US"/>
        </w:rPr>
        <w:t>dependencies</w:t>
      </w:r>
    </w:p>
    <w:p w:rsidR="00946CFB" w:rsidRPr="006705E9" w:rsidRDefault="00946CFB" w:rsidP="00B70ABE">
      <w:pPr>
        <w:rPr>
          <w:rFonts w:ascii="Consolas" w:hAnsi="Consolas" w:cs="Consolas"/>
          <w:lang w:val="en-US"/>
        </w:rPr>
      </w:pPr>
      <w:r w:rsidRPr="006705E9">
        <w:rPr>
          <w:rFonts w:ascii="Consolas" w:hAnsi="Consolas" w:cs="Consolas"/>
          <w:lang w:val="en-US"/>
        </w:rPr>
        <w:t>grunt build</w:t>
      </w:r>
    </w:p>
    <w:p w:rsidR="00096B26" w:rsidRPr="00096B26" w:rsidRDefault="00096B26" w:rsidP="00B70ABE">
      <w:pPr>
        <w:rPr>
          <w:rFonts w:ascii="Consolas" w:hAnsi="Consolas" w:cs="Consolas"/>
          <w:lang w:val="en-US"/>
        </w:rPr>
      </w:pPr>
      <w:r w:rsidRPr="00096B26">
        <w:rPr>
          <w:rFonts w:ascii="Consolas" w:hAnsi="Consolas" w:cs="Consolas"/>
          <w:lang w:val="en-US"/>
        </w:rPr>
        <w:t>grunt release</w:t>
      </w:r>
    </w:p>
    <w:p w:rsidR="00096B26" w:rsidRPr="006705E9" w:rsidRDefault="00096B26" w:rsidP="00B70ABE">
      <w:pPr>
        <w:rPr>
          <w:rFonts w:ascii="Consolas" w:hAnsi="Consolas" w:cs="Consolas"/>
        </w:rPr>
      </w:pPr>
      <w:r w:rsidRPr="006705E9">
        <w:rPr>
          <w:rFonts w:ascii="Consolas" w:hAnsi="Consolas" w:cs="Consolas"/>
        </w:rPr>
        <w:t>cd..</w:t>
      </w:r>
    </w:p>
    <w:p w:rsidR="00096B26" w:rsidRPr="006705E9" w:rsidRDefault="00096B26" w:rsidP="00B70ABE">
      <w:pPr>
        <w:rPr>
          <w:rFonts w:ascii="Consolas" w:hAnsi="Consolas" w:cs="Consolas"/>
        </w:rPr>
      </w:pPr>
      <w:r w:rsidRPr="006705E9">
        <w:rPr>
          <w:rFonts w:ascii="Consolas" w:hAnsi="Consolas" w:cs="Consolas"/>
        </w:rPr>
        <w:t>cd admin</w:t>
      </w:r>
    </w:p>
    <w:p w:rsidR="00096B26" w:rsidRPr="006705E9" w:rsidRDefault="00D439C0" w:rsidP="00B70ABE">
      <w:pPr>
        <w:rPr>
          <w:rFonts w:ascii="Consolas" w:hAnsi="Consolas" w:cs="Consolas"/>
        </w:rPr>
      </w:pPr>
      <w:r>
        <w:rPr>
          <w:rFonts w:ascii="Consolas" w:hAnsi="Consolas" w:cs="Consolas"/>
        </w:rPr>
        <w:t>grunt</w:t>
      </w:r>
    </w:p>
    <w:p w:rsidR="00946CFB" w:rsidRPr="006705E9" w:rsidRDefault="00946CFB" w:rsidP="00B70ABE"/>
    <w:p w:rsidR="00946CFB" w:rsidRDefault="003258C1" w:rsidP="00B70ABE">
      <w:r w:rsidRPr="003258C1">
        <w:t xml:space="preserve">Kommandot  </w:t>
      </w:r>
      <w:r w:rsidR="00F12723">
        <w:rPr>
          <w:rFonts w:ascii="Consolas" w:hAnsi="Consolas" w:cs="Consolas"/>
        </w:rPr>
        <w:t>grunt dependencies</w:t>
      </w:r>
      <w:r w:rsidR="00F12723" w:rsidRPr="003258C1">
        <w:t xml:space="preserve"> </w:t>
      </w:r>
      <w:r w:rsidRPr="003258C1">
        <w:t xml:space="preserve">behöver endast köras första gången applikationen byggs eller när ett nytt externt bibliotek </w:t>
      </w:r>
      <w:r>
        <w:t>läggs till</w:t>
      </w:r>
      <w:r w:rsidRPr="003258C1">
        <w:t xml:space="preserve">. </w:t>
      </w:r>
      <w:r>
        <w:t>Anledningen till detta är att det tar lång till att bygga alla beroenden med browserify om varje require-statement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skapas för client-applikationen mappar</w:t>
      </w:r>
      <w:r w:rsidR="00946CFB">
        <w:t xml:space="preserve"> dist</w:t>
      </w:r>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p>
    <w:p w:rsidR="00B70ABE" w:rsidRDefault="00096B26" w:rsidP="00B70ABE">
      <w:r w:rsidRPr="00B70ABE">
        <w:rPr>
          <w:noProof/>
          <w:lang w:eastAsia="ja-JP"/>
        </w:rPr>
        <w:lastRenderedPageBreak/>
        <w:drawing>
          <wp:inline distT="0" distB="0" distL="0" distR="0" wp14:anchorId="61778FB2" wp14:editId="42D08318">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Heading1"/>
      </w:pPr>
      <w:bookmarkStart w:id="19" w:name="_Toc497307246"/>
      <w:r>
        <w:t>Kompilera c# applikation</w:t>
      </w:r>
      <w:bookmarkEnd w:id="19"/>
    </w:p>
    <w:p w:rsidR="00096B26" w:rsidRDefault="00096B26" w:rsidP="00096B26">
      <w:pPr>
        <w:pStyle w:val="BodyText"/>
        <w:rPr>
          <w:rFonts w:cs="Arial"/>
        </w:rPr>
      </w:pPr>
      <w:r>
        <w:t xml:space="preserve">Använd utforskaren och navigera till </w:t>
      </w:r>
      <w:r w:rsidRPr="00946CFB">
        <w:rPr>
          <w:rFonts w:ascii="Consolas" w:hAnsi="Consolas" w:cs="Consolas"/>
        </w:rPr>
        <w:t>c:\[sökväg till rotkatalog]\</w:t>
      </w:r>
      <w:r>
        <w:rPr>
          <w:rFonts w:ascii="Consolas" w:hAnsi="Consolas" w:cs="Consolas"/>
        </w:rPr>
        <w:t xml:space="preserve">backend </w:t>
      </w:r>
      <w:r>
        <w:rPr>
          <w:rFonts w:cs="Arial"/>
        </w:rPr>
        <w:t>och dubbelklicka på backend.sln. Då startas Visual Studio och följande skärm visas:</w:t>
      </w:r>
    </w:p>
    <w:p w:rsidR="00096B26" w:rsidRDefault="00096B26" w:rsidP="00096B26">
      <w:pPr>
        <w:pStyle w:val="BodyText"/>
        <w:rPr>
          <w:rFonts w:cs="Arial"/>
        </w:rPr>
      </w:pPr>
      <w:r>
        <w:rPr>
          <w:noProof/>
          <w:lang w:eastAsia="ja-JP"/>
        </w:rPr>
        <w:drawing>
          <wp:inline distT="0" distB="0" distL="0" distR="0" wp14:anchorId="54420AFB" wp14:editId="04AC222B">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4008755"/>
                    </a:xfrm>
                    <a:prstGeom prst="rect">
                      <a:avLst/>
                    </a:prstGeom>
                  </pic:spPr>
                </pic:pic>
              </a:graphicData>
            </a:graphic>
          </wp:inline>
        </w:drawing>
      </w:r>
    </w:p>
    <w:p w:rsidR="00096B26" w:rsidRDefault="00096B26" w:rsidP="00096B26">
      <w:pPr>
        <w:pStyle w:val="BodyText"/>
        <w:rPr>
          <w:rFonts w:cs="Arial"/>
        </w:rPr>
      </w:pPr>
      <w:r>
        <w:rPr>
          <w:rFonts w:cs="Arial"/>
        </w:rPr>
        <w:lastRenderedPageBreak/>
        <w:t>Håll inne ctrl</w:t>
      </w:r>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NuGet. Detta görs automatiskt genom </w:t>
      </w:r>
      <w:r w:rsidR="00A16B82">
        <w:rPr>
          <w:rFonts w:cs="Arial"/>
        </w:rPr>
        <w:t xml:space="preserve">ställa markören på mapservice, enligt bilden, och därefter trycka på F6 för att genomföra en kompilering. </w:t>
      </w:r>
    </w:p>
    <w:p w:rsidR="00A16B82" w:rsidRDefault="00A16B82" w:rsidP="00096B26">
      <w:pPr>
        <w:pStyle w:val="BodyText"/>
        <w:rPr>
          <w:rFonts w:cs="Arial"/>
        </w:rPr>
      </w:pPr>
      <w:r>
        <w:rPr>
          <w:rFonts w:cs="Arial"/>
        </w:rPr>
        <w:t>För att paketera applikationen för driftsättning så markera Build i huvudmenyn och klicka på Publish mapservice.</w:t>
      </w:r>
    </w:p>
    <w:p w:rsidR="00565AD5" w:rsidRDefault="00565AD5" w:rsidP="00096B26">
      <w:pPr>
        <w:pStyle w:val="BodyText"/>
        <w:rPr>
          <w:rFonts w:cs="Arial"/>
        </w:rPr>
      </w:pPr>
      <w:r>
        <w:rPr>
          <w:rFonts w:cs="Arial"/>
          <w:noProof/>
          <w:lang w:eastAsia="ja-JP"/>
        </w:rPr>
        <w:drawing>
          <wp:inline distT="0" distB="0" distL="0" distR="0" wp14:anchorId="5B66A174" wp14:editId="0B4CC99E">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odyText"/>
        <w:rPr>
          <w:rFonts w:cs="Arial"/>
        </w:rPr>
      </w:pPr>
      <w:r>
        <w:rPr>
          <w:rFonts w:cs="Arial"/>
        </w:rPr>
        <w:t>Markera</w:t>
      </w:r>
      <w:r w:rsidR="00565AD5">
        <w:rPr>
          <w:rFonts w:cs="Arial"/>
        </w:rPr>
        <w:t xml:space="preserve"> därefter</w:t>
      </w:r>
      <w:r>
        <w:rPr>
          <w:rFonts w:cs="Arial"/>
        </w:rPr>
        <w:t xml:space="preserve"> fliken Connection och välj</w:t>
      </w:r>
      <w:r w:rsidR="00565AD5">
        <w:rPr>
          <w:rFonts w:cs="Arial"/>
        </w:rPr>
        <w:t xml:space="preserve"> som publiceringsmetod (Publish method) File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odyText"/>
        <w:rPr>
          <w:rFonts w:cs="Arial"/>
        </w:rPr>
      </w:pPr>
      <w:r>
        <w:rPr>
          <w:noProof/>
          <w:lang w:eastAsia="ja-JP"/>
        </w:rPr>
        <w:lastRenderedPageBreak/>
        <w:drawing>
          <wp:inline distT="0" distB="0" distL="0" distR="0" wp14:anchorId="1BDF6A26" wp14:editId="64F7ECAC">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525" cy="3191846"/>
                    </a:xfrm>
                    <a:prstGeom prst="rect">
                      <a:avLst/>
                    </a:prstGeom>
                  </pic:spPr>
                </pic:pic>
              </a:graphicData>
            </a:graphic>
          </wp:inline>
        </w:drawing>
      </w:r>
    </w:p>
    <w:p w:rsidR="00565AD5" w:rsidRDefault="00565AD5" w:rsidP="00096B26">
      <w:pPr>
        <w:pStyle w:val="BodyText"/>
        <w:rPr>
          <w:rFonts w:cs="Arial"/>
        </w:rPr>
      </w:pPr>
      <w:r>
        <w:rPr>
          <w:rFonts w:cs="Arial"/>
        </w:rPr>
        <w:t>Tryck därefter på Publish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Heading1"/>
      </w:pPr>
      <w:bookmarkStart w:id="20" w:name="_Toc497307247"/>
      <w:r>
        <w:lastRenderedPageBreak/>
        <w:t>Förbered för driftsättning</w:t>
      </w:r>
      <w:bookmarkEnd w:id="20"/>
    </w:p>
    <w:p w:rsidR="00565AD5" w:rsidRDefault="00A33E5E" w:rsidP="00565AD5">
      <w:pPr>
        <w:pStyle w:val="BodyText"/>
      </w:pPr>
      <w:r>
        <w:t>De kompilerade filerna finns</w:t>
      </w:r>
      <w:r w:rsidR="00565AD5">
        <w:t xml:space="preserve"> på olika platser på filsystemet:</w:t>
      </w:r>
    </w:p>
    <w:p w:rsidR="00565AD5" w:rsidRDefault="008526B6" w:rsidP="00565AD5">
      <w:pPr>
        <w:pStyle w:val="Body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r w:rsidR="00565AD5">
        <w:rPr>
          <w:rFonts w:ascii="Consolas" w:hAnsi="Consolas" w:cs="Consolas"/>
        </w:rPr>
        <w:t>client\release</w:t>
      </w:r>
    </w:p>
    <w:p w:rsidR="00565AD5" w:rsidRDefault="008526B6" w:rsidP="00565AD5">
      <w:pPr>
        <w:pStyle w:val="Body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\admin</w:t>
      </w:r>
      <w:r>
        <w:rPr>
          <w:rFonts w:ascii="Consolas" w:hAnsi="Consolas" w:cs="Consolas"/>
        </w:rPr>
        <w:t>\dist</w:t>
      </w:r>
    </w:p>
    <w:p w:rsidR="00565AD5" w:rsidRDefault="008526B6" w:rsidP="00565AD5">
      <w:pPr>
        <w:pStyle w:val="Body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ody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ody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ody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odyText"/>
        <w:rPr>
          <w:rFonts w:ascii="Consolas" w:hAnsi="Consolas" w:cs="Consolas"/>
        </w:rPr>
      </w:pPr>
      <w:r w:rsidRPr="00A33E5E">
        <w:rPr>
          <w:rFonts w:ascii="Consolas" w:hAnsi="Consolas" w:cs="Consolas"/>
        </w:rPr>
        <w:t>(3) c:\Install\mapservice</w:t>
      </w:r>
    </w:p>
    <w:p w:rsidR="00A33E5E" w:rsidRDefault="00A33E5E" w:rsidP="00565AD5">
      <w:pPr>
        <w:pStyle w:val="BodyText"/>
        <w:rPr>
          <w:rFonts w:cs="Arial"/>
        </w:rPr>
      </w:pPr>
      <w:r>
        <w:rPr>
          <w:rFonts w:cs="Arial"/>
        </w:rPr>
        <w:t>Vid varje release så publiceras dessa binärer enligt samma struktur på github för nedladdning.</w:t>
      </w:r>
    </w:p>
    <w:p w:rsidR="00565AD5" w:rsidRPr="00A33E5E" w:rsidRDefault="003D3696" w:rsidP="00565AD5">
      <w:pPr>
        <w:pStyle w:val="BodyText"/>
      </w:pPr>
      <w:hyperlink r:id="rId23" w:history="1">
        <w:r w:rsidR="00815C8A" w:rsidRPr="00C437C5">
          <w:rPr>
            <w:rStyle w:val="Hyperlink"/>
          </w:rPr>
          <w:t>https://github.com/hajkmap/hajk/releases</w:t>
        </w:r>
      </w:hyperlink>
    </w:p>
    <w:p w:rsidR="00A16B82" w:rsidRDefault="00565AD5" w:rsidP="00096B26">
      <w:pPr>
        <w:pStyle w:val="BodyText"/>
        <w:rPr>
          <w:rFonts w:cs="Arial"/>
        </w:rPr>
      </w:pPr>
      <w:r>
        <w:rPr>
          <w:rFonts w:cs="Arial"/>
        </w:rPr>
        <w:t>Innan driftsättning måste vissa förutsättningar förberedas på server.</w:t>
      </w:r>
    </w:p>
    <w:p w:rsidR="00A33E5E" w:rsidRDefault="00565AD5" w:rsidP="00096B26">
      <w:pPr>
        <w:pStyle w:val="BodyText"/>
        <w:rPr>
          <w:rFonts w:cs="Arial"/>
        </w:rPr>
      </w:pPr>
      <w:r>
        <w:rPr>
          <w:rFonts w:cs="Arial"/>
        </w:rPr>
        <w:t>IIS måste vara installerad med rätt inställningar. Följande bild beskriver rekommenderade inställningar:</w:t>
      </w:r>
    </w:p>
    <w:p w:rsidR="00096B26" w:rsidRDefault="00565AD5" w:rsidP="00096B26">
      <w:pPr>
        <w:pStyle w:val="BodyText"/>
        <w:rPr>
          <w:rFonts w:cs="Arial"/>
        </w:rPr>
      </w:pPr>
      <w:r>
        <w:rPr>
          <w:rFonts w:cs="Arial"/>
          <w:noProof/>
          <w:lang w:eastAsia="ja-JP"/>
        </w:rPr>
        <w:drawing>
          <wp:inline distT="0" distB="0" distL="0" distR="0" wp14:anchorId="163F7D85" wp14:editId="1CBF1489">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Heading1"/>
        <w:rPr>
          <w:noProof/>
        </w:rPr>
      </w:pPr>
      <w:bookmarkStart w:id="21" w:name="_Toc497307248"/>
      <w:r>
        <w:rPr>
          <w:noProof/>
        </w:rPr>
        <w:lastRenderedPageBreak/>
        <w:t>Driftsättning</w:t>
      </w:r>
      <w:bookmarkEnd w:id="21"/>
    </w:p>
    <w:p w:rsidR="00A33E5E" w:rsidRDefault="00A33E5E" w:rsidP="00A33E5E">
      <w:pPr>
        <w:pStyle w:val="BodyText"/>
      </w:pPr>
      <w:r>
        <w:t>Skapa en mapp på servern där applikationen skall hostas.</w:t>
      </w:r>
    </w:p>
    <w:p w:rsidR="00A33E5E" w:rsidRDefault="00A33E5E" w:rsidP="00A33E5E">
      <w:pPr>
        <w:pStyle w:val="BodyText"/>
      </w:pPr>
      <w:r>
        <w:t>Placera de tre mapparna admin, client och mapservice i mappen.</w:t>
      </w:r>
      <w:r w:rsidR="001E5692">
        <w:t xml:space="preserve"> Öppna mappen client och kopiera innehåller, gå tillbaka ett steg och klistra in innehåller direkt i install-mappen. Detta så att filen index.html och mapparna assets, fonts och js är det som utgör grundapplikationen.</w:t>
      </w:r>
    </w:p>
    <w:p w:rsidR="00A33E5E" w:rsidRDefault="00A33E5E" w:rsidP="00A33E5E">
      <w:pPr>
        <w:pStyle w:val="BodyText"/>
      </w:pPr>
      <w:r>
        <w:t>Skapa två mappar</w:t>
      </w:r>
      <w:r w:rsidR="007D7F00">
        <w:t>, en vid namn Upload och en vid namn Temp</w:t>
      </w:r>
      <w:r>
        <w:t xml:space="preserve"> och ge användaren IIS_</w:t>
      </w:r>
      <w:r w:rsidR="00A95C20">
        <w:t>I</w:t>
      </w:r>
      <w:r>
        <w:t>USR</w:t>
      </w:r>
      <w:r w:rsidR="00A95C20">
        <w:t>S</w:t>
      </w:r>
      <w:r>
        <w:t xml:space="preserve"> (alternativt den avnändare som är registrerad att göra den App_Pool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Upload-mappen lagras filer som användaren laddar upp via administratörsgränssnittet.</w:t>
      </w:r>
    </w:p>
    <w:p w:rsidR="00A95C20" w:rsidRDefault="00A95C20" w:rsidP="00A33E5E">
      <w:pPr>
        <w:pStyle w:val="BodyText"/>
      </w:pPr>
      <w:r>
        <w:t xml:space="preserve">Gå till mappen </w:t>
      </w:r>
      <w:r w:rsidR="007D7F00">
        <w:t>mapservice</w:t>
      </w:r>
      <w:r>
        <w:t>/App_Data och ge rättigheter på samma sätt.</w:t>
      </w:r>
    </w:p>
    <w:p w:rsidR="00A95C20" w:rsidRPr="001272D2" w:rsidRDefault="00A95C20" w:rsidP="00A33E5E">
      <w:pPr>
        <w:pStyle w:val="BodyText"/>
        <w:rPr>
          <w:rFonts w:cs="Arial"/>
          <w:b/>
        </w:rPr>
      </w:pPr>
      <w:r>
        <w:t>Skapa en mapp som heter util, placera däri innehållet som återfinns i Hajk2\proxy\mvc. Detta är en proxy för http-get anrop som kan användas av klienten.</w:t>
      </w:r>
      <w:r w:rsidR="001272D2">
        <w:t xml:space="preserve"> OBS! Se avsnitt ”</w:t>
      </w:r>
      <w:r w:rsidR="001272D2" w:rsidRPr="001272D2">
        <w:rPr>
          <w:rFonts w:cs="Arial"/>
        </w:rPr>
        <w:t>Proxy för autentiserings-, och rollstyrnings</w:t>
      </w:r>
      <w:r w:rsidR="001272D2" w:rsidRPr="001272D2">
        <w:rPr>
          <w:rFonts w:cs="Arial"/>
        </w:rPr>
        <w:t>funktionalitet</w:t>
      </w:r>
      <w:r w:rsidR="001272D2">
        <w:t>” nedan om autentisering och rollstyrning skall användas</w:t>
      </w:r>
      <w:bookmarkStart w:id="22" w:name="_GoBack"/>
      <w:bookmarkEnd w:id="22"/>
      <w:r w:rsidR="001272D2">
        <w:t>.</w:t>
      </w:r>
    </w:p>
    <w:p w:rsidR="00A95C20" w:rsidRPr="00A33E5E" w:rsidRDefault="00A95C20" w:rsidP="00A33E5E">
      <w:pPr>
        <w:pStyle w:val="BodyText"/>
      </w:pPr>
      <w:r>
        <w:t>Lägg även till filerna postproxy.aspx och postproxy.aspx.cs som hittas i Hajk2\proxy\aspnet i roten på katalogen. Detta är en proxy för http-post anrop som används av klienten.</w:t>
      </w:r>
    </w:p>
    <w:p w:rsidR="00A33E5E" w:rsidRDefault="001E5692" w:rsidP="00096B26">
      <w:pPr>
        <w:pStyle w:val="BodyText"/>
        <w:rPr>
          <w:rFonts w:cs="Arial"/>
        </w:rPr>
      </w:pPr>
      <w:r>
        <w:rPr>
          <w:noProof/>
          <w:lang w:eastAsia="ja-JP"/>
        </w:rPr>
        <w:lastRenderedPageBreak/>
        <w:drawing>
          <wp:inline distT="0" distB="0" distL="0" distR="0" wp14:anchorId="69838E9A" wp14:editId="7702AB0B">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3674" cy="4071275"/>
                    </a:xfrm>
                    <a:prstGeom prst="rect">
                      <a:avLst/>
                    </a:prstGeom>
                  </pic:spPr>
                </pic:pic>
              </a:graphicData>
            </a:graphic>
          </wp:inline>
        </w:drawing>
      </w:r>
    </w:p>
    <w:p w:rsidR="008317B9" w:rsidRDefault="008317B9" w:rsidP="00096B26">
      <w:pPr>
        <w:pStyle w:val="BodyText"/>
        <w:rPr>
          <w:rFonts w:cs="Arial"/>
          <w:b/>
        </w:rPr>
      </w:pPr>
      <w:r>
        <w:rPr>
          <w:rFonts w:cs="Arial"/>
          <w:b/>
        </w:rPr>
        <w:t>Proxy för autentiserings-, och rollstyrningsfunktionalitet</w:t>
      </w:r>
    </w:p>
    <w:p w:rsidR="008317B9" w:rsidRPr="008317B9" w:rsidRDefault="008317B9" w:rsidP="00096B26">
      <w:pPr>
        <w:pStyle w:val="BodyText"/>
        <w:rPr>
          <w:rFonts w:cs="Arial"/>
        </w:rPr>
      </w:pPr>
      <w:r>
        <w:rPr>
          <w:rFonts w:cs="Arial"/>
        </w:rPr>
        <w:t xml:space="preserve">Efter implementation av rollstyrning i Hajk krävs nu andra proxy-inställningar än tidigare. Nu används istället applikationen lokaliserad i /proxy/HTTPProxy. Denna nya proxy motsvarar ”MVC”-applikationen men innehåller även kod för att fästa en autentiserings-header vid anrop mot geoserver. Vidare skall postproxy vid installation placeras i denna mapp. </w:t>
      </w:r>
      <w:r w:rsidRPr="008317B9">
        <w:rPr>
          <w:rFonts w:cs="Arial"/>
          <w:i/>
        </w:rPr>
        <w:t>Se separat dokumentation för utförlig förklaring</w:t>
      </w:r>
      <w:r>
        <w:rPr>
          <w:rFonts w:cs="Arial"/>
        </w:rPr>
        <w:t>.</w:t>
      </w:r>
    </w:p>
    <w:p w:rsidR="00A95C20" w:rsidRDefault="00A95C20" w:rsidP="00096B26">
      <w:pPr>
        <w:pStyle w:val="BodyText"/>
        <w:rPr>
          <w:rFonts w:cs="Arial"/>
        </w:rPr>
      </w:pPr>
      <w:r>
        <w:rPr>
          <w:rFonts w:cs="Arial"/>
        </w:rPr>
        <w:t>Starta programmet Internet Information Services (IIS)-hanteraren.</w:t>
      </w:r>
    </w:p>
    <w:p w:rsidR="00A95C20" w:rsidRDefault="00A95C20" w:rsidP="00096B26">
      <w:pPr>
        <w:pStyle w:val="BodyText"/>
        <w:rPr>
          <w:rFonts w:cs="Arial"/>
        </w:rPr>
      </w:pPr>
      <w:r>
        <w:rPr>
          <w:rFonts w:cs="Arial"/>
        </w:rPr>
        <w:t>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Defualt Web Site används.</w:t>
      </w:r>
    </w:p>
    <w:p w:rsidR="00A95C20" w:rsidRDefault="00A95C20" w:rsidP="00096B26">
      <w:pPr>
        <w:pStyle w:val="BodyText"/>
        <w:rPr>
          <w:rFonts w:cs="Arial"/>
        </w:rPr>
      </w:pPr>
      <w:r>
        <w:rPr>
          <w:rFonts w:cs="Arial"/>
        </w:rPr>
        <w:t>Fyll i bindningsinformation på liknande sätt:</w:t>
      </w:r>
    </w:p>
    <w:p w:rsidR="00A95C20" w:rsidRDefault="00A95C20" w:rsidP="00096B26">
      <w:pPr>
        <w:pStyle w:val="BodyText"/>
        <w:rPr>
          <w:rFonts w:cs="Arial"/>
        </w:rPr>
      </w:pPr>
      <w:r>
        <w:rPr>
          <w:noProof/>
          <w:lang w:eastAsia="ja-JP"/>
        </w:rPr>
        <w:lastRenderedPageBreak/>
        <w:drawing>
          <wp:inline distT="0" distB="0" distL="0" distR="0" wp14:anchorId="3C68C3ED" wp14:editId="1A31298D">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7346" cy="2039635"/>
                    </a:xfrm>
                    <a:prstGeom prst="rect">
                      <a:avLst/>
                    </a:prstGeom>
                  </pic:spPr>
                </pic:pic>
              </a:graphicData>
            </a:graphic>
          </wp:inline>
        </w:drawing>
      </w:r>
    </w:p>
    <w:p w:rsidR="00472880" w:rsidRDefault="00472880" w:rsidP="00472880">
      <w:pPr>
        <w:pStyle w:val="BodyText"/>
        <w:rPr>
          <w:rFonts w:cs="Arial"/>
        </w:rPr>
      </w:pPr>
      <w:r>
        <w:rPr>
          <w:rFonts w:cs="Arial"/>
        </w:rPr>
        <w:t>OBS!: Den programpool som skapas måste som lägs köra .NET Framework 4.</w:t>
      </w:r>
    </w:p>
    <w:p w:rsidR="00472880" w:rsidRDefault="00472880" w:rsidP="00472880">
      <w:pPr>
        <w:pStyle w:val="BodyText"/>
        <w:rPr>
          <w:rFonts w:cs="Arial"/>
        </w:rPr>
      </w:pPr>
      <w:r>
        <w:rPr>
          <w:noProof/>
          <w:lang w:eastAsia="ja-JP"/>
        </w:rPr>
        <w:drawing>
          <wp:inline distT="0" distB="0" distL="0" distR="0" wp14:anchorId="6B13C084" wp14:editId="6FCD6DEE">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7604" cy="1810655"/>
                    </a:xfrm>
                    <a:prstGeom prst="rect">
                      <a:avLst/>
                    </a:prstGeom>
                  </pic:spPr>
                </pic:pic>
              </a:graphicData>
            </a:graphic>
          </wp:inline>
        </w:drawing>
      </w:r>
    </w:p>
    <w:p w:rsidR="00A95C20" w:rsidRDefault="00A95C20" w:rsidP="00096B26">
      <w:pPr>
        <w:pStyle w:val="BodyText"/>
        <w:rPr>
          <w:rFonts w:cs="Arial"/>
        </w:rPr>
      </w:pPr>
      <w:r>
        <w:rPr>
          <w:rFonts w:cs="Arial"/>
        </w:rPr>
        <w:t>När detta steg är gjort så återfinns katalogstrukturen under vald site. Mapparna</w:t>
      </w:r>
      <w:r w:rsidRPr="00A95C20">
        <w:rPr>
          <w:rFonts w:cs="Arial"/>
        </w:rPr>
        <w:t xml:space="preserve"> </w:t>
      </w:r>
      <w:r>
        <w:rPr>
          <w:rFonts w:cs="Arial"/>
        </w:rPr>
        <w:t xml:space="preserve">admin, </w:t>
      </w:r>
      <w:r w:rsidR="001E5692">
        <w:rPr>
          <w:rFonts w:cs="Arial"/>
        </w:rPr>
        <w:t>mapservice</w:t>
      </w:r>
      <w:r>
        <w:rPr>
          <w:rFonts w:cs="Arial"/>
        </w:rPr>
        <w:t xml:space="preserve"> och util behöver registreras som .NET-applikationer.</w:t>
      </w:r>
    </w:p>
    <w:p w:rsidR="00A95C20" w:rsidRDefault="001E5692" w:rsidP="00096B26">
      <w:pPr>
        <w:pStyle w:val="BodyText"/>
        <w:rPr>
          <w:rFonts w:cs="Arial"/>
        </w:rPr>
      </w:pPr>
      <w:r>
        <w:rPr>
          <w:noProof/>
          <w:lang w:eastAsia="ja-JP"/>
        </w:rPr>
        <w:lastRenderedPageBreak/>
        <w:drawing>
          <wp:inline distT="0" distB="0" distL="0" distR="0" wp14:anchorId="36FF258B" wp14:editId="7550167E">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253105"/>
                    </a:xfrm>
                    <a:prstGeom prst="rect">
                      <a:avLst/>
                    </a:prstGeom>
                  </pic:spPr>
                </pic:pic>
              </a:graphicData>
            </a:graphic>
          </wp:inline>
        </w:drawing>
      </w:r>
    </w:p>
    <w:p w:rsidR="001E5692" w:rsidRDefault="001E5692" w:rsidP="00096B26">
      <w:pPr>
        <w:pStyle w:val="Body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odyText"/>
        <w:rPr>
          <w:rFonts w:cs="Arial"/>
        </w:rPr>
      </w:pPr>
      <w:r>
        <w:rPr>
          <w:noProof/>
          <w:lang w:eastAsia="ja-JP"/>
        </w:rPr>
        <w:drawing>
          <wp:inline distT="0" distB="0" distL="0" distR="0" wp14:anchorId="1C7BC72D" wp14:editId="5394D64C">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8687" cy="2558490"/>
                    </a:xfrm>
                    <a:prstGeom prst="rect">
                      <a:avLst/>
                    </a:prstGeom>
                  </pic:spPr>
                </pic:pic>
              </a:graphicData>
            </a:graphic>
          </wp:inline>
        </w:drawing>
      </w:r>
    </w:p>
    <w:p w:rsidR="001E5692" w:rsidRDefault="001E5692" w:rsidP="00096B26">
      <w:pPr>
        <w:pStyle w:val="BodyText"/>
        <w:rPr>
          <w:rFonts w:cs="Arial"/>
        </w:rPr>
      </w:pPr>
      <w:r>
        <w:rPr>
          <w:rFonts w:cs="Arial"/>
        </w:rPr>
        <w:t>När detta är gjort för de tre applikationerna så bör de se ut på följande sätt:</w:t>
      </w:r>
    </w:p>
    <w:p w:rsidR="001E5692" w:rsidRDefault="001E5692" w:rsidP="00096B26">
      <w:pPr>
        <w:pStyle w:val="BodyText"/>
        <w:rPr>
          <w:rFonts w:cs="Arial"/>
        </w:rPr>
      </w:pPr>
      <w:r>
        <w:rPr>
          <w:noProof/>
          <w:lang w:eastAsia="ja-JP"/>
        </w:rPr>
        <w:lastRenderedPageBreak/>
        <w:drawing>
          <wp:inline distT="0" distB="0" distL="0" distR="0" wp14:anchorId="0FEE105B" wp14:editId="3AF6385E">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3728085"/>
                    </a:xfrm>
                    <a:prstGeom prst="rect">
                      <a:avLst/>
                    </a:prstGeom>
                  </pic:spPr>
                </pic:pic>
              </a:graphicData>
            </a:graphic>
          </wp:inline>
        </w:drawing>
      </w:r>
    </w:p>
    <w:p w:rsidR="001E5692" w:rsidRDefault="001E5692" w:rsidP="00096B26">
      <w:pPr>
        <w:pStyle w:val="BodyText"/>
        <w:rPr>
          <w:rFonts w:cs="Arial"/>
        </w:rPr>
      </w:pPr>
      <w:r>
        <w:rPr>
          <w:rFonts w:cs="Arial"/>
        </w:rPr>
        <w:t xml:space="preserve">För admin-applikationen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odyText"/>
        <w:rPr>
          <w:rFonts w:cs="Arial"/>
        </w:rPr>
      </w:pPr>
      <w:r>
        <w:rPr>
          <w:noProof/>
          <w:lang w:eastAsia="ja-JP"/>
        </w:rPr>
        <w:drawing>
          <wp:inline distT="0" distB="0" distL="0" distR="0" wp14:anchorId="12DD48AA" wp14:editId="4E39656B">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2218055"/>
                    </a:xfrm>
                    <a:prstGeom prst="rect">
                      <a:avLst/>
                    </a:prstGeom>
                  </pic:spPr>
                </pic:pic>
              </a:graphicData>
            </a:graphic>
          </wp:inline>
        </w:drawing>
      </w:r>
    </w:p>
    <w:p w:rsidR="001E5692" w:rsidRDefault="003F1B29" w:rsidP="00096B26">
      <w:pPr>
        <w:pStyle w:val="Body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odyText"/>
        <w:rPr>
          <w:rFonts w:cs="Arial"/>
        </w:rPr>
      </w:pPr>
      <w:r>
        <w:rPr>
          <w:noProof/>
          <w:lang w:eastAsia="ja-JP"/>
        </w:rPr>
        <w:lastRenderedPageBreak/>
        <w:drawing>
          <wp:inline distT="0" distB="0" distL="0" distR="0" wp14:anchorId="0AF4948A" wp14:editId="63F31D5D">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3279140"/>
                    </a:xfrm>
                    <a:prstGeom prst="rect">
                      <a:avLst/>
                    </a:prstGeom>
                  </pic:spPr>
                </pic:pic>
              </a:graphicData>
            </a:graphic>
          </wp:inline>
        </w:drawing>
      </w:r>
    </w:p>
    <w:p w:rsidR="003F1B29" w:rsidRDefault="003F1B29" w:rsidP="00096B26">
      <w:pPr>
        <w:pStyle w:val="BodyText"/>
        <w:rPr>
          <w:rFonts w:cs="Arial"/>
        </w:rPr>
      </w:pPr>
      <w:r>
        <w:rPr>
          <w:rFonts w:cs="Arial"/>
        </w:rPr>
        <w:t>Markera slutligen webbsiten (hajk2) och tryck på MIME-typer.</w:t>
      </w:r>
    </w:p>
    <w:p w:rsidR="003F1B29" w:rsidRDefault="003F1B29" w:rsidP="00096B26">
      <w:pPr>
        <w:pStyle w:val="BodyText"/>
        <w:rPr>
          <w:rFonts w:cs="Arial"/>
        </w:rPr>
      </w:pPr>
      <w:r>
        <w:rPr>
          <w:rFonts w:cs="Arial"/>
        </w:rPr>
        <w:t>Tryck på Lägg till..</w:t>
      </w:r>
    </w:p>
    <w:p w:rsidR="003F1B29" w:rsidRPr="008E2B0C" w:rsidRDefault="003F1B29" w:rsidP="00096B26">
      <w:pPr>
        <w:pStyle w:val="BodyText"/>
        <w:rPr>
          <w:rFonts w:cs="Arial"/>
        </w:rPr>
      </w:pPr>
      <w:r w:rsidRPr="008E2B0C">
        <w:rPr>
          <w:rFonts w:cs="Arial"/>
        </w:rPr>
        <w:t xml:space="preserve">Ange </w:t>
      </w:r>
      <w:r w:rsidRPr="008E2B0C">
        <w:rPr>
          <w:rFonts w:cs="Arial"/>
          <w:b/>
        </w:rPr>
        <w:t>.</w:t>
      </w:r>
      <w:r w:rsidRPr="008E2B0C">
        <w:rPr>
          <w:rFonts w:ascii="Consolas" w:hAnsi="Consolas" w:cs="Consolas"/>
          <w:color w:val="242729"/>
          <w:shd w:val="clear" w:color="auto" w:fill="EFF0F1"/>
        </w:rPr>
        <w:t>kml</w:t>
      </w:r>
      <w:r w:rsidRPr="008E2B0C">
        <w:rPr>
          <w:rFonts w:cs="Arial"/>
        </w:rPr>
        <w:t xml:space="preserve"> och </w:t>
      </w:r>
      <w:r w:rsidRPr="008E2B0C">
        <w:rPr>
          <w:rFonts w:ascii="Consolas" w:hAnsi="Consolas" w:cs="Consolas"/>
          <w:color w:val="242729"/>
          <w:shd w:val="clear" w:color="auto" w:fill="EFF0F1"/>
        </w:rPr>
        <w:t>application/vnd.google-earth.kml+xml</w:t>
      </w:r>
      <w:r w:rsidRPr="008E2B0C">
        <w:rPr>
          <w:rFonts w:cs="Arial"/>
        </w:rPr>
        <w:t>.</w:t>
      </w:r>
    </w:p>
    <w:p w:rsidR="003F1B29" w:rsidRDefault="003F1B29" w:rsidP="00096B26">
      <w:pPr>
        <w:pStyle w:val="BodyText"/>
        <w:rPr>
          <w:rFonts w:cs="Arial"/>
          <w:lang w:val="en-US"/>
        </w:rPr>
      </w:pPr>
      <w:r>
        <w:rPr>
          <w:noProof/>
          <w:lang w:eastAsia="ja-JP"/>
        </w:rPr>
        <w:drawing>
          <wp:inline distT="0" distB="0" distL="0" distR="0" wp14:anchorId="00BA7193" wp14:editId="0BA3C064">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odyText"/>
        <w:rPr>
          <w:rFonts w:cs="Arial"/>
        </w:rPr>
      </w:pPr>
      <w:r w:rsidRPr="00F405DA">
        <w:rPr>
          <w:rFonts w:cs="Arial"/>
        </w:rPr>
        <w:t xml:space="preserve">Lägg </w:t>
      </w:r>
      <w:r w:rsidR="003F1B29" w:rsidRPr="00F405DA">
        <w:rPr>
          <w:rFonts w:cs="Arial"/>
        </w:rPr>
        <w:t>även till</w:t>
      </w:r>
      <w:r w:rsidRPr="00F405DA">
        <w:rPr>
          <w:rFonts w:cs="Arial"/>
        </w:rPr>
        <w:t xml:space="preserve"> följnade mime-typer</w:t>
      </w:r>
      <w:r>
        <w:rPr>
          <w:rFonts w:cs="Arial"/>
        </w:rPr>
        <w:t>:</w:t>
      </w:r>
    </w:p>
    <w:p w:rsidR="00472880" w:rsidRPr="00472880" w:rsidRDefault="00472880" w:rsidP="00096B26">
      <w:pPr>
        <w:pStyle w:val="Body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r>
        <w:rPr>
          <w:rFonts w:ascii="Consolas" w:hAnsi="Consolas" w:cs="Consolas"/>
          <w:color w:val="242729"/>
          <w:shd w:val="clear" w:color="auto" w:fill="EFF0F1"/>
          <w:lang w:val="en-US"/>
        </w:rPr>
        <w:t>json</w:t>
      </w:r>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r>
        <w:rPr>
          <w:rFonts w:ascii="Consolas" w:hAnsi="Consolas" w:cs="Consolas"/>
          <w:color w:val="242729"/>
          <w:shd w:val="clear" w:color="auto" w:fill="EFF0F1"/>
          <w:lang w:val="en-US"/>
        </w:rPr>
        <w:t>json</w:t>
      </w:r>
    </w:p>
    <w:p w:rsidR="003F1B29" w:rsidRPr="003F1B29" w:rsidRDefault="003F1B29" w:rsidP="00096B26">
      <w:pPr>
        <w:pStyle w:val="Body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 xml:space="preserve">.woff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application/x-font-woff</w:t>
      </w:r>
    </w:p>
    <w:p w:rsidR="009C64DC" w:rsidRDefault="003F1B29" w:rsidP="00096B26">
      <w:pPr>
        <w:pStyle w:val="Body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odyText"/>
        <w:rPr>
          <w:rFonts w:cs="Arial"/>
        </w:rPr>
      </w:pPr>
      <w:r>
        <w:rPr>
          <w:rFonts w:cs="Arial"/>
        </w:rPr>
        <w:t>Nu är applikationerna installerade och skall se ut enligt följande:</w:t>
      </w:r>
    </w:p>
    <w:p w:rsidR="009C64DC" w:rsidRDefault="009C64DC" w:rsidP="00096B26">
      <w:pPr>
        <w:pStyle w:val="BodyText"/>
        <w:rPr>
          <w:rFonts w:ascii="Consolas" w:hAnsi="Consolas" w:cs="Consolas"/>
          <w:color w:val="242729"/>
          <w:shd w:val="clear" w:color="auto" w:fill="EFF0F1"/>
          <w:lang w:val="en-US"/>
        </w:rPr>
      </w:pPr>
      <w:r>
        <w:rPr>
          <w:noProof/>
          <w:lang w:eastAsia="ja-JP"/>
        </w:rPr>
        <w:lastRenderedPageBreak/>
        <w:drawing>
          <wp:inline distT="0" distB="0" distL="0" distR="0" wp14:anchorId="24186159" wp14:editId="565B47F8">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742815"/>
                    </a:xfrm>
                    <a:prstGeom prst="rect">
                      <a:avLst/>
                    </a:prstGeom>
                  </pic:spPr>
                </pic:pic>
              </a:graphicData>
            </a:graphic>
          </wp:inline>
        </w:drawing>
      </w:r>
    </w:p>
    <w:p w:rsidR="009C64DC" w:rsidRDefault="009C64DC" w:rsidP="00096B26">
      <w:pPr>
        <w:pStyle w:val="BodyText"/>
        <w:rPr>
          <w:rFonts w:ascii="Consolas" w:hAnsi="Consolas" w:cs="Consolas"/>
          <w:color w:val="242729"/>
          <w:shd w:val="clear" w:color="auto" w:fill="EFF0F1"/>
          <w:lang w:val="en-US"/>
        </w:rPr>
      </w:pPr>
    </w:p>
    <w:p w:rsidR="00F041D9" w:rsidRPr="00F041D9" w:rsidRDefault="00F041D9" w:rsidP="00F041D9">
      <w:pPr>
        <w:pStyle w:val="Heading2"/>
      </w:pPr>
      <w:bookmarkStart w:id="23" w:name="_Toc497307249"/>
      <w:r>
        <w:t>Loggning i Backend</w:t>
      </w:r>
      <w:bookmarkEnd w:id="23"/>
    </w:p>
    <w:p w:rsidR="00B068DC" w:rsidRPr="00B068DC" w:rsidRDefault="00B068DC" w:rsidP="00B068DC">
      <w:pPr>
        <w:pStyle w:val="BodyText"/>
      </w:pPr>
      <w:r w:rsidRPr="00B068DC">
        <w:t>Loggning I backend har lagts till med hjälp av log4net.</w:t>
      </w:r>
    </w:p>
    <w:p w:rsidR="00B068DC" w:rsidRDefault="00B068DC" w:rsidP="00B068DC">
      <w:pPr>
        <w:pStyle w:val="BodyText"/>
      </w:pPr>
      <w:r>
        <w:t>Web.config har uppdaterats så att loggning sker på level = warning.</w:t>
      </w:r>
    </w:p>
    <w:p w:rsidR="00B068DC" w:rsidRDefault="00B068DC" w:rsidP="00B068DC">
      <w:pPr>
        <w:pStyle w:val="BodyText"/>
      </w:pPr>
      <w:r>
        <w:t>En logg-fil kommer att skapas i underkatalogen ”Logs”.</w:t>
      </w:r>
    </w:p>
    <w:p w:rsidR="00B068DC" w:rsidRPr="00B068DC" w:rsidRDefault="00B068DC" w:rsidP="00B068DC">
      <w:pPr>
        <w:pStyle w:val="BodyText"/>
      </w:pPr>
      <w:r>
        <w:t xml:space="preserve">Både nivå och plats kan ändras i Web.config.  </w:t>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Heading1"/>
      </w:pPr>
      <w:bookmarkStart w:id="24" w:name="_Toc497307250"/>
      <w:r>
        <w:lastRenderedPageBreak/>
        <w:t>Uppdatera applikation</w:t>
      </w:r>
      <w:bookmarkEnd w:id="24"/>
    </w:p>
    <w:p w:rsidR="009C64DC" w:rsidRDefault="009C64DC" w:rsidP="009C64DC">
      <w:pPr>
        <w:pStyle w:val="BodyText"/>
      </w:pPr>
      <w:r>
        <w:t>Ange</w:t>
      </w:r>
      <w:r w:rsidR="001B497A">
        <w:t xml:space="preserve"> följande</w:t>
      </w:r>
      <w:r>
        <w:t xml:space="preserve"> kommando</w:t>
      </w:r>
      <w:r w:rsidR="001B497A">
        <w:t xml:space="preserve"> för att uppdatera med den senaste koden från GitHub</w:t>
      </w:r>
      <w:r>
        <w:t>:</w:t>
      </w:r>
    </w:p>
    <w:p w:rsidR="009C64DC" w:rsidRPr="001B497A" w:rsidRDefault="009C64DC" w:rsidP="009C64DC">
      <w:pPr>
        <w:pStyle w:val="BodyText"/>
        <w:rPr>
          <w:rFonts w:ascii="Consolas" w:hAnsi="Consolas" w:cs="Consolas"/>
        </w:rPr>
      </w:pPr>
      <w:r w:rsidRPr="009C64DC">
        <w:rPr>
          <w:rFonts w:ascii="Consolas" w:hAnsi="Consolas" w:cs="Consolas"/>
        </w:rPr>
        <w:t>git pull</w:t>
      </w:r>
    </w:p>
    <w:p w:rsidR="009C64DC" w:rsidRDefault="009C64DC" w:rsidP="009C64DC">
      <w:pPr>
        <w:pStyle w:val="BodyText"/>
      </w:pPr>
      <w:r>
        <w:t xml:space="preserve">Kompilera applikationen enligt avsnitten för det i den här </w:t>
      </w:r>
      <w:r w:rsidR="001B497A">
        <w:t>dokumentationen</w:t>
      </w:r>
      <w:r>
        <w:t>.</w:t>
      </w:r>
    </w:p>
    <w:p w:rsidR="001B497A" w:rsidRDefault="001B497A" w:rsidP="009C64DC">
      <w:pPr>
        <w:pStyle w:val="BodyText"/>
      </w:pPr>
      <w:r>
        <w:t xml:space="preserve">Färdigkompilerad kod för större releaser finns att tillgå på GitHub: </w:t>
      </w:r>
      <w:hyperlink r:id="rId35" w:history="1">
        <w:r w:rsidR="0075724C" w:rsidRPr="00C437C5">
          <w:rPr>
            <w:rStyle w:val="Hyperlink"/>
          </w:rPr>
          <w:t>https://github.com/hajkmap/hajk/releases</w:t>
        </w:r>
      </w:hyperlink>
    </w:p>
    <w:p w:rsidR="009C64DC" w:rsidRPr="00D858AA" w:rsidRDefault="009C64DC" w:rsidP="009C64DC">
      <w:pPr>
        <w:pStyle w:val="Heading2"/>
      </w:pPr>
      <w:bookmarkStart w:id="25" w:name="_Toc497307251"/>
      <w:r w:rsidRPr="00D858AA">
        <w:t>Uppdatera admin</w:t>
      </w:r>
      <w:bookmarkEnd w:id="25"/>
    </w:p>
    <w:p w:rsidR="009C64DC" w:rsidRDefault="009C64DC" w:rsidP="009C64DC">
      <w:pPr>
        <w:pStyle w:val="BodyText"/>
      </w:pPr>
      <w:r>
        <w:t>Byt ut all</w:t>
      </w:r>
      <w:r w:rsidR="001B497A">
        <w:t>a</w:t>
      </w:r>
      <w:r>
        <w:t xml:space="preserve"> filer i mappen admin</w:t>
      </w:r>
      <w:r w:rsidR="001B497A">
        <w:t xml:space="preserve"> förutom config.json och W</w:t>
      </w:r>
      <w:r>
        <w:t>eb.config. Dessa är lokala inställningsfiler.</w:t>
      </w:r>
    </w:p>
    <w:p w:rsidR="009C64DC" w:rsidRDefault="009C64DC" w:rsidP="009C64DC">
      <w:pPr>
        <w:pStyle w:val="Heading2"/>
      </w:pPr>
      <w:bookmarkStart w:id="26" w:name="_Toc497307252"/>
      <w:r>
        <w:t>Uppdatera client</w:t>
      </w:r>
      <w:bookmarkEnd w:id="26"/>
    </w:p>
    <w:p w:rsidR="001B497A" w:rsidRDefault="001B497A" w:rsidP="009C64DC">
      <w:pPr>
        <w:pStyle w:val="BodyText"/>
      </w:pPr>
      <w:r>
        <w:t>Öppna mappen client i ett fönster och roten på applikationen i ett annat.</w:t>
      </w:r>
    </w:p>
    <w:p w:rsidR="001B497A" w:rsidRDefault="001B497A" w:rsidP="009C64DC">
      <w:pPr>
        <w:pStyle w:val="BodyText"/>
      </w:pPr>
      <w:r>
        <w:t>Markera i mappen client mapparna, js, assets och fonts, välj kopiera, klistra in i roten på applikationen, välj ersätt alla filer.</w:t>
      </w:r>
    </w:p>
    <w:p w:rsidR="001B497A" w:rsidRDefault="001B497A" w:rsidP="009C64DC">
      <w:pPr>
        <w:pStyle w:val="BodyText"/>
      </w:pPr>
      <w:r>
        <w:t>Markera filen index.html och välj kopiera, klistra in i roten på applikationen, välj ersätt befintlig fil.</w:t>
      </w:r>
    </w:p>
    <w:p w:rsidR="001B497A" w:rsidRDefault="001B497A" w:rsidP="001B497A">
      <w:pPr>
        <w:pStyle w:val="Heading2"/>
      </w:pPr>
      <w:bookmarkStart w:id="27" w:name="_Toc497307253"/>
      <w:r>
        <w:t>Uppdatera backend</w:t>
      </w:r>
      <w:bookmarkEnd w:id="27"/>
    </w:p>
    <w:p w:rsidR="001E5692" w:rsidRPr="0075724C" w:rsidRDefault="001B497A" w:rsidP="00096B26">
      <w:pPr>
        <w:pStyle w:val="BodyText"/>
      </w:pPr>
      <w:r>
        <w:t xml:space="preserve">Byt ut alla filer i mappen backend förutom Web.config. </w:t>
      </w:r>
      <w:r w:rsidR="00EA618D">
        <w:t>Detta är en lokal inställningsfil.</w:t>
      </w:r>
    </w:p>
    <w:sectPr w:rsidR="001E5692" w:rsidRPr="0075724C" w:rsidSect="0079656B">
      <w:pgSz w:w="11907" w:h="16840" w:code="9"/>
      <w:pgMar w:top="567" w:right="1701" w:bottom="2693" w:left="1701" w:header="737" w:footer="62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3696" w:rsidRDefault="003D3696">
      <w:r>
        <w:separator/>
      </w:r>
    </w:p>
  </w:endnote>
  <w:endnote w:type="continuationSeparator" w:id="0">
    <w:p w:rsidR="003D3696" w:rsidRDefault="003D3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V"/>
          </w:pPr>
          <w:r w:rsidRPr="00D022F0">
            <w:fldChar w:fldCharType="begin"/>
          </w:r>
          <w:r w:rsidRPr="00D022F0">
            <w:instrText xml:space="preserve"> PAGE </w:instrText>
          </w:r>
          <w:r w:rsidRPr="00D022F0">
            <w:fldChar w:fldCharType="separate"/>
          </w:r>
          <w:r w:rsidR="001272D2">
            <w:rPr>
              <w:noProof/>
            </w:rPr>
            <w:t>20</w:t>
          </w:r>
          <w:r w:rsidRPr="00D022F0">
            <w:fldChar w:fldCharType="end"/>
          </w:r>
          <w:r w:rsidRPr="00D022F0">
            <w:t xml:space="preserve"> (</w:t>
          </w:r>
          <w:fldSimple w:instr=" NUMPAGES ">
            <w:r w:rsidR="001272D2">
              <w:rPr>
                <w:noProof/>
              </w:rPr>
              <w:t>20</w:t>
            </w:r>
          </w:fldSimple>
          <w:r w:rsidRPr="00D022F0">
            <w:t>)</w:t>
          </w:r>
        </w:p>
        <w:p w:rsidR="00A52307" w:rsidRPr="00CB7C09" w:rsidRDefault="00A52307" w:rsidP="008A437B">
          <w:pPr>
            <w:pStyle w:val="zSidfotAdress1"/>
            <w:rPr>
              <w:rStyle w:val="PageNumber"/>
            </w:rPr>
          </w:pPr>
        </w:p>
      </w:tc>
    </w:tr>
    <w:tr w:rsidR="00A52307" w:rsidTr="00305652">
      <w:trPr>
        <w:trHeight w:hRule="exact" w:val="1407"/>
      </w:trPr>
      <w:tc>
        <w:tcPr>
          <w:tcW w:w="2665" w:type="dxa"/>
        </w:tcPr>
        <w:p w:rsidR="00A52307" w:rsidRDefault="00F4101E" w:rsidP="0010410E">
          <w:pPr>
            <w:pStyle w:val="Sidfotfastradavst"/>
          </w:pPr>
          <w:fldSimple w:instr=" STYLEREF  zDokumenttyp  \* MERGEFORMAT ">
            <w:r w:rsidR="001272D2">
              <w:t>Systemdokumentation HAJK</w:t>
            </w:r>
          </w:fldSimple>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8A437B">
          <w:pPr>
            <w:pStyle w:val="zSidfotSkvg"/>
            <w:spacing w:after="60"/>
            <w:rPr>
              <w:lang w:val="en-US"/>
            </w:rPr>
          </w:pPr>
        </w:p>
      </w:tc>
    </w:tr>
  </w:tbl>
  <w:p w:rsidR="00A52307" w:rsidRPr="008A437B" w:rsidRDefault="00A52307">
    <w:pPr>
      <w:pStyle w:val="Footer"/>
      <w:rPr>
        <w:sz w:val="2"/>
        <w:szCs w:val="2"/>
      </w:rPr>
    </w:pPr>
    <w:r>
      <w:rPr>
        <w:noProof/>
        <w:sz w:val="16"/>
        <w:lang w:eastAsia="ja-JP"/>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A52307">
      <w:trPr>
        <w:trHeight w:hRule="exact" w:val="284"/>
      </w:trPr>
      <w:tc>
        <w:tcPr>
          <w:tcW w:w="8392" w:type="dxa"/>
          <w:gridSpan w:val="2"/>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1272D2">
            <w:rPr>
              <w:noProof/>
            </w:rPr>
            <w:t>13</w:t>
          </w:r>
          <w:r w:rsidRPr="00D022F0">
            <w:fldChar w:fldCharType="end"/>
          </w:r>
          <w:r w:rsidRPr="00D022F0">
            <w:t xml:space="preserve"> (</w:t>
          </w:r>
          <w:fldSimple w:instr=" NUMPAGES ">
            <w:r w:rsidR="001272D2">
              <w:rPr>
                <w:noProof/>
              </w:rPr>
              <w:t>20</w:t>
            </w:r>
          </w:fldSimple>
          <w:r w:rsidRPr="00D022F0">
            <w:t>)</w:t>
          </w:r>
        </w:p>
        <w:p w:rsidR="00A52307" w:rsidRPr="00CB7C09" w:rsidRDefault="00A52307" w:rsidP="005614E0">
          <w:pPr>
            <w:pStyle w:val="zSidfotAdress1"/>
            <w:rPr>
              <w:rStyle w:val="PageNumber"/>
            </w:rPr>
          </w:pPr>
        </w:p>
      </w:tc>
    </w:tr>
    <w:tr w:rsidR="00A52307" w:rsidTr="00305652">
      <w:trPr>
        <w:trHeight w:hRule="exact" w:val="1407"/>
      </w:trPr>
      <w:tc>
        <w:tcPr>
          <w:tcW w:w="2665" w:type="dxa"/>
        </w:tcPr>
        <w:p w:rsidR="00A52307" w:rsidRDefault="00F4101E" w:rsidP="0010410E">
          <w:pPr>
            <w:pStyle w:val="Sidfotfastradavst"/>
          </w:pPr>
          <w:fldSimple w:instr=" STYLEREF  zDokumenttyp  \* MERGEFORMAT ">
            <w:r w:rsidR="001272D2">
              <w:t>Systemdokumentation HAJK</w:t>
            </w:r>
          </w:fldSimple>
        </w:p>
        <w:p w:rsidR="00A52307" w:rsidRPr="006A2484" w:rsidRDefault="00A52307" w:rsidP="0010410E">
          <w:pPr>
            <w:pStyle w:val="Sidfotfastradavst"/>
          </w:pPr>
          <w:r>
            <w:fldChar w:fldCharType="begin"/>
          </w:r>
          <w:r>
            <w:instrText xml:space="preserve"> REF  swDate </w:instrText>
          </w:r>
          <w:r>
            <w:fldChar w:fldCharType="end"/>
          </w:r>
        </w:p>
      </w:tc>
      <w:tc>
        <w:tcPr>
          <w:tcW w:w="5727" w:type="dxa"/>
        </w:tcPr>
        <w:p w:rsidR="00A52307" w:rsidRDefault="00A52307" w:rsidP="007D399D">
          <w:pPr>
            <w:pStyle w:val="zSidfotSkvg"/>
            <w:spacing w:after="60"/>
            <w:rPr>
              <w:lang w:val="en-US"/>
            </w:rPr>
          </w:pPr>
        </w:p>
      </w:tc>
    </w:tr>
  </w:tbl>
  <w:p w:rsidR="00A52307" w:rsidRDefault="00A52307">
    <w:pPr>
      <w:pStyle w:val="Footer"/>
      <w:rPr>
        <w:sz w:val="2"/>
      </w:rPr>
    </w:pPr>
    <w:r>
      <w:rPr>
        <w:noProof/>
        <w:sz w:val="16"/>
        <w:lang w:eastAsia="ja-JP"/>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07" w:rsidRDefault="00A52307">
    <w:pPr>
      <w:pStyle w:val="Footer"/>
      <w:rPr>
        <w:sz w:val="2"/>
      </w:rPr>
    </w:pPr>
    <w:r w:rsidRPr="008C1B0A">
      <w:rPr>
        <w:noProof/>
        <w:sz w:val="2"/>
        <w:lang w:eastAsia="ja-JP"/>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307" w:rsidRPr="0073118C" w:rsidRDefault="00A52307"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104"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A52307" w:rsidRPr="0073118C" w:rsidRDefault="00A52307"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lang w:eastAsia="ja-JP"/>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105"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52307" w:rsidRPr="00F44883" w:rsidRDefault="00A52307"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Pr>
                        <w:noProof/>
                        <w:sz w:val="12"/>
                        <w:szCs w:val="12"/>
                        <w:lang w:val="en-US"/>
                      </w:rPr>
                      <w:t>dokument2</w:t>
                    </w:r>
                    <w:r w:rsidRPr="0073118C">
                      <w:rPr>
                        <w:sz w:val="12"/>
                        <w:szCs w:val="12"/>
                        <w:lang w:val="en-US"/>
                      </w:rPr>
                      <w:fldChar w:fldCharType="end"/>
                    </w:r>
                  </w:p>
                  <w:p w:rsidR="00A52307" w:rsidRPr="00F44883" w:rsidRDefault="00A52307"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A52307" w:rsidRPr="00CB7C09">
      <w:trPr>
        <w:trHeight w:hRule="exact" w:val="284"/>
      </w:trPr>
      <w:tc>
        <w:tcPr>
          <w:tcW w:w="8392" w:type="dxa"/>
          <w:gridSpan w:val="3"/>
        </w:tcPr>
        <w:p w:rsidR="00A52307" w:rsidRPr="00D022F0" w:rsidRDefault="00A52307" w:rsidP="00D022F0">
          <w:pPr>
            <w:pStyle w:val="zSidnummerH"/>
          </w:pPr>
          <w:r w:rsidRPr="00D022F0">
            <w:fldChar w:fldCharType="begin"/>
          </w:r>
          <w:r w:rsidRPr="00D022F0">
            <w:instrText xml:space="preserve"> PAGE </w:instrText>
          </w:r>
          <w:r w:rsidRPr="00D022F0">
            <w:fldChar w:fldCharType="separate"/>
          </w:r>
          <w:r w:rsidR="001272D2">
            <w:rPr>
              <w:noProof/>
            </w:rPr>
            <w:t>6</w:t>
          </w:r>
          <w:r w:rsidRPr="00D022F0">
            <w:fldChar w:fldCharType="end"/>
          </w:r>
          <w:r w:rsidRPr="00D022F0">
            <w:t xml:space="preserve"> (</w:t>
          </w:r>
          <w:fldSimple w:instr=" NUMPAGES ">
            <w:r w:rsidR="001272D2">
              <w:rPr>
                <w:noProof/>
              </w:rPr>
              <w:t>20</w:t>
            </w:r>
          </w:fldSimple>
          <w:r w:rsidRPr="00D022F0">
            <w:t>)</w:t>
          </w:r>
        </w:p>
      </w:tc>
    </w:tr>
    <w:tr w:rsidR="00A52307" w:rsidTr="00305652">
      <w:trPr>
        <w:trHeight w:hRule="exact" w:val="1398"/>
      </w:trPr>
      <w:tc>
        <w:tcPr>
          <w:tcW w:w="2665" w:type="dxa"/>
        </w:tcPr>
        <w:p w:rsidR="00A52307" w:rsidRDefault="00A52307" w:rsidP="00AF6BD7">
          <w:pPr>
            <w:pStyle w:val="zSidfotAdress1fet"/>
          </w:pPr>
          <w:bookmarkStart w:id="9" w:name="swPersonal_CompanyName"/>
          <w:r>
            <w:t>Sweco Position AB</w:t>
          </w:r>
          <w:bookmarkEnd w:id="9"/>
        </w:p>
      </w:tc>
      <w:tc>
        <w:tcPr>
          <w:tcW w:w="2665" w:type="dxa"/>
        </w:tcPr>
        <w:p w:rsidR="00A52307" w:rsidRDefault="00A52307" w:rsidP="00007237">
          <w:pPr>
            <w:pStyle w:val="zSidfotAdress1"/>
          </w:pPr>
        </w:p>
      </w:tc>
      <w:tc>
        <w:tcPr>
          <w:tcW w:w="3062" w:type="dxa"/>
        </w:tcPr>
        <w:p w:rsidR="00A52307" w:rsidRDefault="00A52307" w:rsidP="00AF6BD7">
          <w:pPr>
            <w:pStyle w:val="zSidfotAdress1"/>
          </w:pPr>
        </w:p>
      </w:tc>
    </w:tr>
  </w:tbl>
  <w:p w:rsidR="00A52307" w:rsidRDefault="00A52307">
    <w:pPr>
      <w:pStyle w:val="Footer"/>
      <w:rPr>
        <w:sz w:val="2"/>
      </w:rPr>
    </w:pPr>
    <w:r>
      <w:rPr>
        <w:noProof/>
        <w:sz w:val="2"/>
        <w:lang w:eastAsia="ja-JP"/>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Pr>
        <w:sz w:val="2"/>
      </w:rPr>
      <w:fldChar w:fldCharType="begin"/>
    </w:r>
    <w:r>
      <w:rPr>
        <w:sz w:val="2"/>
      </w:rPr>
      <w:instrText xml:space="preserve">  </w:instrText>
    </w:r>
    <w:r>
      <w:rPr>
        <w:sz w:val="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3696" w:rsidRDefault="003D3696">
      <w:r>
        <w:separator/>
      </w:r>
    </w:p>
  </w:footnote>
  <w:footnote w:type="continuationSeparator" w:id="0">
    <w:p w:rsidR="003D3696" w:rsidRDefault="003D3696">
      <w:r>
        <w:continuationSeparator/>
      </w:r>
    </w:p>
  </w:footnote>
  <w:footnote w:id="1">
    <w:p w:rsidR="00A52307" w:rsidRDefault="00A52307">
      <w:pPr>
        <w:pStyle w:val="FootnoteText"/>
      </w:pPr>
      <w:r>
        <w:rPr>
          <w:rStyle w:val="FootnoteReference"/>
        </w:rPr>
        <w:footnoteRef/>
      </w:r>
      <w:r>
        <w:t xml:space="preserve"> </w:t>
      </w:r>
      <w:r w:rsidRPr="00923718">
        <w:t>https://git-scm.com/download/win</w:t>
      </w:r>
    </w:p>
  </w:footnote>
  <w:footnote w:id="2">
    <w:p w:rsidR="00A52307" w:rsidRDefault="00A52307">
      <w:pPr>
        <w:pStyle w:val="FootnoteText"/>
      </w:pPr>
      <w:r>
        <w:rPr>
          <w:rStyle w:val="FootnoteReference"/>
        </w:rPr>
        <w:footnoteRef/>
      </w:r>
      <w:r>
        <w:t xml:space="preserve"> </w:t>
      </w:r>
      <w:r w:rsidRPr="00923718">
        <w:t>https://nodejs.org/en/</w:t>
      </w:r>
    </w:p>
  </w:footnote>
  <w:footnote w:id="3">
    <w:p w:rsidR="00A52307" w:rsidRDefault="00A52307">
      <w:pPr>
        <w:pStyle w:val="FootnoteText"/>
      </w:pPr>
      <w:r>
        <w:rPr>
          <w:rStyle w:val="FootnoteReference"/>
        </w:rPr>
        <w:footnoteRef/>
      </w:r>
      <w:r>
        <w:t xml:space="preserve"> </w:t>
      </w:r>
      <w:r w:rsidRPr="00923718">
        <w:t>http://gruntjs.com/getting-started</w:t>
      </w:r>
    </w:p>
  </w:footnote>
  <w:footnote w:id="4">
    <w:p w:rsidR="00A52307" w:rsidRDefault="00A52307">
      <w:pPr>
        <w:pStyle w:val="FootnoteText"/>
      </w:pPr>
      <w:r>
        <w:rPr>
          <w:rStyle w:val="FootnoteReference"/>
        </w:rPr>
        <w:footnoteRef/>
      </w:r>
      <w:r>
        <w:t xml:space="preserve"> </w:t>
      </w:r>
      <w:r w:rsidRPr="00923718">
        <w:t>https://github.com/jsdoc3/jsdoc</w:t>
      </w:r>
    </w:p>
  </w:footnote>
  <w:footnote w:id="5">
    <w:p w:rsidR="00A52307" w:rsidRDefault="00A52307">
      <w:pPr>
        <w:pStyle w:val="FootnoteText"/>
      </w:pPr>
      <w:r>
        <w:rPr>
          <w:rStyle w:val="FootnoteReference"/>
        </w:rPr>
        <w:footnoteRef/>
      </w:r>
      <w:r>
        <w:t xml:space="preserve"> </w:t>
      </w:r>
      <w:r w:rsidRPr="00923718">
        <w:t>https://www.visualstudio.com/vs/community/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8A437B">
          <w:pPr>
            <w:spacing w:after="173"/>
          </w:pPr>
          <w:bookmarkStart w:id="5" w:name="Logo_SwecoL"/>
          <w:r>
            <w:rPr>
              <w:noProof/>
              <w:lang w:eastAsia="ja-JP"/>
            </w:rPr>
            <w:drawing>
              <wp:inline distT="0" distB="0" distL="0" distR="0" wp14:anchorId="0D48B030" wp14:editId="389BC721">
                <wp:extent cx="754522" cy="219663"/>
                <wp:effectExtent l="0" t="0" r="7620" b="9525"/>
                <wp:docPr id="17" name="Bildobjekt 17"/>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5"/>
        </w:p>
      </w:tc>
      <w:tc>
        <w:tcPr>
          <w:tcW w:w="3997" w:type="dxa"/>
          <w:gridSpan w:val="2"/>
          <w:vAlign w:val="bottom"/>
        </w:tcPr>
        <w:p w:rsidR="00A52307" w:rsidRDefault="00A52307" w:rsidP="008A437B">
          <w:pPr>
            <w:spacing w:after="173"/>
            <w:jc w:val="right"/>
          </w:pPr>
          <w:bookmarkStart w:id="6" w:name="Logo_DBR"/>
          <w:r>
            <w:t xml:space="preserve"> </w:t>
          </w:r>
          <w:bookmarkEnd w:id="6"/>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rsidP="008A437B">
          <w:pPr>
            <w:pStyle w:val="Normal-extraradavstnd"/>
          </w:pPr>
        </w:p>
      </w:tc>
    </w:tr>
  </w:tbl>
  <w:p w:rsidR="00A52307" w:rsidRPr="008A437B" w:rsidRDefault="00A52307">
    <w:pPr>
      <w:pStyle w:val="Head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A52307">
      <w:trPr>
        <w:trHeight w:hRule="exact" w:val="1134"/>
      </w:trPr>
      <w:tc>
        <w:tcPr>
          <w:tcW w:w="4536" w:type="dxa"/>
          <w:vAlign w:val="bottom"/>
        </w:tcPr>
        <w:p w:rsidR="00A52307" w:rsidRDefault="00A52307" w:rsidP="000B2B10">
          <w:pPr>
            <w:pStyle w:val="BrandingFormat"/>
          </w:pPr>
          <w:bookmarkStart w:id="7" w:name="Logo_DBL"/>
          <w:r>
            <w:t xml:space="preserve"> </w:t>
          </w:r>
          <w:bookmarkEnd w:id="7"/>
        </w:p>
      </w:tc>
      <w:tc>
        <w:tcPr>
          <w:tcW w:w="3997" w:type="dxa"/>
          <w:gridSpan w:val="2"/>
          <w:vAlign w:val="bottom"/>
        </w:tcPr>
        <w:p w:rsidR="00A52307" w:rsidRDefault="00A52307" w:rsidP="008A437B">
          <w:pPr>
            <w:spacing w:after="173"/>
            <w:jc w:val="right"/>
          </w:pPr>
          <w:bookmarkStart w:id="8" w:name="Logo_SwecoR"/>
          <w:r>
            <w:rPr>
              <w:noProof/>
              <w:lang w:eastAsia="ja-JP"/>
            </w:rPr>
            <w:drawing>
              <wp:inline distT="0" distB="0" distL="0" distR="0" wp14:anchorId="64603DC8" wp14:editId="5B2F11AC">
                <wp:extent cx="754522" cy="219663"/>
                <wp:effectExtent l="0" t="0" r="7620" b="9525"/>
                <wp:docPr id="18" name="Bildobjekt 18"/>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8"/>
        </w:p>
      </w:tc>
    </w:tr>
    <w:tr w:rsidR="00A52307">
      <w:trPr>
        <w:gridAfter w:val="1"/>
        <w:wAfter w:w="28" w:type="dxa"/>
        <w:trHeight w:val="680"/>
      </w:trPr>
      <w:tc>
        <w:tcPr>
          <w:tcW w:w="8505" w:type="dxa"/>
          <w:gridSpan w:val="2"/>
          <w:tcBorders>
            <w:top w:val="single" w:sz="2" w:space="0" w:color="auto"/>
            <w:left w:val="nil"/>
            <w:bottom w:val="nil"/>
            <w:right w:val="nil"/>
          </w:tcBorders>
        </w:tcPr>
        <w:p w:rsidR="00A52307" w:rsidRDefault="00A52307">
          <w:pPr>
            <w:pStyle w:val="Normal-extraradavstnd"/>
          </w:pPr>
        </w:p>
      </w:tc>
    </w:tr>
  </w:tbl>
  <w:p w:rsidR="00A52307" w:rsidRPr="00100117" w:rsidRDefault="00A52307" w:rsidP="004F4A0D">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07" w:rsidRDefault="00A52307">
    <w:pPr>
      <w:pStyle w:val="Footer"/>
      <w:rPr>
        <w:sz w:val="2"/>
      </w:rPr>
    </w:pPr>
  </w:p>
  <w:p w:rsidR="00A52307" w:rsidRDefault="00A52307">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250A6"/>
    <w:rsid w:val="000325B7"/>
    <w:rsid w:val="00051FDA"/>
    <w:rsid w:val="00063063"/>
    <w:rsid w:val="00071585"/>
    <w:rsid w:val="00072B33"/>
    <w:rsid w:val="00073CE3"/>
    <w:rsid w:val="0008649E"/>
    <w:rsid w:val="00087051"/>
    <w:rsid w:val="00096B26"/>
    <w:rsid w:val="000B2B10"/>
    <w:rsid w:val="000C0875"/>
    <w:rsid w:val="000C105B"/>
    <w:rsid w:val="000C383E"/>
    <w:rsid w:val="000C4D97"/>
    <w:rsid w:val="000C701D"/>
    <w:rsid w:val="000D134B"/>
    <w:rsid w:val="000D2736"/>
    <w:rsid w:val="000D716E"/>
    <w:rsid w:val="000F3206"/>
    <w:rsid w:val="00100117"/>
    <w:rsid w:val="00103B58"/>
    <w:rsid w:val="0010410E"/>
    <w:rsid w:val="00107D69"/>
    <w:rsid w:val="001272D2"/>
    <w:rsid w:val="00136971"/>
    <w:rsid w:val="00136E10"/>
    <w:rsid w:val="001416A2"/>
    <w:rsid w:val="001429E8"/>
    <w:rsid w:val="00150364"/>
    <w:rsid w:val="00172EB9"/>
    <w:rsid w:val="001A69F7"/>
    <w:rsid w:val="001B3A88"/>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C7F06"/>
    <w:rsid w:val="003D14C7"/>
    <w:rsid w:val="003D3696"/>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2ED7"/>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06FB3"/>
    <w:rsid w:val="00506FF7"/>
    <w:rsid w:val="0050717F"/>
    <w:rsid w:val="00516BD3"/>
    <w:rsid w:val="00516D0C"/>
    <w:rsid w:val="0053420C"/>
    <w:rsid w:val="0054225F"/>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705E9"/>
    <w:rsid w:val="0068237D"/>
    <w:rsid w:val="0068463B"/>
    <w:rsid w:val="006A1622"/>
    <w:rsid w:val="006A2484"/>
    <w:rsid w:val="006B06FF"/>
    <w:rsid w:val="006B294C"/>
    <w:rsid w:val="006B53DF"/>
    <w:rsid w:val="006B7490"/>
    <w:rsid w:val="006C0BE8"/>
    <w:rsid w:val="006C4440"/>
    <w:rsid w:val="006D26CE"/>
    <w:rsid w:val="006D3C60"/>
    <w:rsid w:val="006E331F"/>
    <w:rsid w:val="006F5CEC"/>
    <w:rsid w:val="007058B7"/>
    <w:rsid w:val="00715F8B"/>
    <w:rsid w:val="007205B8"/>
    <w:rsid w:val="007239DB"/>
    <w:rsid w:val="007417C7"/>
    <w:rsid w:val="0074340E"/>
    <w:rsid w:val="00746AE9"/>
    <w:rsid w:val="0075724C"/>
    <w:rsid w:val="007642B8"/>
    <w:rsid w:val="00766FDF"/>
    <w:rsid w:val="00767152"/>
    <w:rsid w:val="007741AB"/>
    <w:rsid w:val="00774EEB"/>
    <w:rsid w:val="00777CAB"/>
    <w:rsid w:val="007902BF"/>
    <w:rsid w:val="0079344F"/>
    <w:rsid w:val="0079656B"/>
    <w:rsid w:val="007A1AD9"/>
    <w:rsid w:val="007B473C"/>
    <w:rsid w:val="007C6B6E"/>
    <w:rsid w:val="007D399D"/>
    <w:rsid w:val="007D7F00"/>
    <w:rsid w:val="007E4E83"/>
    <w:rsid w:val="007F2694"/>
    <w:rsid w:val="0080008F"/>
    <w:rsid w:val="00815195"/>
    <w:rsid w:val="00815C8A"/>
    <w:rsid w:val="0082078E"/>
    <w:rsid w:val="008317B9"/>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B60B1"/>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0A3D"/>
    <w:rsid w:val="00935A26"/>
    <w:rsid w:val="00941BAA"/>
    <w:rsid w:val="009456BA"/>
    <w:rsid w:val="00946347"/>
    <w:rsid w:val="00946CFB"/>
    <w:rsid w:val="00950080"/>
    <w:rsid w:val="00951ECE"/>
    <w:rsid w:val="009605F3"/>
    <w:rsid w:val="00964F10"/>
    <w:rsid w:val="00976911"/>
    <w:rsid w:val="00980601"/>
    <w:rsid w:val="00982C17"/>
    <w:rsid w:val="009908B5"/>
    <w:rsid w:val="009A0499"/>
    <w:rsid w:val="009A198D"/>
    <w:rsid w:val="009A3194"/>
    <w:rsid w:val="009A5CD5"/>
    <w:rsid w:val="009B21EA"/>
    <w:rsid w:val="009B2720"/>
    <w:rsid w:val="009B685A"/>
    <w:rsid w:val="009C2C57"/>
    <w:rsid w:val="009C64DC"/>
    <w:rsid w:val="009D13F5"/>
    <w:rsid w:val="009D525E"/>
    <w:rsid w:val="009D79AA"/>
    <w:rsid w:val="009F6098"/>
    <w:rsid w:val="009F7D1B"/>
    <w:rsid w:val="00A051F2"/>
    <w:rsid w:val="00A10108"/>
    <w:rsid w:val="00A162CF"/>
    <w:rsid w:val="00A16B82"/>
    <w:rsid w:val="00A30048"/>
    <w:rsid w:val="00A33E5E"/>
    <w:rsid w:val="00A41CD7"/>
    <w:rsid w:val="00A45EDB"/>
    <w:rsid w:val="00A52307"/>
    <w:rsid w:val="00A57ED8"/>
    <w:rsid w:val="00A6529E"/>
    <w:rsid w:val="00A82441"/>
    <w:rsid w:val="00A83B5B"/>
    <w:rsid w:val="00A84F13"/>
    <w:rsid w:val="00A95C20"/>
    <w:rsid w:val="00A95E87"/>
    <w:rsid w:val="00AB6F65"/>
    <w:rsid w:val="00AD3EEF"/>
    <w:rsid w:val="00AD5A40"/>
    <w:rsid w:val="00AD787E"/>
    <w:rsid w:val="00AE0B32"/>
    <w:rsid w:val="00AE5A44"/>
    <w:rsid w:val="00AF0E52"/>
    <w:rsid w:val="00AF4309"/>
    <w:rsid w:val="00AF6BD7"/>
    <w:rsid w:val="00B00547"/>
    <w:rsid w:val="00B04CF7"/>
    <w:rsid w:val="00B0646C"/>
    <w:rsid w:val="00B068DC"/>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2ADC"/>
    <w:rsid w:val="00BC61C3"/>
    <w:rsid w:val="00BD257D"/>
    <w:rsid w:val="00BF4BC5"/>
    <w:rsid w:val="00BF6825"/>
    <w:rsid w:val="00C05FDA"/>
    <w:rsid w:val="00C07378"/>
    <w:rsid w:val="00C167B5"/>
    <w:rsid w:val="00C2078A"/>
    <w:rsid w:val="00C26832"/>
    <w:rsid w:val="00C35DB8"/>
    <w:rsid w:val="00C4514A"/>
    <w:rsid w:val="00C45BE0"/>
    <w:rsid w:val="00C470F2"/>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439C0"/>
    <w:rsid w:val="00D663FE"/>
    <w:rsid w:val="00D70784"/>
    <w:rsid w:val="00D74D71"/>
    <w:rsid w:val="00D75882"/>
    <w:rsid w:val="00D76B5F"/>
    <w:rsid w:val="00D858AA"/>
    <w:rsid w:val="00D93FD7"/>
    <w:rsid w:val="00DA5A47"/>
    <w:rsid w:val="00DC28FA"/>
    <w:rsid w:val="00DC3FE4"/>
    <w:rsid w:val="00DC5BC0"/>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EE3F70"/>
    <w:rsid w:val="00EF1F22"/>
    <w:rsid w:val="00F0111B"/>
    <w:rsid w:val="00F041D9"/>
    <w:rsid w:val="00F101D6"/>
    <w:rsid w:val="00F10FC5"/>
    <w:rsid w:val="00F12723"/>
    <w:rsid w:val="00F164F0"/>
    <w:rsid w:val="00F17D29"/>
    <w:rsid w:val="00F405DA"/>
    <w:rsid w:val="00F4101E"/>
    <w:rsid w:val="00F428B9"/>
    <w:rsid w:val="00F654C8"/>
    <w:rsid w:val="00F756FC"/>
    <w:rsid w:val="00F83BC7"/>
    <w:rsid w:val="00F9219C"/>
    <w:rsid w:val="00F9394C"/>
    <w:rsid w:val="00FA2129"/>
    <w:rsid w:val="00FA248D"/>
    <w:rsid w:val="00FA2E55"/>
    <w:rsid w:val="00FE2B41"/>
    <w:rsid w:val="00FE3DC9"/>
    <w:rsid w:val="00FF136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DD7EA3"/>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Heading1">
    <w:name w:val="heading 1"/>
    <w:basedOn w:val="BodyText"/>
    <w:next w:val="BodyText"/>
    <w:qFormat/>
    <w:rsid w:val="00495317"/>
    <w:pPr>
      <w:keepNext/>
      <w:spacing w:before="240"/>
      <w:outlineLvl w:val="0"/>
    </w:pPr>
    <w:rPr>
      <w:b/>
      <w:kern w:val="28"/>
      <w:sz w:val="24"/>
    </w:rPr>
  </w:style>
  <w:style w:type="paragraph" w:styleId="Heading2">
    <w:name w:val="heading 2"/>
    <w:basedOn w:val="BodyText"/>
    <w:next w:val="BodyText"/>
    <w:qFormat/>
    <w:rsid w:val="00495317"/>
    <w:pPr>
      <w:keepNext/>
      <w:spacing w:before="240"/>
      <w:outlineLvl w:val="1"/>
    </w:pPr>
    <w:rPr>
      <w:b/>
      <w:sz w:val="22"/>
    </w:rPr>
  </w:style>
  <w:style w:type="paragraph" w:styleId="Heading3">
    <w:name w:val="heading 3"/>
    <w:basedOn w:val="BodyText"/>
    <w:next w:val="BodyText"/>
    <w:qFormat/>
    <w:rsid w:val="00495317"/>
    <w:pPr>
      <w:keepNext/>
      <w:spacing w:before="240"/>
      <w:outlineLvl w:val="2"/>
    </w:pPr>
    <w:rPr>
      <w:b/>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Header">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Footer">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Footer"/>
    <w:semiHidden/>
    <w:rPr>
      <w:noProof/>
      <w:sz w:val="14"/>
    </w:rPr>
  </w:style>
  <w:style w:type="paragraph" w:customStyle="1" w:styleId="zSidfotAdress1">
    <w:name w:val="zSidfotAdress1"/>
    <w:basedOn w:val="Footer"/>
    <w:next w:val="zSidfotAdress2"/>
    <w:semiHidden/>
    <w:rsid w:val="004D5B88"/>
    <w:pPr>
      <w:spacing w:line="160" w:lineRule="atLeast"/>
    </w:pPr>
    <w:rPr>
      <w:noProof/>
      <w:spacing w:val="16"/>
      <w:sz w:val="12"/>
    </w:rPr>
  </w:style>
  <w:style w:type="paragraph" w:customStyle="1" w:styleId="zSidfotAdress2">
    <w:name w:val="zSidfotAdress2"/>
    <w:basedOn w:val="Footer"/>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ody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ody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Footer"/>
    <w:next w:val="Normal"/>
    <w:semiHidden/>
    <w:pPr>
      <w:spacing w:before="60" w:line="190" w:lineRule="exact"/>
    </w:pPr>
    <w:rPr>
      <w:noProof/>
    </w:rPr>
  </w:style>
  <w:style w:type="paragraph" w:customStyle="1" w:styleId="Sidfotfastradavst">
    <w:name w:val="Sidfot fast radavst"/>
    <w:basedOn w:val="Footer"/>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EndnoteText">
    <w:name w:val="endnote text"/>
    <w:basedOn w:val="Normal"/>
    <w:semiHidden/>
    <w:rsid w:val="005F6A00"/>
  </w:style>
  <w:style w:type="character" w:styleId="EndnoteReference">
    <w:name w:val="endnote reference"/>
    <w:semiHidden/>
    <w:rsid w:val="005F6A00"/>
    <w:rPr>
      <w:vertAlign w:val="superscript"/>
    </w:rPr>
  </w:style>
  <w:style w:type="character" w:styleId="PageNumb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leGrid">
    <w:name w:val="Table Grid"/>
    <w:basedOn w:val="TableNorma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ody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onText">
    <w:name w:val="Balloon Text"/>
    <w:basedOn w:val="Normal"/>
    <w:link w:val="BalloonTextChar"/>
    <w:rsid w:val="00F9219C"/>
    <w:rPr>
      <w:rFonts w:ascii="Tahoma" w:hAnsi="Tahoma" w:cs="Tahoma"/>
      <w:sz w:val="16"/>
      <w:szCs w:val="16"/>
    </w:rPr>
  </w:style>
  <w:style w:type="character" w:customStyle="1" w:styleId="BalloonTextChar">
    <w:name w:val="Balloon Text Char"/>
    <w:basedOn w:val="DefaultParagraphFont"/>
    <w:link w:val="BalloonText"/>
    <w:rsid w:val="00F9219C"/>
    <w:rPr>
      <w:rFonts w:ascii="Tahoma" w:hAnsi="Tahoma" w:cs="Tahoma"/>
      <w:sz w:val="16"/>
      <w:szCs w:val="16"/>
      <w:lang w:val="en-GB"/>
    </w:rPr>
  </w:style>
  <w:style w:type="paragraph" w:styleId="Caption">
    <w:name w:val="caption"/>
    <w:basedOn w:val="Normal"/>
    <w:next w:val="Normal"/>
    <w:unhideWhenUsed/>
    <w:qFormat/>
    <w:rsid w:val="001D03F9"/>
    <w:pPr>
      <w:spacing w:before="120" w:after="120"/>
    </w:pPr>
    <w:rPr>
      <w:i/>
      <w:iCs/>
      <w:sz w:val="18"/>
      <w:szCs w:val="18"/>
    </w:rPr>
  </w:style>
  <w:style w:type="paragraph" w:styleId="Title">
    <w:name w:val="Title"/>
    <w:basedOn w:val="Normal"/>
    <w:next w:val="Normal"/>
    <w:link w:val="TitleChar"/>
    <w:qFormat/>
    <w:rsid w:val="00B70AB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70ABE"/>
    <w:rPr>
      <w:rFonts w:asciiTheme="majorHAnsi" w:eastAsiaTheme="majorEastAsia" w:hAnsiTheme="majorHAnsi" w:cstheme="majorBidi"/>
      <w:spacing w:val="-10"/>
      <w:kern w:val="28"/>
      <w:sz w:val="56"/>
      <w:szCs w:val="56"/>
      <w:lang w:val="en-GB"/>
    </w:rPr>
  </w:style>
  <w:style w:type="paragraph" w:styleId="FootnoteText">
    <w:name w:val="footnote text"/>
    <w:basedOn w:val="Normal"/>
    <w:link w:val="FootnoteTextChar"/>
    <w:semiHidden/>
    <w:unhideWhenUsed/>
    <w:rsid w:val="00923718"/>
  </w:style>
  <w:style w:type="character" w:customStyle="1" w:styleId="FootnoteTextChar">
    <w:name w:val="Footnote Text Char"/>
    <w:basedOn w:val="DefaultParagraphFont"/>
    <w:link w:val="FootnoteText"/>
    <w:semiHidden/>
    <w:rsid w:val="00923718"/>
    <w:rPr>
      <w:rFonts w:ascii="Arial" w:hAnsi="Arial"/>
    </w:rPr>
  </w:style>
  <w:style w:type="character" w:styleId="FootnoteReference">
    <w:name w:val="footnote reference"/>
    <w:basedOn w:val="DefaultParagraphFont"/>
    <w:semiHidden/>
    <w:unhideWhenUsed/>
    <w:rsid w:val="00923718"/>
    <w:rPr>
      <w:vertAlign w:val="superscript"/>
    </w:rPr>
  </w:style>
  <w:style w:type="character" w:styleId="Hyperlink">
    <w:name w:val="Hyperlink"/>
    <w:basedOn w:val="DefaultParagraphFont"/>
    <w:uiPriority w:val="99"/>
    <w:unhideWhenUsed/>
    <w:rsid w:val="00565AD5"/>
    <w:rPr>
      <w:color w:val="0000FF" w:themeColor="hyperlink"/>
      <w:u w:val="single"/>
    </w:rPr>
  </w:style>
  <w:style w:type="paragraph" w:styleId="TOCHeading">
    <w:name w:val="TOC Heading"/>
    <w:basedOn w:val="Heading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TOC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 w:type="paragraph" w:styleId="NormalWeb">
    <w:name w:val="Normal (Web)"/>
    <w:basedOn w:val="Normal"/>
    <w:uiPriority w:val="99"/>
    <w:unhideWhenUsed/>
    <w:rsid w:val="007058B7"/>
    <w:pPr>
      <w:tabs>
        <w:tab w:val="clear" w:pos="0"/>
        <w:tab w:val="clear" w:pos="567"/>
        <w:tab w:val="clear" w:pos="1276"/>
        <w:tab w:val="clear" w:pos="2552"/>
        <w:tab w:val="clear" w:pos="3828"/>
        <w:tab w:val="clear" w:pos="5103"/>
        <w:tab w:val="clear" w:pos="6379"/>
        <w:tab w:val="clear" w:pos="8364"/>
      </w:tabs>
      <w:spacing w:before="100" w:beforeAutospacing="1" w:after="100" w:afterAutospacing="1"/>
    </w:pPr>
    <w:rPr>
      <w:rFonts w:ascii="Times New Roman" w:eastAsiaTheme="minorEastAsia" w:hAnsi="Times New Roman"/>
      <w:sz w:val="24"/>
      <w:szCs w:val="24"/>
    </w:rPr>
  </w:style>
  <w:style w:type="character" w:styleId="Strong">
    <w:name w:val="Strong"/>
    <w:basedOn w:val="DefaultParagraphFont"/>
    <w:qFormat/>
    <w:rsid w:val="008B60B1"/>
    <w:rPr>
      <w:b/>
      <w:bCs/>
    </w:rPr>
  </w:style>
  <w:style w:type="character" w:customStyle="1" w:styleId="UnresolvedMention1">
    <w:name w:val="Unresolved Mention1"/>
    <w:basedOn w:val="DefaultParagraphFont"/>
    <w:uiPriority w:val="99"/>
    <w:semiHidden/>
    <w:unhideWhenUsed/>
    <w:rsid w:val="00A41CD7"/>
    <w:rPr>
      <w:color w:val="808080"/>
      <w:shd w:val="clear" w:color="auto" w:fill="E6E6E6"/>
    </w:rPr>
  </w:style>
  <w:style w:type="paragraph" w:styleId="TOC3">
    <w:name w:val="toc 3"/>
    <w:basedOn w:val="Normal"/>
    <w:next w:val="Normal"/>
    <w:autoRedefine/>
    <w:uiPriority w:val="39"/>
    <w:unhideWhenUsed/>
    <w:rsid w:val="001B3A88"/>
    <w:pPr>
      <w:tabs>
        <w:tab w:val="clear" w:pos="0"/>
        <w:tab w:val="clear" w:pos="567"/>
        <w:tab w:val="clear" w:pos="1276"/>
        <w:tab w:val="clear" w:pos="2552"/>
        <w:tab w:val="clear" w:pos="3828"/>
        <w:tab w:val="clear" w:pos="5103"/>
        <w:tab w:val="clear" w:pos="6379"/>
        <w:tab w:val="clear" w:pos="8364"/>
      </w:tabs>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 w:id="208583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github.com/hajkmap/hajk/releases"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karta.varberg.se/?s=adress&amp;v=anders+petters+gata+13"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karta.varberg.se/?m=map_1&amp;x=166000&amp;y=6332000&amp;z=4&amp;l=0" TargetMode="Externa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hajkmap/hajk/releas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88840-8EEE-417A-BF22-741066301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426</TotalTime>
  <Pages>20</Pages>
  <Words>2410</Words>
  <Characters>12774</Characters>
  <Application>Microsoft Office Word</Application>
  <DocSecurity>0</DocSecurity>
  <Lines>106</Lines>
  <Paragraphs>30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Memo</vt:lpstr>
      <vt:lpstr>Memo</vt:lpstr>
    </vt:vector>
  </TitlesOfParts>
  <Company>Sweco Position AB</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Axelsson Victor</cp:lastModifiedBy>
  <cp:revision>44</cp:revision>
  <cp:lastPrinted>2008-07-01T16:40:00Z</cp:lastPrinted>
  <dcterms:created xsi:type="dcterms:W3CDTF">2016-10-10T04:57:00Z</dcterms:created>
  <dcterms:modified xsi:type="dcterms:W3CDTF">2018-03-19T12:15:00Z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